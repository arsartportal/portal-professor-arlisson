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D792" w14:textId="77777777" w:rsidR="00BB399E" w:rsidRPr="00BB399E" w:rsidRDefault="00BB399E" w:rsidP="00BB399E">
      <w:pPr>
        <w:jc w:val="center"/>
        <w:rPr>
          <w:rFonts w:cstheme="minorHAnsi"/>
          <w:b/>
          <w:bCs/>
        </w:rPr>
      </w:pPr>
      <w:r w:rsidRPr="00BB399E">
        <w:rPr>
          <w:rFonts w:ascii="Segoe UI Emoji" w:hAnsi="Segoe UI Emoji" w:cs="Segoe UI Emoji"/>
          <w:b/>
          <w:bCs/>
        </w:rPr>
        <w:t>📊</w:t>
      </w:r>
      <w:r w:rsidRPr="00BB399E">
        <w:rPr>
          <w:rFonts w:cstheme="minorHAnsi"/>
          <w:b/>
          <w:bCs/>
        </w:rPr>
        <w:t xml:space="preserve"> ATIVIDADE 02 – CLUBE DE LETRAMENTO MATEMÁTICO</w:t>
      </w:r>
    </w:p>
    <w:p w14:paraId="654ED25B" w14:textId="3C8AF44F" w:rsidR="00BB399E" w:rsidRPr="00BB399E" w:rsidRDefault="00BB399E" w:rsidP="00BB399E">
      <w:pPr>
        <w:jc w:val="center"/>
        <w:rPr>
          <w:rFonts w:cstheme="minorHAnsi"/>
        </w:rPr>
      </w:pPr>
      <w:r w:rsidRPr="00BB399E">
        <w:rPr>
          <w:rFonts w:cstheme="minorHAnsi"/>
          <w:b/>
          <w:bCs/>
        </w:rPr>
        <w:t>Instruções</w:t>
      </w:r>
      <w:r w:rsidRPr="00BB399E">
        <w:rPr>
          <w:rFonts w:cstheme="minorHAnsi"/>
        </w:rPr>
        <w:t xml:space="preserve">: Leia o texto com atenção e </w:t>
      </w:r>
      <w:r w:rsidRPr="00BB399E">
        <w:rPr>
          <w:rFonts w:cstheme="minorHAnsi"/>
          <w:b/>
          <w:bCs/>
        </w:rPr>
        <w:t>responda às questões no caderno</w:t>
      </w:r>
      <w:r w:rsidRPr="00BB399E">
        <w:rPr>
          <w:rFonts w:cstheme="minorHAnsi"/>
        </w:rPr>
        <w:t>, apresentando os cálculos.</w:t>
      </w:r>
    </w:p>
    <w:p w14:paraId="1BE8D07E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4BE950FC">
          <v:rect id="_x0000_i1365" style="width:0;height:1.5pt" o:hralign="center" o:hrstd="t" o:hr="t" fillcolor="#a0a0a0" stroked="f"/>
        </w:pict>
      </w:r>
    </w:p>
    <w:p w14:paraId="4D9326AC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ascii="Segoe UI Emoji" w:hAnsi="Segoe UI Emoji" w:cs="Segoe UI Emoji"/>
          <w:b/>
          <w:bCs/>
        </w:rPr>
        <w:t>📝</w:t>
      </w:r>
      <w:r w:rsidRPr="00BB399E">
        <w:rPr>
          <w:rFonts w:cstheme="minorHAnsi"/>
          <w:b/>
          <w:bCs/>
        </w:rPr>
        <w:t xml:space="preserve"> TEXTO</w:t>
      </w:r>
    </w:p>
    <w:p w14:paraId="213F7778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Pedro foi à cantina da escola durante o intervalo. Ele levou R$ 20,00 para comprar seu lanche.</w:t>
      </w:r>
    </w:p>
    <w:p w14:paraId="1AD6E80D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Na cantina, ele viu os seguintes preços:</w:t>
      </w:r>
    </w:p>
    <w:p w14:paraId="4190E9B4" w14:textId="77777777" w:rsidR="00BB399E" w:rsidRPr="00BB399E" w:rsidRDefault="00BB399E" w:rsidP="00BB399E">
      <w:pPr>
        <w:numPr>
          <w:ilvl w:val="0"/>
          <w:numId w:val="5"/>
        </w:numPr>
        <w:rPr>
          <w:rFonts w:cstheme="minorHAnsi"/>
        </w:rPr>
      </w:pPr>
      <w:r w:rsidRPr="00BB399E">
        <w:rPr>
          <w:rFonts w:cstheme="minorHAnsi"/>
        </w:rPr>
        <w:t>Salgado: R$ 6,00</w:t>
      </w:r>
    </w:p>
    <w:p w14:paraId="6F6273F5" w14:textId="77777777" w:rsidR="00BB399E" w:rsidRPr="00BB399E" w:rsidRDefault="00BB399E" w:rsidP="00BB399E">
      <w:pPr>
        <w:numPr>
          <w:ilvl w:val="0"/>
          <w:numId w:val="5"/>
        </w:numPr>
        <w:rPr>
          <w:rFonts w:cstheme="minorHAnsi"/>
        </w:rPr>
      </w:pPr>
      <w:r w:rsidRPr="00BB399E">
        <w:rPr>
          <w:rFonts w:cstheme="minorHAnsi"/>
        </w:rPr>
        <w:t>Suco: R$ 4,00</w:t>
      </w:r>
    </w:p>
    <w:p w14:paraId="2F07687A" w14:textId="77777777" w:rsidR="00BB399E" w:rsidRPr="00BB399E" w:rsidRDefault="00BB399E" w:rsidP="00BB399E">
      <w:pPr>
        <w:numPr>
          <w:ilvl w:val="0"/>
          <w:numId w:val="5"/>
        </w:numPr>
        <w:rPr>
          <w:rFonts w:cstheme="minorHAnsi"/>
        </w:rPr>
      </w:pPr>
      <w:r w:rsidRPr="00BB399E">
        <w:rPr>
          <w:rFonts w:cstheme="minorHAnsi"/>
        </w:rPr>
        <w:t>Chocolate: R$ 3,00</w:t>
      </w:r>
    </w:p>
    <w:p w14:paraId="4A3FEE81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Pedro decidiu comprar 1 salgado, 1 suco e 2 chocolates.</w:t>
      </w:r>
    </w:p>
    <w:p w14:paraId="11ADB112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50D4A239">
          <v:rect id="_x0000_i1366" style="width:0;height:1.5pt" o:hralign="center" o:hrstd="t" o:hr="t" fillcolor="#a0a0a0" stroked="f"/>
        </w:pict>
      </w:r>
    </w:p>
    <w:p w14:paraId="4F6EA9B9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ascii="Segoe UI Emoji" w:hAnsi="Segoe UI Emoji" w:cs="Segoe UI Emoji"/>
          <w:b/>
          <w:bCs/>
        </w:rPr>
        <w:t>❓</w:t>
      </w:r>
      <w:r w:rsidRPr="00BB399E">
        <w:rPr>
          <w:rFonts w:cstheme="minorHAnsi"/>
          <w:b/>
          <w:bCs/>
        </w:rPr>
        <w:t xml:space="preserve"> QUESTÕES</w:t>
      </w:r>
    </w:p>
    <w:p w14:paraId="63720229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t xml:space="preserve">1. </w:t>
      </w:r>
      <w:r w:rsidRPr="00BB399E">
        <w:rPr>
          <w:rFonts w:ascii="Segoe UI Emoji" w:hAnsi="Segoe UI Emoji" w:cs="Segoe UI Emoji"/>
          <w:b/>
          <w:bCs/>
        </w:rPr>
        <w:t>📌</w:t>
      </w:r>
      <w:r w:rsidRPr="00BB399E">
        <w:rPr>
          <w:rFonts w:cstheme="minorHAnsi"/>
          <w:b/>
          <w:bCs/>
        </w:rPr>
        <w:t xml:space="preserve"> Compreensão</w:t>
      </w:r>
    </w:p>
    <w:p w14:paraId="27C9C493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O que Pedro decidiu comprar?</w:t>
      </w:r>
    </w:p>
    <w:p w14:paraId="0287018A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086033E9">
          <v:rect id="_x0000_i1367" style="width:0;height:1.5pt" o:hralign="center" o:hrstd="t" o:hr="t" fillcolor="#a0a0a0" stroked="f"/>
        </w:pict>
      </w:r>
    </w:p>
    <w:p w14:paraId="1052BF36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t xml:space="preserve">2. </w:t>
      </w:r>
      <w:r w:rsidRPr="00BB399E">
        <w:rPr>
          <w:rFonts w:ascii="Segoe UI Emoji" w:hAnsi="Segoe UI Emoji" w:cs="Segoe UI Emoji"/>
          <w:b/>
          <w:bCs/>
        </w:rPr>
        <w:t>🧮</w:t>
      </w:r>
      <w:r w:rsidRPr="00BB399E">
        <w:rPr>
          <w:rFonts w:cstheme="minorHAnsi"/>
          <w:b/>
          <w:bCs/>
        </w:rPr>
        <w:t xml:space="preserve"> Cálculo</w:t>
      </w:r>
    </w:p>
    <w:p w14:paraId="517E3750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Quanto Pedro gastou com os chocolates?</w:t>
      </w:r>
    </w:p>
    <w:p w14:paraId="721CC77C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6DB424E5">
          <v:rect id="_x0000_i1368" style="width:0;height:1.5pt" o:hralign="center" o:hrstd="t" o:hr="t" fillcolor="#a0a0a0" stroked="f"/>
        </w:pict>
      </w:r>
    </w:p>
    <w:p w14:paraId="551DCE91" w14:textId="77777777" w:rsidR="00BB399E" w:rsidRPr="00BB399E" w:rsidRDefault="00BB399E" w:rsidP="00BB399E">
      <w:pPr>
        <w:ind w:left="1985"/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t xml:space="preserve">3. </w:t>
      </w:r>
      <w:r w:rsidRPr="00BB399E">
        <w:rPr>
          <w:rFonts w:ascii="Segoe UI Emoji" w:hAnsi="Segoe UI Emoji" w:cs="Segoe UI Emoji"/>
          <w:b/>
          <w:bCs/>
        </w:rPr>
        <w:t>🧮</w:t>
      </w:r>
      <w:r w:rsidRPr="00BB399E">
        <w:rPr>
          <w:rFonts w:cstheme="minorHAnsi"/>
          <w:b/>
          <w:bCs/>
        </w:rPr>
        <w:t xml:space="preserve"> Cálculo</w:t>
      </w:r>
    </w:p>
    <w:p w14:paraId="738A6784" w14:textId="77777777" w:rsidR="00BB399E" w:rsidRPr="00BB399E" w:rsidRDefault="00BB399E" w:rsidP="00BB399E">
      <w:pPr>
        <w:ind w:left="1985"/>
        <w:rPr>
          <w:rFonts w:cstheme="minorHAnsi"/>
        </w:rPr>
      </w:pPr>
      <w:r w:rsidRPr="00BB399E">
        <w:rPr>
          <w:rFonts w:cstheme="minorHAnsi"/>
        </w:rPr>
        <w:t>Qual foi o valor do suco com o salgado juntos?</w:t>
      </w:r>
    </w:p>
    <w:p w14:paraId="1FB220CD" w14:textId="77777777" w:rsidR="00BB399E" w:rsidRPr="00BB399E" w:rsidRDefault="00BB399E" w:rsidP="00BB399E">
      <w:pPr>
        <w:ind w:left="1985" w:right="1133"/>
        <w:rPr>
          <w:rFonts w:cstheme="minorHAnsi"/>
        </w:rPr>
      </w:pPr>
      <w:r w:rsidRPr="00BB399E">
        <w:rPr>
          <w:rFonts w:cstheme="minorHAnsi"/>
        </w:rPr>
        <w:pict w14:anchorId="32F84853">
          <v:rect id="_x0000_i1486" style="width:0;height:1.5pt" o:hralign="center" o:hrstd="t" o:hr="t" fillcolor="#a0a0a0" stroked="f"/>
        </w:pict>
      </w:r>
    </w:p>
    <w:p w14:paraId="0FA1170B" w14:textId="77777777" w:rsidR="00BB399E" w:rsidRPr="00BB399E" w:rsidRDefault="00BB399E" w:rsidP="00BB399E">
      <w:pPr>
        <w:ind w:left="1985"/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t xml:space="preserve">4. </w:t>
      </w:r>
      <w:r w:rsidRPr="00BB399E">
        <w:rPr>
          <w:rFonts w:ascii="Segoe UI Emoji" w:hAnsi="Segoe UI Emoji" w:cs="Segoe UI Emoji"/>
          <w:b/>
          <w:bCs/>
        </w:rPr>
        <w:t>🧠</w:t>
      </w:r>
      <w:r w:rsidRPr="00BB399E">
        <w:rPr>
          <w:rFonts w:cstheme="minorHAnsi"/>
          <w:b/>
          <w:bCs/>
        </w:rPr>
        <w:t xml:space="preserve"> Interpretação</w:t>
      </w:r>
    </w:p>
    <w:p w14:paraId="6B1B8D7C" w14:textId="74CD3ABE" w:rsidR="00BB399E" w:rsidRPr="00BB399E" w:rsidRDefault="00BB399E" w:rsidP="00BB399E">
      <w:pPr>
        <w:ind w:left="1985"/>
        <w:rPr>
          <w:rFonts w:cstheme="minorHAnsi"/>
        </w:rPr>
      </w:pPr>
      <w:r w:rsidRPr="00BB399E">
        <w:rPr>
          <w:rFonts w:cstheme="minorHAnsi"/>
        </w:rPr>
        <w:t>Qual foi o valor total da compra?</w:t>
      </w:r>
      <w:r w:rsidRPr="00BB399E">
        <w:rPr>
          <w:rFonts w:cstheme="minorHAnsi"/>
        </w:rPr>
        <w:pict w14:anchorId="79FB579D">
          <v:rect id="_x0000_i1370" style="width:0;height:1.5pt" o:hralign="center" o:hrstd="t" o:hr="t" fillcolor="#a0a0a0" stroked="f"/>
        </w:pict>
      </w:r>
    </w:p>
    <w:p w14:paraId="1B0FAD5C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lastRenderedPageBreak/>
        <w:t xml:space="preserve">5. </w:t>
      </w:r>
      <w:r w:rsidRPr="00BB399E">
        <w:rPr>
          <w:rFonts w:ascii="Segoe UI Emoji" w:hAnsi="Segoe UI Emoji" w:cs="Segoe UI Emoji"/>
          <w:b/>
          <w:bCs/>
        </w:rPr>
        <w:t>💰</w:t>
      </w:r>
      <w:r w:rsidRPr="00BB399E">
        <w:rPr>
          <w:rFonts w:cstheme="minorHAnsi"/>
          <w:b/>
          <w:bCs/>
        </w:rPr>
        <w:t xml:space="preserve"> Situação</w:t>
      </w:r>
    </w:p>
    <w:p w14:paraId="437A57B2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Pedro conseguiu pagar com R$ 20,00?</w:t>
      </w:r>
      <w:r w:rsidRPr="00BB399E">
        <w:rPr>
          <w:rFonts w:cstheme="minorHAnsi"/>
        </w:rPr>
        <w:br/>
        <w:t>Sobrou ou faltou dinheiro? Quanto?</w:t>
      </w:r>
    </w:p>
    <w:p w14:paraId="4783271F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3A5D1C78">
          <v:rect id="_x0000_i1371" style="width:0;height:1.5pt" o:hralign="center" o:hrstd="t" o:hr="t" fillcolor="#a0a0a0" stroked="f"/>
        </w:pict>
      </w:r>
    </w:p>
    <w:p w14:paraId="0D80B9D7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t xml:space="preserve">6. </w:t>
      </w:r>
      <w:r w:rsidRPr="00BB399E">
        <w:rPr>
          <w:rFonts w:ascii="Segoe UI Emoji" w:hAnsi="Segoe UI Emoji" w:cs="Segoe UI Emoji"/>
          <w:b/>
          <w:bCs/>
        </w:rPr>
        <w:t>🔍</w:t>
      </w:r>
      <w:r w:rsidRPr="00BB399E">
        <w:rPr>
          <w:rFonts w:cstheme="minorHAnsi"/>
          <w:b/>
          <w:bCs/>
        </w:rPr>
        <w:t xml:space="preserve"> Atenção</w:t>
      </w:r>
    </w:p>
    <w:p w14:paraId="1E661DF6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Qual foi o item mais caro?</w:t>
      </w:r>
    </w:p>
    <w:p w14:paraId="4E982A54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2119F9F1">
          <v:rect id="_x0000_i1372" style="width:0;height:1.5pt" o:hralign="center" o:hrstd="t" o:hr="t" fillcolor="#a0a0a0" stroked="f"/>
        </w:pict>
      </w:r>
    </w:p>
    <w:p w14:paraId="3E9CA8B0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t xml:space="preserve">7. </w:t>
      </w:r>
      <w:r w:rsidRPr="00BB399E">
        <w:rPr>
          <w:rFonts w:ascii="Segoe UI Emoji" w:hAnsi="Segoe UI Emoji" w:cs="Segoe UI Emoji"/>
          <w:b/>
          <w:bCs/>
        </w:rPr>
        <w:t>📊</w:t>
      </w:r>
      <w:r w:rsidRPr="00BB399E">
        <w:rPr>
          <w:rFonts w:cstheme="minorHAnsi"/>
          <w:b/>
          <w:bCs/>
        </w:rPr>
        <w:t xml:space="preserve"> Comparação</w:t>
      </w:r>
    </w:p>
    <w:p w14:paraId="1B004F6B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Qual foi o item mais barato?</w:t>
      </w:r>
    </w:p>
    <w:p w14:paraId="75F3696D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7C965DED">
          <v:rect id="_x0000_i1373" style="width:0;height:1.5pt" o:hralign="center" o:hrstd="t" o:hr="t" fillcolor="#a0a0a0" stroked="f"/>
        </w:pict>
      </w:r>
    </w:p>
    <w:p w14:paraId="16206539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t xml:space="preserve">8. </w:t>
      </w:r>
      <w:r w:rsidRPr="00BB399E">
        <w:rPr>
          <w:rFonts w:ascii="Segoe UI Emoji" w:hAnsi="Segoe UI Emoji" w:cs="Segoe UI Emoji"/>
          <w:b/>
          <w:bCs/>
        </w:rPr>
        <w:t>🧠</w:t>
      </w:r>
      <w:r w:rsidRPr="00BB399E">
        <w:rPr>
          <w:rFonts w:cstheme="minorHAnsi"/>
          <w:b/>
          <w:bCs/>
        </w:rPr>
        <w:t xml:space="preserve"> Raciocínio</w:t>
      </w:r>
    </w:p>
    <w:p w14:paraId="73D80176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Se Pedro comprasse mais 1 suco, quanto aumentaria o valor total?</w:t>
      </w:r>
    </w:p>
    <w:p w14:paraId="40BD1031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2F9E42F6">
          <v:rect id="_x0000_i1374" style="width:0;height:1.5pt" o:hralign="center" o:hrstd="t" o:hr="t" fillcolor="#a0a0a0" stroked="f"/>
        </w:pict>
      </w:r>
    </w:p>
    <w:p w14:paraId="3022F940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t xml:space="preserve">9. </w:t>
      </w:r>
      <w:r w:rsidRPr="00BB399E">
        <w:rPr>
          <w:rFonts w:ascii="Segoe UI Emoji" w:hAnsi="Segoe UI Emoji" w:cs="Segoe UI Emoji"/>
          <w:b/>
          <w:bCs/>
        </w:rPr>
        <w:t>📝</w:t>
      </w:r>
      <w:r w:rsidRPr="00BB399E">
        <w:rPr>
          <w:rFonts w:cstheme="minorHAnsi"/>
          <w:b/>
          <w:bCs/>
        </w:rPr>
        <w:t xml:space="preserve"> Situação</w:t>
      </w:r>
    </w:p>
    <w:p w14:paraId="48C0D0BC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Se o chocolate custasse R$ 4,00, qual seria o novo valor da compra?</w:t>
      </w:r>
    </w:p>
    <w:p w14:paraId="281496E3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657BA690">
          <v:rect id="_x0000_i1375" style="width:0;height:1.5pt" o:hralign="center" o:hrstd="t" o:hr="t" fillcolor="#a0a0a0" stroked="f"/>
        </w:pict>
      </w:r>
    </w:p>
    <w:p w14:paraId="38ED4D18" w14:textId="77777777" w:rsidR="00BB399E" w:rsidRPr="00BB399E" w:rsidRDefault="00BB399E" w:rsidP="00BB399E">
      <w:pPr>
        <w:rPr>
          <w:rFonts w:cstheme="minorHAnsi"/>
          <w:b/>
          <w:bCs/>
        </w:rPr>
      </w:pPr>
      <w:r w:rsidRPr="00BB399E">
        <w:rPr>
          <w:rFonts w:cstheme="minorHAnsi"/>
          <w:b/>
          <w:bCs/>
        </w:rPr>
        <w:t xml:space="preserve">10. </w:t>
      </w:r>
      <w:r w:rsidRPr="00BB399E">
        <w:rPr>
          <w:rFonts w:ascii="Segoe UI Emoji" w:hAnsi="Segoe UI Emoji" w:cs="Segoe UI Emoji"/>
          <w:b/>
          <w:bCs/>
        </w:rPr>
        <w:t>🧠</w:t>
      </w:r>
      <w:r w:rsidRPr="00BB399E">
        <w:rPr>
          <w:rFonts w:cstheme="minorHAnsi"/>
          <w:b/>
          <w:bCs/>
        </w:rPr>
        <w:t xml:space="preserve"> Desafio</w:t>
      </w:r>
    </w:p>
    <w:p w14:paraId="02B36844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t>Se Pedro tivesse apenas R$ 10,00, o que ele poderia comprar?</w:t>
      </w:r>
      <w:r w:rsidRPr="00BB399E">
        <w:rPr>
          <w:rFonts w:cstheme="minorHAnsi"/>
        </w:rPr>
        <w:br/>
        <w:t>Explique sua resposta.</w:t>
      </w:r>
    </w:p>
    <w:p w14:paraId="37B3A450" w14:textId="77777777" w:rsidR="00BB399E" w:rsidRPr="00BB399E" w:rsidRDefault="00BB399E" w:rsidP="00BB399E">
      <w:pPr>
        <w:rPr>
          <w:rFonts w:cstheme="minorHAnsi"/>
        </w:rPr>
      </w:pPr>
      <w:r w:rsidRPr="00BB399E">
        <w:rPr>
          <w:rFonts w:cstheme="minorHAnsi"/>
        </w:rPr>
        <w:pict w14:anchorId="53B1E24A">
          <v:rect id="_x0000_i1376" style="width:0;height:1.5pt" o:hralign="center" o:hrstd="t" o:hr="t" fillcolor="#a0a0a0" stroked="f"/>
        </w:pict>
      </w:r>
    </w:p>
    <w:p w14:paraId="3ED47D5C" w14:textId="77777777" w:rsidR="00C93528" w:rsidRPr="00BB399E" w:rsidRDefault="00C93528" w:rsidP="00BB399E">
      <w:pPr>
        <w:rPr>
          <w:rFonts w:cstheme="minorHAnsi"/>
        </w:rPr>
      </w:pPr>
    </w:p>
    <w:sectPr w:rsidR="00C93528" w:rsidRPr="00BB399E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54029" w14:textId="77777777" w:rsidR="00D52D57" w:rsidRDefault="00D52D57" w:rsidP="00742F42">
      <w:pPr>
        <w:spacing w:after="0" w:line="240" w:lineRule="auto"/>
      </w:pPr>
      <w:r>
        <w:separator/>
      </w:r>
    </w:p>
  </w:endnote>
  <w:endnote w:type="continuationSeparator" w:id="0">
    <w:p w14:paraId="64CD574F" w14:textId="77777777" w:rsidR="00D52D57" w:rsidRDefault="00D52D57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4ED4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B2A34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548AF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EC33" w14:textId="77777777" w:rsidR="00D52D57" w:rsidRDefault="00D52D57" w:rsidP="00742F42">
      <w:pPr>
        <w:spacing w:after="0" w:line="240" w:lineRule="auto"/>
      </w:pPr>
      <w:r>
        <w:separator/>
      </w:r>
    </w:p>
  </w:footnote>
  <w:footnote w:type="continuationSeparator" w:id="0">
    <w:p w14:paraId="7E666DDD" w14:textId="77777777" w:rsidR="00D52D57" w:rsidRDefault="00D52D57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06D2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E881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E75D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A59D1"/>
    <w:multiLevelType w:val="multilevel"/>
    <w:tmpl w:val="058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A1943"/>
    <w:multiLevelType w:val="multilevel"/>
    <w:tmpl w:val="A80E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4"/>
  </w:num>
  <w:num w:numId="2" w16cid:durableId="343703507">
    <w:abstractNumId w:val="3"/>
  </w:num>
  <w:num w:numId="3" w16cid:durableId="1655644146">
    <w:abstractNumId w:val="0"/>
  </w:num>
  <w:num w:numId="4" w16cid:durableId="1942714369">
    <w:abstractNumId w:val="2"/>
  </w:num>
  <w:num w:numId="5" w16cid:durableId="188213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9E"/>
    <w:rsid w:val="00444E2C"/>
    <w:rsid w:val="0045558D"/>
    <w:rsid w:val="00545B7A"/>
    <w:rsid w:val="005B2082"/>
    <w:rsid w:val="00742F42"/>
    <w:rsid w:val="007555AB"/>
    <w:rsid w:val="00771BC2"/>
    <w:rsid w:val="007D198B"/>
    <w:rsid w:val="007D654C"/>
    <w:rsid w:val="00B548C3"/>
    <w:rsid w:val="00BB399E"/>
    <w:rsid w:val="00C56BD1"/>
    <w:rsid w:val="00C93528"/>
    <w:rsid w:val="00CF7CB4"/>
    <w:rsid w:val="00D5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A0CFD"/>
  <w15:chartTrackingRefBased/>
  <w15:docId w15:val="{A2D2B2A4-9411-490D-88E0-8D344D7B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3</TotalTime>
  <Pages>2</Pages>
  <Words>169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2026-03-25T14:19:00Z</dcterms:created>
  <dcterms:modified xsi:type="dcterms:W3CDTF">2026-03-25T14:23:00Z</dcterms:modified>
</cp:coreProperties>
</file>