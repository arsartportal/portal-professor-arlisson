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5F3C" w14:textId="77777777" w:rsidR="009A4EF8" w:rsidRPr="009A4EF8" w:rsidRDefault="009A4EF8" w:rsidP="009A4EF8">
      <w:pPr>
        <w:jc w:val="center"/>
        <w:rPr>
          <w:b/>
          <w:bCs/>
        </w:rPr>
      </w:pPr>
      <w:r w:rsidRPr="009A4EF8">
        <w:rPr>
          <w:rFonts w:ascii="Segoe UI Emoji" w:hAnsi="Segoe UI Emoji" w:cs="Segoe UI Emoji"/>
          <w:b/>
          <w:bCs/>
        </w:rPr>
        <w:t>📊</w:t>
      </w:r>
      <w:r w:rsidRPr="009A4EF8">
        <w:rPr>
          <w:b/>
          <w:bCs/>
        </w:rPr>
        <w:t xml:space="preserve"> ATIVIDADE 07 – CLUBE DE LETRAMENTO MATEMÁTICO</w:t>
      </w:r>
    </w:p>
    <w:p w14:paraId="6F23608D" w14:textId="67F276CA" w:rsidR="009A4EF8" w:rsidRPr="009A4EF8" w:rsidRDefault="009A4EF8" w:rsidP="009A4EF8">
      <w:pPr>
        <w:jc w:val="center"/>
      </w:pPr>
      <w:r w:rsidRPr="009A4EF8">
        <w:rPr>
          <w:b/>
          <w:bCs/>
        </w:rPr>
        <w:t>Instruções:</w:t>
      </w:r>
      <w:r w:rsidRPr="009A4EF8">
        <w:t xml:space="preserve"> Leia as situações com atenção e </w:t>
      </w:r>
      <w:r w:rsidRPr="009A4EF8">
        <w:rPr>
          <w:b/>
          <w:bCs/>
        </w:rPr>
        <w:t>responda no caderno</w:t>
      </w:r>
      <w:r w:rsidRPr="009A4EF8">
        <w:t>, apresentando os cálculos quando necessário.</w:t>
      </w:r>
    </w:p>
    <w:p w14:paraId="3B3C06AC" w14:textId="77777777" w:rsidR="009A4EF8" w:rsidRPr="009A4EF8" w:rsidRDefault="009A4EF8" w:rsidP="009A4EF8">
      <w:r w:rsidRPr="009A4EF8">
        <w:pict w14:anchorId="20BE4471">
          <v:rect id="_x0000_i1098" style="width:0;height:1.5pt" o:hralign="center" o:hrstd="t" o:hr="t" fillcolor="#a0a0a0" stroked="f"/>
        </w:pict>
      </w:r>
    </w:p>
    <w:p w14:paraId="08D8BB4C" w14:textId="77777777" w:rsidR="009A4EF8" w:rsidRPr="009A4EF8" w:rsidRDefault="009A4EF8" w:rsidP="009A4EF8">
      <w:pPr>
        <w:rPr>
          <w:b/>
          <w:bCs/>
        </w:rPr>
      </w:pPr>
      <w:r w:rsidRPr="009A4EF8">
        <w:rPr>
          <w:rFonts w:ascii="Segoe UI Emoji" w:hAnsi="Segoe UI Emoji" w:cs="Segoe UI Emoji"/>
          <w:b/>
          <w:bCs/>
        </w:rPr>
        <w:t>📝</w:t>
      </w:r>
      <w:r w:rsidRPr="009A4EF8">
        <w:rPr>
          <w:b/>
          <w:bCs/>
        </w:rPr>
        <w:t xml:space="preserve"> SITUAÇÕES</w:t>
      </w:r>
    </w:p>
    <w:p w14:paraId="7D95F8AB" w14:textId="77777777" w:rsidR="009A4EF8" w:rsidRPr="009A4EF8" w:rsidRDefault="009A4EF8" w:rsidP="009A4EF8">
      <w:pPr>
        <w:rPr>
          <w:b/>
          <w:bCs/>
        </w:rPr>
      </w:pPr>
      <w:r w:rsidRPr="009A4EF8">
        <w:rPr>
          <w:b/>
          <w:bCs/>
        </w:rPr>
        <w:t xml:space="preserve">1. </w:t>
      </w:r>
      <w:r w:rsidRPr="009A4EF8">
        <w:rPr>
          <w:rFonts w:ascii="Segoe UI Emoji" w:hAnsi="Segoe UI Emoji" w:cs="Segoe UI Emoji"/>
          <w:b/>
          <w:bCs/>
        </w:rPr>
        <w:t>🍕</w:t>
      </w:r>
      <w:r w:rsidRPr="009A4EF8">
        <w:rPr>
          <w:b/>
          <w:bCs/>
        </w:rPr>
        <w:t xml:space="preserve"> Metade da pizza</w:t>
      </w:r>
    </w:p>
    <w:p w14:paraId="7D71C2CF" w14:textId="77777777" w:rsidR="009A4EF8" w:rsidRPr="009A4EF8" w:rsidRDefault="009A4EF8" w:rsidP="009A4EF8">
      <w:r w:rsidRPr="009A4EF8">
        <w:t xml:space="preserve">Uma pizza foi dividida em </w:t>
      </w:r>
      <w:r w:rsidRPr="009A4EF8">
        <w:rPr>
          <w:b/>
          <w:bCs/>
        </w:rPr>
        <w:t>8 fatias</w:t>
      </w:r>
      <w:r w:rsidRPr="009A4EF8">
        <w:t>.</w:t>
      </w:r>
    </w:p>
    <w:p w14:paraId="104B87CC" w14:textId="77777777" w:rsidR="009A4EF8" w:rsidRPr="009A4EF8" w:rsidRDefault="009A4EF8" w:rsidP="009A4EF8">
      <w:r w:rsidRPr="009A4EF8">
        <w:t>a) Quantas fatias representam a metade da pizza?</w:t>
      </w:r>
    </w:p>
    <w:p w14:paraId="3CA555AE" w14:textId="77777777" w:rsidR="009A4EF8" w:rsidRPr="009A4EF8" w:rsidRDefault="009A4EF8" w:rsidP="009A4EF8">
      <w:r w:rsidRPr="009A4EF8">
        <w:pict w14:anchorId="3E546FDA">
          <v:rect id="_x0000_i1099" style="width:0;height:1.5pt" o:hralign="center" o:hrstd="t" o:hr="t" fillcolor="#a0a0a0" stroked="f"/>
        </w:pict>
      </w:r>
    </w:p>
    <w:p w14:paraId="2DD4D35F" w14:textId="77777777" w:rsidR="009A4EF8" w:rsidRPr="009A4EF8" w:rsidRDefault="009A4EF8" w:rsidP="009A4EF8">
      <w:pPr>
        <w:rPr>
          <w:b/>
          <w:bCs/>
        </w:rPr>
      </w:pPr>
      <w:r w:rsidRPr="009A4EF8">
        <w:rPr>
          <w:b/>
          <w:bCs/>
        </w:rPr>
        <w:t xml:space="preserve">2. </w:t>
      </w:r>
      <w:r w:rsidRPr="009A4EF8">
        <w:rPr>
          <w:rFonts w:ascii="Segoe UI Emoji" w:hAnsi="Segoe UI Emoji" w:cs="Segoe UI Emoji"/>
          <w:b/>
          <w:bCs/>
        </w:rPr>
        <w:t>🍫</w:t>
      </w:r>
      <w:r w:rsidRPr="009A4EF8">
        <w:rPr>
          <w:b/>
          <w:bCs/>
        </w:rPr>
        <w:t xml:space="preserve"> Dividindo chocolate</w:t>
      </w:r>
    </w:p>
    <w:p w14:paraId="58BDB136" w14:textId="77777777" w:rsidR="009A4EF8" w:rsidRPr="009A4EF8" w:rsidRDefault="009A4EF8" w:rsidP="009A4EF8">
      <w:r w:rsidRPr="009A4EF8">
        <w:t xml:space="preserve">Uma barra de chocolate tem </w:t>
      </w:r>
      <w:r w:rsidRPr="009A4EF8">
        <w:rPr>
          <w:b/>
          <w:bCs/>
        </w:rPr>
        <w:t>12 pedaços</w:t>
      </w:r>
      <w:r w:rsidRPr="009A4EF8">
        <w:t>.</w:t>
      </w:r>
    </w:p>
    <w:p w14:paraId="00444C52" w14:textId="77777777" w:rsidR="009A4EF8" w:rsidRPr="009A4EF8" w:rsidRDefault="009A4EF8" w:rsidP="009A4EF8">
      <w:r w:rsidRPr="009A4EF8">
        <w:t xml:space="preserve">a) Quantos pedaços correspondem a </w:t>
      </w:r>
      <w:r w:rsidRPr="009A4EF8">
        <w:rPr>
          <w:b/>
          <w:bCs/>
        </w:rPr>
        <w:t>1/3</w:t>
      </w:r>
      <w:r w:rsidRPr="009A4EF8">
        <w:t xml:space="preserve"> da barra?</w:t>
      </w:r>
    </w:p>
    <w:p w14:paraId="5730A840" w14:textId="77777777" w:rsidR="009A4EF8" w:rsidRPr="009A4EF8" w:rsidRDefault="009A4EF8" w:rsidP="009A4EF8">
      <w:r w:rsidRPr="009A4EF8">
        <w:pict w14:anchorId="4853DF01">
          <v:rect id="_x0000_i1100" style="width:0;height:1.5pt" o:hralign="center" o:hrstd="t" o:hr="t" fillcolor="#a0a0a0" stroked="f"/>
        </w:pict>
      </w:r>
    </w:p>
    <w:p w14:paraId="00B37D84" w14:textId="77777777" w:rsidR="009A4EF8" w:rsidRPr="009A4EF8" w:rsidRDefault="009A4EF8" w:rsidP="009A4EF8">
      <w:pPr>
        <w:rPr>
          <w:b/>
          <w:bCs/>
        </w:rPr>
      </w:pPr>
      <w:r w:rsidRPr="009A4EF8">
        <w:rPr>
          <w:b/>
          <w:bCs/>
        </w:rPr>
        <w:t xml:space="preserve">3. </w:t>
      </w:r>
      <w:r w:rsidRPr="009A4EF8">
        <w:rPr>
          <w:rFonts w:ascii="Segoe UI Emoji" w:hAnsi="Segoe UI Emoji" w:cs="Segoe UI Emoji"/>
          <w:b/>
          <w:bCs/>
        </w:rPr>
        <w:t>🧃</w:t>
      </w:r>
      <w:r w:rsidRPr="009A4EF8">
        <w:rPr>
          <w:b/>
          <w:bCs/>
        </w:rPr>
        <w:t xml:space="preserve"> Suco dividido</w:t>
      </w:r>
    </w:p>
    <w:p w14:paraId="00E2DFCA" w14:textId="77777777" w:rsidR="009A4EF8" w:rsidRPr="009A4EF8" w:rsidRDefault="009A4EF8" w:rsidP="009A4EF8">
      <w:r w:rsidRPr="009A4EF8">
        <w:t xml:space="preserve">Um litro de suco foi dividido igualmente entre </w:t>
      </w:r>
      <w:r w:rsidRPr="009A4EF8">
        <w:rPr>
          <w:b/>
          <w:bCs/>
        </w:rPr>
        <w:t>2 pessoas</w:t>
      </w:r>
      <w:r w:rsidRPr="009A4EF8">
        <w:t>.</w:t>
      </w:r>
    </w:p>
    <w:p w14:paraId="1AAFE9A8" w14:textId="77777777" w:rsidR="009A4EF8" w:rsidRPr="009A4EF8" w:rsidRDefault="009A4EF8" w:rsidP="009A4EF8">
      <w:r w:rsidRPr="009A4EF8">
        <w:t>a) Quanto cada pessoa recebeu?</w:t>
      </w:r>
    </w:p>
    <w:p w14:paraId="69A38384" w14:textId="77777777" w:rsidR="009A4EF8" w:rsidRPr="009A4EF8" w:rsidRDefault="009A4EF8" w:rsidP="009A4EF8">
      <w:r w:rsidRPr="009A4EF8">
        <w:pict w14:anchorId="549EF6EA">
          <v:rect id="_x0000_i1101" style="width:0;height:1.5pt" o:hralign="center" o:hrstd="t" o:hr="t" fillcolor="#a0a0a0" stroked="f"/>
        </w:pict>
      </w:r>
    </w:p>
    <w:p w14:paraId="40F95A53" w14:textId="77777777" w:rsidR="009A4EF8" w:rsidRPr="009A4EF8" w:rsidRDefault="009A4EF8" w:rsidP="009A4EF8">
      <w:pPr>
        <w:ind w:left="709"/>
        <w:rPr>
          <w:b/>
          <w:bCs/>
        </w:rPr>
      </w:pPr>
      <w:r w:rsidRPr="009A4EF8">
        <w:rPr>
          <w:b/>
          <w:bCs/>
        </w:rPr>
        <w:t xml:space="preserve">4. </w:t>
      </w:r>
      <w:r w:rsidRPr="009A4EF8">
        <w:rPr>
          <w:rFonts w:ascii="Segoe UI Emoji" w:hAnsi="Segoe UI Emoji" w:cs="Segoe UI Emoji"/>
          <w:b/>
          <w:bCs/>
        </w:rPr>
        <w:t>🎂</w:t>
      </w:r>
      <w:r w:rsidRPr="009A4EF8">
        <w:rPr>
          <w:b/>
          <w:bCs/>
        </w:rPr>
        <w:t xml:space="preserve"> Aniversário</w:t>
      </w:r>
    </w:p>
    <w:p w14:paraId="390AEB95" w14:textId="77777777" w:rsidR="009A4EF8" w:rsidRPr="009A4EF8" w:rsidRDefault="009A4EF8" w:rsidP="009A4EF8">
      <w:pPr>
        <w:ind w:left="709"/>
      </w:pPr>
      <w:r w:rsidRPr="009A4EF8">
        <w:t xml:space="preserve">Um bolo foi dividido em </w:t>
      </w:r>
      <w:r w:rsidRPr="009A4EF8">
        <w:rPr>
          <w:b/>
          <w:bCs/>
        </w:rPr>
        <w:t>10 partes iguais</w:t>
      </w:r>
      <w:r w:rsidRPr="009A4EF8">
        <w:t>.</w:t>
      </w:r>
    </w:p>
    <w:p w14:paraId="5DC4573F" w14:textId="27268230" w:rsidR="009A4EF8" w:rsidRPr="009A4EF8" w:rsidRDefault="009A4EF8" w:rsidP="009A4EF8">
      <w:pPr>
        <w:ind w:left="709"/>
      </w:pPr>
      <w:r w:rsidRPr="009A4EF8">
        <w:t xml:space="preserve">a) Quantas partes correspondem a </w:t>
      </w:r>
      <w:r w:rsidRPr="009A4EF8">
        <w:rPr>
          <w:b/>
          <w:bCs/>
        </w:rPr>
        <w:t>1/2</w:t>
      </w:r>
      <w:r w:rsidRPr="009A4EF8">
        <w:t xml:space="preserve"> do bolo?</w:t>
      </w:r>
      <w:r w:rsidRPr="009A4EF8">
        <w:pict w14:anchorId="717348C5">
          <v:rect id="_x0000_i1165" style="width:0;height:1.5pt" o:hralign="center" o:hrstd="t" o:hr="t" fillcolor="#a0a0a0" stroked="f"/>
        </w:pict>
      </w:r>
    </w:p>
    <w:p w14:paraId="5053FB4E" w14:textId="77777777" w:rsidR="009A4EF8" w:rsidRPr="009A4EF8" w:rsidRDefault="009A4EF8" w:rsidP="009A4EF8">
      <w:pPr>
        <w:ind w:left="2268"/>
        <w:rPr>
          <w:b/>
          <w:bCs/>
        </w:rPr>
      </w:pPr>
      <w:r w:rsidRPr="009A4EF8">
        <w:rPr>
          <w:b/>
          <w:bCs/>
        </w:rPr>
        <w:t xml:space="preserve">5. </w:t>
      </w:r>
      <w:r w:rsidRPr="009A4EF8">
        <w:rPr>
          <w:rFonts w:ascii="Segoe UI Emoji" w:hAnsi="Segoe UI Emoji" w:cs="Segoe UI Emoji"/>
          <w:b/>
          <w:bCs/>
        </w:rPr>
        <w:t>🧠</w:t>
      </w:r>
      <w:r w:rsidRPr="009A4EF8">
        <w:rPr>
          <w:b/>
          <w:bCs/>
        </w:rPr>
        <w:t xml:space="preserve"> Interpretação</w:t>
      </w:r>
    </w:p>
    <w:p w14:paraId="40DCBCFF" w14:textId="77777777" w:rsidR="009A4EF8" w:rsidRPr="009A4EF8" w:rsidRDefault="009A4EF8" w:rsidP="009A4EF8">
      <w:pPr>
        <w:ind w:left="2268"/>
      </w:pPr>
      <w:r w:rsidRPr="009A4EF8">
        <w:t xml:space="preserve">Uma turma tem </w:t>
      </w:r>
      <w:r w:rsidRPr="009A4EF8">
        <w:rPr>
          <w:b/>
          <w:bCs/>
        </w:rPr>
        <w:t>30 alunos</w:t>
      </w:r>
      <w:r w:rsidRPr="009A4EF8">
        <w:t>.</w:t>
      </w:r>
    </w:p>
    <w:p w14:paraId="6F4B5E6C" w14:textId="77777777" w:rsidR="009A4EF8" w:rsidRPr="009A4EF8" w:rsidRDefault="009A4EF8" w:rsidP="009A4EF8">
      <w:pPr>
        <w:ind w:left="2268"/>
      </w:pPr>
      <w:r w:rsidRPr="009A4EF8">
        <w:t xml:space="preserve">a) Quantos alunos representam </w:t>
      </w:r>
      <w:r w:rsidRPr="009A4EF8">
        <w:rPr>
          <w:b/>
          <w:bCs/>
        </w:rPr>
        <w:t>1/3</w:t>
      </w:r>
      <w:r w:rsidRPr="009A4EF8">
        <w:t xml:space="preserve"> da turma?</w:t>
      </w:r>
    </w:p>
    <w:p w14:paraId="397242A1" w14:textId="77777777" w:rsidR="009A4EF8" w:rsidRPr="009A4EF8" w:rsidRDefault="009A4EF8" w:rsidP="009A4EF8">
      <w:pPr>
        <w:ind w:left="2127" w:right="2267"/>
      </w:pPr>
      <w:r w:rsidRPr="009A4EF8">
        <w:pict w14:anchorId="6EBB9EA1">
          <v:rect id="_x0000_i1103" style="width:0;height:1.5pt" o:hralign="center" o:hrstd="t" o:hr="t" fillcolor="#a0a0a0" stroked="f"/>
        </w:pict>
      </w:r>
    </w:p>
    <w:p w14:paraId="6F72FBD1" w14:textId="77777777" w:rsidR="009A4EF8" w:rsidRPr="009A4EF8" w:rsidRDefault="009A4EF8" w:rsidP="009A4EF8">
      <w:pPr>
        <w:rPr>
          <w:b/>
          <w:bCs/>
        </w:rPr>
      </w:pPr>
      <w:r w:rsidRPr="009A4EF8">
        <w:rPr>
          <w:b/>
          <w:bCs/>
        </w:rPr>
        <w:lastRenderedPageBreak/>
        <w:t xml:space="preserve">6. </w:t>
      </w:r>
      <w:r w:rsidRPr="009A4EF8">
        <w:rPr>
          <w:rFonts w:ascii="Segoe UI Emoji" w:hAnsi="Segoe UI Emoji" w:cs="Segoe UI Emoji"/>
          <w:b/>
          <w:bCs/>
        </w:rPr>
        <w:t>📊</w:t>
      </w:r>
      <w:r w:rsidRPr="009A4EF8">
        <w:rPr>
          <w:b/>
          <w:bCs/>
        </w:rPr>
        <w:t xml:space="preserve"> Comparação</w:t>
      </w:r>
    </w:p>
    <w:p w14:paraId="29337F42" w14:textId="77777777" w:rsidR="009A4EF8" w:rsidRPr="009A4EF8" w:rsidRDefault="009A4EF8" w:rsidP="009A4EF8">
      <w:r w:rsidRPr="009A4EF8">
        <w:t xml:space="preserve">Um aluno comeu </w:t>
      </w:r>
      <w:r w:rsidRPr="009A4EF8">
        <w:rPr>
          <w:b/>
          <w:bCs/>
        </w:rPr>
        <w:t>1/2</w:t>
      </w:r>
      <w:r w:rsidRPr="009A4EF8">
        <w:t xml:space="preserve"> de uma pizza e outro comeu </w:t>
      </w:r>
      <w:r w:rsidRPr="009A4EF8">
        <w:rPr>
          <w:b/>
          <w:bCs/>
        </w:rPr>
        <w:t>1/4</w:t>
      </w:r>
      <w:r w:rsidRPr="009A4EF8">
        <w:t>.</w:t>
      </w:r>
    </w:p>
    <w:p w14:paraId="37A5C40B" w14:textId="77777777" w:rsidR="009A4EF8" w:rsidRPr="009A4EF8" w:rsidRDefault="009A4EF8" w:rsidP="009A4EF8">
      <w:r w:rsidRPr="009A4EF8">
        <w:t>a) Quem comeu mais?</w:t>
      </w:r>
      <w:r w:rsidRPr="009A4EF8">
        <w:br/>
        <w:t>b) Justifique sua resposta.</w:t>
      </w:r>
    </w:p>
    <w:p w14:paraId="6D5EB542" w14:textId="77777777" w:rsidR="009A4EF8" w:rsidRPr="009A4EF8" w:rsidRDefault="009A4EF8" w:rsidP="009A4EF8">
      <w:r w:rsidRPr="009A4EF8">
        <w:pict w14:anchorId="2EC18A70">
          <v:rect id="_x0000_i1104" style="width:0;height:1.5pt" o:hralign="center" o:hrstd="t" o:hr="t" fillcolor="#a0a0a0" stroked="f"/>
        </w:pict>
      </w:r>
    </w:p>
    <w:p w14:paraId="655C87F4" w14:textId="77777777" w:rsidR="009A4EF8" w:rsidRPr="009A4EF8" w:rsidRDefault="009A4EF8" w:rsidP="009A4EF8">
      <w:pPr>
        <w:rPr>
          <w:b/>
          <w:bCs/>
        </w:rPr>
      </w:pPr>
      <w:r w:rsidRPr="009A4EF8">
        <w:rPr>
          <w:b/>
          <w:bCs/>
        </w:rPr>
        <w:t xml:space="preserve">7. </w:t>
      </w:r>
      <w:r w:rsidRPr="009A4EF8">
        <w:rPr>
          <w:rFonts w:ascii="Segoe UI Emoji" w:hAnsi="Segoe UI Emoji" w:cs="Segoe UI Emoji"/>
          <w:b/>
          <w:bCs/>
        </w:rPr>
        <w:t>🍪</w:t>
      </w:r>
      <w:r w:rsidRPr="009A4EF8">
        <w:rPr>
          <w:b/>
          <w:bCs/>
        </w:rPr>
        <w:t xml:space="preserve"> Partilha</w:t>
      </w:r>
    </w:p>
    <w:p w14:paraId="29D899E5" w14:textId="77777777" w:rsidR="009A4EF8" w:rsidRPr="009A4EF8" w:rsidRDefault="009A4EF8" w:rsidP="009A4EF8">
      <w:r w:rsidRPr="009A4EF8">
        <w:t xml:space="preserve">Uma caixa tem </w:t>
      </w:r>
      <w:r w:rsidRPr="009A4EF8">
        <w:rPr>
          <w:b/>
          <w:bCs/>
        </w:rPr>
        <w:t>16 biscoitos</w:t>
      </w:r>
      <w:r w:rsidRPr="009A4EF8">
        <w:t>.</w:t>
      </w:r>
    </w:p>
    <w:p w14:paraId="7594C280" w14:textId="77777777" w:rsidR="009A4EF8" w:rsidRPr="009A4EF8" w:rsidRDefault="009A4EF8" w:rsidP="009A4EF8">
      <w:r w:rsidRPr="009A4EF8">
        <w:t xml:space="preserve">a) Quantos biscoitos representam </w:t>
      </w:r>
      <w:r w:rsidRPr="009A4EF8">
        <w:rPr>
          <w:b/>
          <w:bCs/>
        </w:rPr>
        <w:t>1/4</w:t>
      </w:r>
      <w:r w:rsidRPr="009A4EF8">
        <w:t xml:space="preserve"> da caixa?</w:t>
      </w:r>
    </w:p>
    <w:p w14:paraId="66F6A04F" w14:textId="77777777" w:rsidR="009A4EF8" w:rsidRPr="009A4EF8" w:rsidRDefault="009A4EF8" w:rsidP="009A4EF8">
      <w:r w:rsidRPr="009A4EF8">
        <w:pict w14:anchorId="51E8BF95">
          <v:rect id="_x0000_i1105" style="width:0;height:1.5pt" o:hralign="center" o:hrstd="t" o:hr="t" fillcolor="#a0a0a0" stroked="f"/>
        </w:pict>
      </w:r>
    </w:p>
    <w:p w14:paraId="1E70E1A0" w14:textId="77777777" w:rsidR="009A4EF8" w:rsidRPr="009A4EF8" w:rsidRDefault="009A4EF8" w:rsidP="009A4EF8">
      <w:pPr>
        <w:rPr>
          <w:b/>
          <w:bCs/>
        </w:rPr>
      </w:pPr>
      <w:r w:rsidRPr="009A4EF8">
        <w:rPr>
          <w:b/>
          <w:bCs/>
        </w:rPr>
        <w:t xml:space="preserve">8. </w:t>
      </w:r>
      <w:r w:rsidRPr="009A4EF8">
        <w:rPr>
          <w:rFonts w:ascii="Segoe UI Emoji" w:hAnsi="Segoe UI Emoji" w:cs="Segoe UI Emoji"/>
          <w:b/>
          <w:bCs/>
        </w:rPr>
        <w:t>🧠</w:t>
      </w:r>
      <w:r w:rsidRPr="009A4EF8">
        <w:rPr>
          <w:b/>
          <w:bCs/>
        </w:rPr>
        <w:t xml:space="preserve"> Raciocínio</w:t>
      </w:r>
    </w:p>
    <w:p w14:paraId="6B8C7251" w14:textId="77777777" w:rsidR="009A4EF8" w:rsidRPr="009A4EF8" w:rsidRDefault="009A4EF8" w:rsidP="009A4EF8">
      <w:r w:rsidRPr="009A4EF8">
        <w:t xml:space="preserve">Uma garrafa tem </w:t>
      </w:r>
      <w:r w:rsidRPr="009A4EF8">
        <w:rPr>
          <w:b/>
          <w:bCs/>
        </w:rPr>
        <w:t>2 litros de água</w:t>
      </w:r>
      <w:r w:rsidRPr="009A4EF8">
        <w:t>.</w:t>
      </w:r>
    </w:p>
    <w:p w14:paraId="060A7A4D" w14:textId="77777777" w:rsidR="009A4EF8" w:rsidRPr="009A4EF8" w:rsidRDefault="009A4EF8" w:rsidP="009A4EF8">
      <w:r w:rsidRPr="009A4EF8">
        <w:t xml:space="preserve">a) Quanto é </w:t>
      </w:r>
      <w:r w:rsidRPr="009A4EF8">
        <w:rPr>
          <w:b/>
          <w:bCs/>
        </w:rPr>
        <w:t>1/2</w:t>
      </w:r>
      <w:r w:rsidRPr="009A4EF8">
        <w:t xml:space="preserve"> dessa quantidade?</w:t>
      </w:r>
      <w:r w:rsidRPr="009A4EF8">
        <w:br/>
        <w:t xml:space="preserve">b) Quanto é </w:t>
      </w:r>
      <w:r w:rsidRPr="009A4EF8">
        <w:rPr>
          <w:b/>
          <w:bCs/>
        </w:rPr>
        <w:t>1/4</w:t>
      </w:r>
      <w:r w:rsidRPr="009A4EF8">
        <w:t xml:space="preserve"> dessa quantidade?</w:t>
      </w:r>
    </w:p>
    <w:p w14:paraId="5B028C9A" w14:textId="77777777" w:rsidR="009A4EF8" w:rsidRPr="009A4EF8" w:rsidRDefault="009A4EF8" w:rsidP="009A4EF8">
      <w:r w:rsidRPr="009A4EF8">
        <w:pict w14:anchorId="690A8940">
          <v:rect id="_x0000_i1106" style="width:0;height:1.5pt" o:hralign="center" o:hrstd="t" o:hr="t" fillcolor="#a0a0a0" stroked="f"/>
        </w:pict>
      </w:r>
    </w:p>
    <w:p w14:paraId="0BD8C55E" w14:textId="77777777" w:rsidR="009A4EF8" w:rsidRPr="009A4EF8" w:rsidRDefault="009A4EF8" w:rsidP="009A4EF8">
      <w:pPr>
        <w:rPr>
          <w:b/>
          <w:bCs/>
        </w:rPr>
      </w:pPr>
      <w:r w:rsidRPr="009A4EF8">
        <w:rPr>
          <w:b/>
          <w:bCs/>
        </w:rPr>
        <w:t xml:space="preserve">9. </w:t>
      </w:r>
      <w:r w:rsidRPr="009A4EF8">
        <w:rPr>
          <w:rFonts w:ascii="Segoe UI Emoji" w:hAnsi="Segoe UI Emoji" w:cs="Segoe UI Emoji"/>
          <w:b/>
          <w:bCs/>
        </w:rPr>
        <w:t>📝</w:t>
      </w:r>
      <w:r w:rsidRPr="009A4EF8">
        <w:rPr>
          <w:b/>
          <w:bCs/>
        </w:rPr>
        <w:t xml:space="preserve"> Situação</w:t>
      </w:r>
    </w:p>
    <w:p w14:paraId="16185D53" w14:textId="77777777" w:rsidR="009A4EF8" w:rsidRPr="009A4EF8" w:rsidRDefault="009A4EF8" w:rsidP="009A4EF8">
      <w:r w:rsidRPr="009A4EF8">
        <w:t xml:space="preserve">Um aluno fez </w:t>
      </w:r>
      <w:r w:rsidRPr="009A4EF8">
        <w:rPr>
          <w:b/>
          <w:bCs/>
        </w:rPr>
        <w:t>1/2</w:t>
      </w:r>
      <w:r w:rsidRPr="009A4EF8">
        <w:t xml:space="preserve"> de uma atividade e depois mais </w:t>
      </w:r>
      <w:r w:rsidRPr="009A4EF8">
        <w:rPr>
          <w:b/>
          <w:bCs/>
        </w:rPr>
        <w:t>1/4</w:t>
      </w:r>
      <w:r w:rsidRPr="009A4EF8">
        <w:t>.</w:t>
      </w:r>
    </w:p>
    <w:p w14:paraId="3FC0F924" w14:textId="77777777" w:rsidR="009A4EF8" w:rsidRPr="009A4EF8" w:rsidRDefault="009A4EF8" w:rsidP="009A4EF8">
      <w:r w:rsidRPr="009A4EF8">
        <w:t>a) Que fração da atividade ele já completou?</w:t>
      </w:r>
    </w:p>
    <w:p w14:paraId="6922B88F" w14:textId="77777777" w:rsidR="009A4EF8" w:rsidRPr="009A4EF8" w:rsidRDefault="009A4EF8" w:rsidP="009A4EF8">
      <w:r w:rsidRPr="009A4EF8">
        <w:pict w14:anchorId="54403916">
          <v:rect id="_x0000_i1107" style="width:0;height:1.5pt" o:hralign="center" o:hrstd="t" o:hr="t" fillcolor="#a0a0a0" stroked="f"/>
        </w:pict>
      </w:r>
    </w:p>
    <w:p w14:paraId="740F4806" w14:textId="77777777" w:rsidR="009A4EF8" w:rsidRPr="009A4EF8" w:rsidRDefault="009A4EF8" w:rsidP="009A4EF8">
      <w:pPr>
        <w:ind w:left="1985"/>
        <w:rPr>
          <w:b/>
          <w:bCs/>
        </w:rPr>
      </w:pPr>
      <w:r w:rsidRPr="009A4EF8">
        <w:rPr>
          <w:b/>
          <w:bCs/>
        </w:rPr>
        <w:t xml:space="preserve">10. </w:t>
      </w:r>
      <w:r w:rsidRPr="009A4EF8">
        <w:rPr>
          <w:rFonts w:ascii="Segoe UI Emoji" w:hAnsi="Segoe UI Emoji" w:cs="Segoe UI Emoji"/>
          <w:b/>
          <w:bCs/>
        </w:rPr>
        <w:t>🧠</w:t>
      </w:r>
      <w:r w:rsidRPr="009A4EF8">
        <w:rPr>
          <w:b/>
          <w:bCs/>
        </w:rPr>
        <w:t xml:space="preserve"> Desafio</w:t>
      </w:r>
    </w:p>
    <w:p w14:paraId="094AF49C" w14:textId="77777777" w:rsidR="009A4EF8" w:rsidRPr="009A4EF8" w:rsidRDefault="009A4EF8" w:rsidP="009A4EF8">
      <w:pPr>
        <w:ind w:left="1985"/>
      </w:pPr>
      <w:r w:rsidRPr="009A4EF8">
        <w:t xml:space="preserve">Uma pizza foi dividida em </w:t>
      </w:r>
      <w:r w:rsidRPr="009A4EF8">
        <w:rPr>
          <w:b/>
          <w:bCs/>
        </w:rPr>
        <w:t>8 fatias</w:t>
      </w:r>
      <w:r w:rsidRPr="009A4EF8">
        <w:t>.</w:t>
      </w:r>
    </w:p>
    <w:p w14:paraId="1B96C3D7" w14:textId="77777777" w:rsidR="009A4EF8" w:rsidRPr="009A4EF8" w:rsidRDefault="009A4EF8" w:rsidP="009A4EF8">
      <w:pPr>
        <w:ind w:left="1985"/>
      </w:pPr>
      <w:r w:rsidRPr="009A4EF8">
        <w:t xml:space="preserve">a) Um grupo comeu </w:t>
      </w:r>
      <w:r w:rsidRPr="009A4EF8">
        <w:rPr>
          <w:b/>
          <w:bCs/>
        </w:rPr>
        <w:t>3/8</w:t>
      </w:r>
      <w:r w:rsidRPr="009A4EF8">
        <w:t xml:space="preserve"> da pizza. Quantas fatias foram comidas?</w:t>
      </w:r>
      <w:r w:rsidRPr="009A4EF8">
        <w:br/>
        <w:t>b) Quantas fatias ainda restam?</w:t>
      </w:r>
    </w:p>
    <w:p w14:paraId="01E3C74E" w14:textId="77777777" w:rsidR="009A4EF8" w:rsidRPr="009A4EF8" w:rsidRDefault="009A4EF8" w:rsidP="009A4EF8">
      <w:pPr>
        <w:ind w:left="1985" w:right="849"/>
      </w:pPr>
      <w:r w:rsidRPr="009A4EF8">
        <w:pict w14:anchorId="3EDADCDB">
          <v:rect id="_x0000_i1108" style="width:0;height:1.5pt" o:hralign="center" o:hrstd="t" o:hr="t" fillcolor="#a0a0a0" stroked="f"/>
        </w:pict>
      </w:r>
    </w:p>
    <w:p w14:paraId="28B47E0E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C4704" w14:textId="77777777" w:rsidR="00EF6FFE" w:rsidRDefault="00EF6FFE" w:rsidP="00742F42">
      <w:pPr>
        <w:spacing w:after="0" w:line="240" w:lineRule="auto"/>
      </w:pPr>
      <w:r>
        <w:separator/>
      </w:r>
    </w:p>
  </w:endnote>
  <w:endnote w:type="continuationSeparator" w:id="0">
    <w:p w14:paraId="355DE1B5" w14:textId="77777777" w:rsidR="00EF6FFE" w:rsidRDefault="00EF6FFE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B9757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C9B20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2FC26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36CB8" w14:textId="77777777" w:rsidR="00EF6FFE" w:rsidRDefault="00EF6FFE" w:rsidP="00742F42">
      <w:pPr>
        <w:spacing w:after="0" w:line="240" w:lineRule="auto"/>
      </w:pPr>
      <w:r>
        <w:separator/>
      </w:r>
    </w:p>
  </w:footnote>
  <w:footnote w:type="continuationSeparator" w:id="0">
    <w:p w14:paraId="00CA8B61" w14:textId="77777777" w:rsidR="00EF6FFE" w:rsidRDefault="00EF6FFE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62FC7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9469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3B75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F8"/>
    <w:rsid w:val="00444E2C"/>
    <w:rsid w:val="0045558D"/>
    <w:rsid w:val="00545B7A"/>
    <w:rsid w:val="005B2082"/>
    <w:rsid w:val="00742F42"/>
    <w:rsid w:val="007555AB"/>
    <w:rsid w:val="00771BC2"/>
    <w:rsid w:val="007D198B"/>
    <w:rsid w:val="007D654C"/>
    <w:rsid w:val="009A4EF8"/>
    <w:rsid w:val="00B548C3"/>
    <w:rsid w:val="00C56BD1"/>
    <w:rsid w:val="00C93528"/>
    <w:rsid w:val="00CF7CB4"/>
    <w:rsid w:val="00EF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E5C318"/>
  <w15:chartTrackingRefBased/>
  <w15:docId w15:val="{C7FAA177-E11B-4D43-96C5-85FDEBEDF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3</TotalTime>
  <Pages>2</Pages>
  <Words>203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2026-03-25T14:42:00Z</dcterms:created>
  <dcterms:modified xsi:type="dcterms:W3CDTF">2026-03-25T14:47:00Z</dcterms:modified>
</cp:coreProperties>
</file>