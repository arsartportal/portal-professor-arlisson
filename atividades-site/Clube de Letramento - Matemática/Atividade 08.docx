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C71B" w14:textId="77777777" w:rsidR="00C97EE4" w:rsidRPr="00C97EE4" w:rsidRDefault="00C97EE4" w:rsidP="00C97EE4">
      <w:pPr>
        <w:jc w:val="center"/>
        <w:rPr>
          <w:b/>
          <w:bCs/>
        </w:rPr>
      </w:pPr>
      <w:r w:rsidRPr="00C97EE4">
        <w:rPr>
          <w:rFonts w:ascii="Segoe UI Emoji" w:hAnsi="Segoe UI Emoji" w:cs="Segoe UI Emoji"/>
          <w:b/>
          <w:bCs/>
        </w:rPr>
        <w:t>📊</w:t>
      </w:r>
      <w:r w:rsidRPr="00C97EE4">
        <w:rPr>
          <w:b/>
          <w:bCs/>
        </w:rPr>
        <w:t xml:space="preserve"> ATIVIDADE 08 – CLUBE DE LETRAMENTO MATEMÁTICO</w:t>
      </w:r>
    </w:p>
    <w:p w14:paraId="7FE51572" w14:textId="79471B5B" w:rsidR="00C97EE4" w:rsidRPr="00C97EE4" w:rsidRDefault="00C97EE4" w:rsidP="00C97EE4">
      <w:pPr>
        <w:ind w:left="-1134" w:right="-1419"/>
        <w:jc w:val="center"/>
      </w:pPr>
      <w:r w:rsidRPr="00C97EE4">
        <w:rPr>
          <w:b/>
          <w:bCs/>
        </w:rPr>
        <w:t>Instruções:</w:t>
      </w:r>
      <w:r w:rsidRPr="00C97EE4">
        <w:t xml:space="preserve"> Leia as situações com atenção e </w:t>
      </w:r>
      <w:r w:rsidRPr="00C97EE4">
        <w:rPr>
          <w:b/>
          <w:bCs/>
        </w:rPr>
        <w:t>responda no caderno</w:t>
      </w:r>
      <w:r w:rsidRPr="00C97EE4">
        <w:t>, apresentando os cálculos quando necessário.</w:t>
      </w:r>
    </w:p>
    <w:p w14:paraId="1274B0ED" w14:textId="77777777" w:rsidR="00C97EE4" w:rsidRPr="00C97EE4" w:rsidRDefault="00C97EE4" w:rsidP="00C97EE4">
      <w:r w:rsidRPr="00C97EE4">
        <w:pict w14:anchorId="27A44FE0">
          <v:rect id="_x0000_i1098" style="width:0;height:1.5pt" o:hralign="center" o:hrstd="t" o:hr="t" fillcolor="#a0a0a0" stroked="f"/>
        </w:pict>
      </w:r>
    </w:p>
    <w:p w14:paraId="21B426FA" w14:textId="77777777" w:rsidR="00C97EE4" w:rsidRPr="00C97EE4" w:rsidRDefault="00C97EE4" w:rsidP="00C97EE4">
      <w:pPr>
        <w:rPr>
          <w:b/>
          <w:bCs/>
        </w:rPr>
      </w:pPr>
      <w:r w:rsidRPr="00C97EE4">
        <w:rPr>
          <w:rFonts w:ascii="Segoe UI Emoji" w:hAnsi="Segoe UI Emoji" w:cs="Segoe UI Emoji"/>
          <w:b/>
          <w:bCs/>
        </w:rPr>
        <w:t>📝</w:t>
      </w:r>
      <w:r w:rsidRPr="00C97EE4">
        <w:rPr>
          <w:b/>
          <w:bCs/>
        </w:rPr>
        <w:t xml:space="preserve"> SITUAÇÕES</w:t>
      </w:r>
    </w:p>
    <w:p w14:paraId="1748051D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1. </w:t>
      </w:r>
      <w:r w:rsidRPr="00C97EE4">
        <w:rPr>
          <w:rFonts w:ascii="Segoe UI Emoji" w:hAnsi="Segoe UI Emoji" w:cs="Segoe UI Emoji"/>
          <w:b/>
          <w:bCs/>
        </w:rPr>
        <w:t>🛒</w:t>
      </w:r>
      <w:r w:rsidRPr="00C97EE4">
        <w:rPr>
          <w:b/>
          <w:bCs/>
        </w:rPr>
        <w:t xml:space="preserve"> Desconto simples</w:t>
      </w:r>
    </w:p>
    <w:p w14:paraId="40F8D72B" w14:textId="77777777" w:rsidR="00C97EE4" w:rsidRPr="00C97EE4" w:rsidRDefault="00C97EE4" w:rsidP="00C97EE4">
      <w:r w:rsidRPr="00C97EE4">
        <w:t xml:space="preserve">Um produto custa </w:t>
      </w:r>
      <w:r w:rsidRPr="00C97EE4">
        <w:rPr>
          <w:b/>
          <w:bCs/>
        </w:rPr>
        <w:t>R$ 100,00</w:t>
      </w:r>
      <w:r w:rsidRPr="00C97EE4">
        <w:t xml:space="preserve"> e está com </w:t>
      </w:r>
      <w:r w:rsidRPr="00C97EE4">
        <w:rPr>
          <w:b/>
          <w:bCs/>
        </w:rPr>
        <w:t>10% de desconto</w:t>
      </w:r>
      <w:r w:rsidRPr="00C97EE4">
        <w:t>.</w:t>
      </w:r>
    </w:p>
    <w:p w14:paraId="256357DA" w14:textId="77777777" w:rsidR="00C97EE4" w:rsidRPr="00C97EE4" w:rsidRDefault="00C97EE4" w:rsidP="00C97EE4">
      <w:r w:rsidRPr="00C97EE4">
        <w:t>a) Qual é o valor do desconto?</w:t>
      </w:r>
      <w:r w:rsidRPr="00C97EE4">
        <w:br/>
        <w:t>b) Qual será o preço final?</w:t>
      </w:r>
    </w:p>
    <w:p w14:paraId="6F2E07C1" w14:textId="77777777" w:rsidR="00C97EE4" w:rsidRPr="00C97EE4" w:rsidRDefault="00C97EE4" w:rsidP="00C97EE4">
      <w:r w:rsidRPr="00C97EE4">
        <w:pict w14:anchorId="659917FE">
          <v:rect id="_x0000_i1099" style="width:0;height:1.5pt" o:hralign="center" o:hrstd="t" o:hr="t" fillcolor="#a0a0a0" stroked="f"/>
        </w:pict>
      </w:r>
    </w:p>
    <w:p w14:paraId="53EC74D8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2. </w:t>
      </w:r>
      <w:r w:rsidRPr="00C97EE4">
        <w:rPr>
          <w:rFonts w:ascii="Segoe UI Emoji" w:hAnsi="Segoe UI Emoji" w:cs="Segoe UI Emoji"/>
          <w:b/>
          <w:bCs/>
        </w:rPr>
        <w:t>💰</w:t>
      </w:r>
      <w:r w:rsidRPr="00C97EE4">
        <w:rPr>
          <w:b/>
          <w:bCs/>
        </w:rPr>
        <w:t xml:space="preserve"> Metade do valor</w:t>
      </w:r>
    </w:p>
    <w:p w14:paraId="314B5484" w14:textId="77777777" w:rsidR="00C97EE4" w:rsidRPr="00C97EE4" w:rsidRDefault="00C97EE4" w:rsidP="00C97EE4">
      <w:r w:rsidRPr="00C97EE4">
        <w:t xml:space="preserve">Um tênis custa </w:t>
      </w:r>
      <w:r w:rsidRPr="00C97EE4">
        <w:rPr>
          <w:b/>
          <w:bCs/>
        </w:rPr>
        <w:t>R$ 80,00</w:t>
      </w:r>
      <w:r w:rsidRPr="00C97EE4">
        <w:t xml:space="preserve"> e está com </w:t>
      </w:r>
      <w:r w:rsidRPr="00C97EE4">
        <w:rPr>
          <w:b/>
          <w:bCs/>
        </w:rPr>
        <w:t>50% de desconto</w:t>
      </w:r>
      <w:r w:rsidRPr="00C97EE4">
        <w:t>.</w:t>
      </w:r>
    </w:p>
    <w:p w14:paraId="31F621D2" w14:textId="77777777" w:rsidR="00C97EE4" w:rsidRPr="00C97EE4" w:rsidRDefault="00C97EE4" w:rsidP="00C97EE4">
      <w:r w:rsidRPr="00C97EE4">
        <w:t>a) Quanto será o desconto?</w:t>
      </w:r>
      <w:r w:rsidRPr="00C97EE4">
        <w:br/>
        <w:t>b) Qual será o preço final?</w:t>
      </w:r>
    </w:p>
    <w:p w14:paraId="4A7C5546" w14:textId="77777777" w:rsidR="00C97EE4" w:rsidRPr="00C97EE4" w:rsidRDefault="00C97EE4" w:rsidP="00C97EE4">
      <w:r w:rsidRPr="00C97EE4">
        <w:pict w14:anchorId="3D3A6063">
          <v:rect id="_x0000_i1100" style="width:0;height:1.5pt" o:hralign="center" o:hrstd="t" o:hr="t" fillcolor="#a0a0a0" stroked="f"/>
        </w:pict>
      </w:r>
    </w:p>
    <w:p w14:paraId="1EE02C0F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3. </w:t>
      </w:r>
      <w:r w:rsidRPr="00C97EE4">
        <w:rPr>
          <w:rFonts w:ascii="Segoe UI Emoji" w:hAnsi="Segoe UI Emoji" w:cs="Segoe UI Emoji"/>
          <w:b/>
          <w:bCs/>
        </w:rPr>
        <w:t>🧃</w:t>
      </w:r>
      <w:r w:rsidRPr="00C97EE4">
        <w:rPr>
          <w:b/>
          <w:bCs/>
        </w:rPr>
        <w:t xml:space="preserve"> Promoção</w:t>
      </w:r>
    </w:p>
    <w:p w14:paraId="1906F5D2" w14:textId="77777777" w:rsidR="00C97EE4" w:rsidRPr="00C97EE4" w:rsidRDefault="00C97EE4" w:rsidP="00C97EE4">
      <w:r w:rsidRPr="00C97EE4">
        <w:t xml:space="preserve">Um suco custa </w:t>
      </w:r>
      <w:r w:rsidRPr="00C97EE4">
        <w:rPr>
          <w:b/>
          <w:bCs/>
        </w:rPr>
        <w:t>R$ 20,00</w:t>
      </w:r>
      <w:r w:rsidRPr="00C97EE4">
        <w:t xml:space="preserve"> e teve desconto de </w:t>
      </w:r>
      <w:r w:rsidRPr="00C97EE4">
        <w:rPr>
          <w:b/>
          <w:bCs/>
        </w:rPr>
        <w:t>25%</w:t>
      </w:r>
      <w:r w:rsidRPr="00C97EE4">
        <w:t>.</w:t>
      </w:r>
    </w:p>
    <w:p w14:paraId="1FCC2BE6" w14:textId="6B32BB35" w:rsidR="00C97EE4" w:rsidRPr="00C97EE4" w:rsidRDefault="00C97EE4" w:rsidP="00C97EE4">
      <w:r w:rsidRPr="00C97EE4">
        <w:t>a) Qual foi o valor do desconto?</w:t>
      </w:r>
      <w:r w:rsidRPr="00C97EE4">
        <w:br/>
        <w:t>b) Qual é o novo preço?</w:t>
      </w:r>
      <w:r w:rsidRPr="00C97EE4">
        <w:pict w14:anchorId="03908C23">
          <v:rect id="_x0000_i1101" style="width:0;height:1.5pt" o:hralign="center" o:hrstd="t" o:hr="t" fillcolor="#a0a0a0" stroked="f"/>
        </w:pict>
      </w:r>
    </w:p>
    <w:p w14:paraId="76BCE0E1" w14:textId="77777777" w:rsidR="00C97EE4" w:rsidRPr="00C97EE4" w:rsidRDefault="00C97EE4" w:rsidP="00C97EE4">
      <w:pPr>
        <w:ind w:left="1985"/>
        <w:rPr>
          <w:b/>
          <w:bCs/>
        </w:rPr>
      </w:pPr>
      <w:r w:rsidRPr="00C97EE4">
        <w:rPr>
          <w:b/>
          <w:bCs/>
        </w:rPr>
        <w:t xml:space="preserve">4. </w:t>
      </w:r>
      <w:r w:rsidRPr="00C97EE4">
        <w:rPr>
          <w:rFonts w:ascii="Segoe UI Emoji" w:hAnsi="Segoe UI Emoji" w:cs="Segoe UI Emoji"/>
          <w:b/>
          <w:bCs/>
        </w:rPr>
        <w:t>🍫</w:t>
      </w:r>
      <w:r w:rsidRPr="00C97EE4">
        <w:rPr>
          <w:b/>
          <w:bCs/>
        </w:rPr>
        <w:t xml:space="preserve"> Compra</w:t>
      </w:r>
    </w:p>
    <w:p w14:paraId="470C1F22" w14:textId="77777777" w:rsidR="00C97EE4" w:rsidRPr="00C97EE4" w:rsidRDefault="00C97EE4" w:rsidP="00C97EE4">
      <w:pPr>
        <w:ind w:left="1985"/>
      </w:pPr>
      <w:r w:rsidRPr="00C97EE4">
        <w:t xml:space="preserve">Um chocolate custa </w:t>
      </w:r>
      <w:r w:rsidRPr="00C97EE4">
        <w:rPr>
          <w:b/>
          <w:bCs/>
        </w:rPr>
        <w:t>R$ 10,00</w:t>
      </w:r>
      <w:r w:rsidRPr="00C97EE4">
        <w:t>.</w:t>
      </w:r>
    </w:p>
    <w:p w14:paraId="43981EC9" w14:textId="7B04E8ED" w:rsidR="00C97EE4" w:rsidRDefault="00C97EE4" w:rsidP="00C97EE4">
      <w:pPr>
        <w:ind w:left="1985" w:right="1416"/>
      </w:pPr>
      <w:r w:rsidRPr="00C97EE4">
        <w:t xml:space="preserve">a) Quanto é </w:t>
      </w:r>
      <w:r w:rsidRPr="00C97EE4">
        <w:rPr>
          <w:b/>
          <w:bCs/>
        </w:rPr>
        <w:t>10%</w:t>
      </w:r>
      <w:r w:rsidRPr="00C97EE4">
        <w:t xml:space="preserve"> desse valor?</w:t>
      </w:r>
      <w:r w:rsidRPr="00C97EE4">
        <w:pict w14:anchorId="5B5CC9D8">
          <v:rect id="_x0000_i1177" style="width:0;height:1.5pt" o:hralign="center" o:hrstd="t" o:hr="t" fillcolor="#a0a0a0" stroked="f"/>
        </w:pict>
      </w:r>
    </w:p>
    <w:p w14:paraId="252356C1" w14:textId="35733502" w:rsidR="00C97EE4" w:rsidRPr="00C97EE4" w:rsidRDefault="00C97EE4" w:rsidP="00C97EE4">
      <w:pPr>
        <w:ind w:left="2127"/>
        <w:rPr>
          <w:b/>
          <w:bCs/>
        </w:rPr>
      </w:pPr>
      <w:r>
        <w:rPr>
          <w:b/>
          <w:bCs/>
        </w:rPr>
        <w:t>5</w:t>
      </w:r>
      <w:r w:rsidRPr="00C97EE4">
        <w:rPr>
          <w:b/>
          <w:bCs/>
        </w:rPr>
        <w:t xml:space="preserve">. </w:t>
      </w:r>
      <w:r w:rsidRPr="00C97EE4">
        <w:rPr>
          <w:rFonts w:ascii="Segoe UI Emoji" w:hAnsi="Segoe UI Emoji" w:cs="Segoe UI Emoji"/>
          <w:b/>
          <w:bCs/>
        </w:rPr>
        <w:t>📝</w:t>
      </w:r>
      <w:r w:rsidRPr="00C97EE4">
        <w:rPr>
          <w:b/>
          <w:bCs/>
        </w:rPr>
        <w:t xml:space="preserve"> Situação</w:t>
      </w:r>
    </w:p>
    <w:p w14:paraId="57C3FA36" w14:textId="77777777" w:rsidR="00C97EE4" w:rsidRPr="00C97EE4" w:rsidRDefault="00C97EE4" w:rsidP="00C97EE4">
      <w:pPr>
        <w:ind w:left="2127" w:right="2550"/>
      </w:pPr>
      <w:r w:rsidRPr="00C97EE4">
        <w:t xml:space="preserve">Um aluno ganhou </w:t>
      </w:r>
      <w:r w:rsidRPr="00C97EE4">
        <w:rPr>
          <w:b/>
          <w:bCs/>
        </w:rPr>
        <w:t>50% de desconto</w:t>
      </w:r>
      <w:r w:rsidRPr="00C97EE4">
        <w:t xml:space="preserve"> em um curso que custa </w:t>
      </w:r>
      <w:r w:rsidRPr="00C97EE4">
        <w:rPr>
          <w:b/>
          <w:bCs/>
        </w:rPr>
        <w:t>R$ 120,00</w:t>
      </w:r>
      <w:r w:rsidRPr="00C97EE4">
        <w:t>.</w:t>
      </w:r>
    </w:p>
    <w:p w14:paraId="5694CA57" w14:textId="1462CA21" w:rsidR="00C97EE4" w:rsidRDefault="00C97EE4" w:rsidP="00C97EE4">
      <w:pPr>
        <w:ind w:left="2127" w:right="1133"/>
        <w:rPr>
          <w:b/>
          <w:bCs/>
        </w:rPr>
      </w:pPr>
      <w:r w:rsidRPr="00C97EE4">
        <w:t>a) Quanto ele vai pagar?</w:t>
      </w:r>
    </w:p>
    <w:p w14:paraId="4A1EEA68" w14:textId="77777777" w:rsidR="00C97EE4" w:rsidRPr="00C97EE4" w:rsidRDefault="00C97EE4" w:rsidP="00C97EE4">
      <w:r w:rsidRPr="00C97EE4">
        <w:lastRenderedPageBreak/>
        <w:pict w14:anchorId="11B846FA">
          <v:rect id="_x0000_i1103" style="width:0;height:1.5pt" o:hralign="center" o:hrstd="t" o:hr="t" fillcolor="#a0a0a0" stroked="f"/>
        </w:pict>
      </w:r>
    </w:p>
    <w:p w14:paraId="1F136C27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6. </w:t>
      </w:r>
      <w:r w:rsidRPr="00C97EE4">
        <w:rPr>
          <w:rFonts w:ascii="Segoe UI Emoji" w:hAnsi="Segoe UI Emoji" w:cs="Segoe UI Emoji"/>
          <w:b/>
          <w:bCs/>
        </w:rPr>
        <w:t>🧠</w:t>
      </w:r>
      <w:r w:rsidRPr="00C97EE4">
        <w:rPr>
          <w:b/>
          <w:bCs/>
        </w:rPr>
        <w:t xml:space="preserve"> Raciocínio</w:t>
      </w:r>
    </w:p>
    <w:p w14:paraId="4728DBE0" w14:textId="77777777" w:rsidR="00C97EE4" w:rsidRPr="00C97EE4" w:rsidRDefault="00C97EE4" w:rsidP="00C97EE4">
      <w:r w:rsidRPr="00C97EE4">
        <w:t xml:space="preserve">Um produto custa </w:t>
      </w:r>
      <w:r w:rsidRPr="00C97EE4">
        <w:rPr>
          <w:b/>
          <w:bCs/>
        </w:rPr>
        <w:t>R$ 40,00</w:t>
      </w:r>
      <w:r w:rsidRPr="00C97EE4">
        <w:t>.</w:t>
      </w:r>
    </w:p>
    <w:p w14:paraId="0587F3B3" w14:textId="77777777" w:rsidR="00C97EE4" w:rsidRPr="00C97EE4" w:rsidRDefault="00C97EE4" w:rsidP="00C97EE4">
      <w:r w:rsidRPr="00C97EE4">
        <w:t xml:space="preserve">a) Quanto é </w:t>
      </w:r>
      <w:r w:rsidRPr="00C97EE4">
        <w:rPr>
          <w:b/>
          <w:bCs/>
        </w:rPr>
        <w:t>25%</w:t>
      </w:r>
      <w:r w:rsidRPr="00C97EE4">
        <w:t xml:space="preserve"> desse valor?</w:t>
      </w:r>
      <w:r w:rsidRPr="00C97EE4">
        <w:br/>
        <w:t>b) Qual será o preço final com desconto?</w:t>
      </w:r>
    </w:p>
    <w:p w14:paraId="4B9CCCE7" w14:textId="77777777" w:rsidR="00C97EE4" w:rsidRPr="00C97EE4" w:rsidRDefault="00C97EE4" w:rsidP="00C97EE4">
      <w:r w:rsidRPr="00C97EE4">
        <w:pict w14:anchorId="6587A0B0">
          <v:rect id="_x0000_i1104" style="width:0;height:1.5pt" o:hralign="center" o:hrstd="t" o:hr="t" fillcolor="#a0a0a0" stroked="f"/>
        </w:pict>
      </w:r>
    </w:p>
    <w:p w14:paraId="596DA092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7. </w:t>
      </w:r>
      <w:r w:rsidRPr="00C97EE4">
        <w:rPr>
          <w:rFonts w:ascii="Segoe UI Emoji" w:hAnsi="Segoe UI Emoji" w:cs="Segoe UI Emoji"/>
          <w:b/>
          <w:bCs/>
        </w:rPr>
        <w:t>📦</w:t>
      </w:r>
      <w:r w:rsidRPr="00C97EE4">
        <w:rPr>
          <w:b/>
          <w:bCs/>
        </w:rPr>
        <w:t xml:space="preserve"> Compra maior</w:t>
      </w:r>
    </w:p>
    <w:p w14:paraId="5DB5D508" w14:textId="77777777" w:rsidR="00C97EE4" w:rsidRPr="00C97EE4" w:rsidRDefault="00C97EE4" w:rsidP="00C97EE4">
      <w:r w:rsidRPr="00C97EE4">
        <w:t xml:space="preserve">Uma mochila custa </w:t>
      </w:r>
      <w:r w:rsidRPr="00C97EE4">
        <w:rPr>
          <w:b/>
          <w:bCs/>
        </w:rPr>
        <w:t>R$ 200,00</w:t>
      </w:r>
      <w:r w:rsidRPr="00C97EE4">
        <w:t>.</w:t>
      </w:r>
    </w:p>
    <w:p w14:paraId="23BA8580" w14:textId="77777777" w:rsidR="00C97EE4" w:rsidRPr="00C97EE4" w:rsidRDefault="00C97EE4" w:rsidP="00C97EE4">
      <w:r w:rsidRPr="00C97EE4">
        <w:t xml:space="preserve">a) Quanto é </w:t>
      </w:r>
      <w:r w:rsidRPr="00C97EE4">
        <w:rPr>
          <w:b/>
          <w:bCs/>
        </w:rPr>
        <w:t>10%</w:t>
      </w:r>
      <w:r w:rsidRPr="00C97EE4">
        <w:t xml:space="preserve"> desse valor?</w:t>
      </w:r>
      <w:r w:rsidRPr="00C97EE4">
        <w:br/>
        <w:t xml:space="preserve">b) E quanto é </w:t>
      </w:r>
      <w:r w:rsidRPr="00C97EE4">
        <w:rPr>
          <w:b/>
          <w:bCs/>
        </w:rPr>
        <w:t>50%</w:t>
      </w:r>
      <w:r w:rsidRPr="00C97EE4">
        <w:t>?</w:t>
      </w:r>
    </w:p>
    <w:p w14:paraId="45A04110" w14:textId="77777777" w:rsidR="00C97EE4" w:rsidRPr="00C97EE4" w:rsidRDefault="00C97EE4" w:rsidP="00C97EE4">
      <w:r w:rsidRPr="00C97EE4">
        <w:pict w14:anchorId="1F2C5ECD">
          <v:rect id="_x0000_i1105" style="width:0;height:1.5pt" o:hralign="center" o:hrstd="t" o:hr="t" fillcolor="#a0a0a0" stroked="f"/>
        </w:pict>
      </w:r>
    </w:p>
    <w:p w14:paraId="2FECDA2E" w14:textId="77777777" w:rsidR="00C97EE4" w:rsidRPr="00C97EE4" w:rsidRDefault="00C97EE4" w:rsidP="00C97EE4">
      <w:pPr>
        <w:rPr>
          <w:b/>
          <w:bCs/>
        </w:rPr>
      </w:pPr>
      <w:r w:rsidRPr="00C97EE4">
        <w:rPr>
          <w:b/>
          <w:bCs/>
        </w:rPr>
        <w:t xml:space="preserve">8. </w:t>
      </w:r>
      <w:r w:rsidRPr="00C97EE4">
        <w:rPr>
          <w:rFonts w:ascii="Segoe UI Emoji" w:hAnsi="Segoe UI Emoji" w:cs="Segoe UI Emoji"/>
          <w:b/>
          <w:bCs/>
        </w:rPr>
        <w:t>💡</w:t>
      </w:r>
      <w:r w:rsidRPr="00C97EE4">
        <w:rPr>
          <w:b/>
          <w:bCs/>
        </w:rPr>
        <w:t xml:space="preserve"> Comparação</w:t>
      </w:r>
    </w:p>
    <w:p w14:paraId="2C7AE89C" w14:textId="77777777" w:rsidR="00C97EE4" w:rsidRPr="00C97EE4" w:rsidRDefault="00C97EE4" w:rsidP="00C97EE4">
      <w:r w:rsidRPr="00C97EE4">
        <w:t xml:space="preserve">Um produto custa </w:t>
      </w:r>
      <w:r w:rsidRPr="00C97EE4">
        <w:rPr>
          <w:b/>
          <w:bCs/>
        </w:rPr>
        <w:t>R$ 60,00</w:t>
      </w:r>
      <w:r w:rsidRPr="00C97EE4">
        <w:t>.</w:t>
      </w:r>
    </w:p>
    <w:p w14:paraId="023A709B" w14:textId="77777777" w:rsidR="00C97EE4" w:rsidRPr="00C97EE4" w:rsidRDefault="00C97EE4" w:rsidP="00C97EE4">
      <w:r w:rsidRPr="00C97EE4">
        <w:t xml:space="preserve">a) Quanto é </w:t>
      </w:r>
      <w:r w:rsidRPr="00C97EE4">
        <w:rPr>
          <w:b/>
          <w:bCs/>
        </w:rPr>
        <w:t>25%</w:t>
      </w:r>
      <w:r w:rsidRPr="00C97EE4">
        <w:t>?</w:t>
      </w:r>
      <w:r w:rsidRPr="00C97EE4">
        <w:br/>
        <w:t xml:space="preserve">b) Quanto é </w:t>
      </w:r>
      <w:r w:rsidRPr="00C97EE4">
        <w:rPr>
          <w:b/>
          <w:bCs/>
        </w:rPr>
        <w:t>50%</w:t>
      </w:r>
      <w:r w:rsidRPr="00C97EE4">
        <w:t>?</w:t>
      </w:r>
      <w:r w:rsidRPr="00C97EE4">
        <w:br/>
        <w:t>c) Qual desconto é maior?</w:t>
      </w:r>
    </w:p>
    <w:p w14:paraId="16FEAC2C" w14:textId="77777777" w:rsidR="00C97EE4" w:rsidRPr="00C97EE4" w:rsidRDefault="00C97EE4" w:rsidP="00C97EE4">
      <w:r w:rsidRPr="00C97EE4">
        <w:pict w14:anchorId="043D904E">
          <v:rect id="_x0000_i1106" style="width:0;height:1.5pt" o:hralign="center" o:hrstd="t" o:hr="t" fillcolor="#a0a0a0" stroked="f"/>
        </w:pict>
      </w:r>
    </w:p>
    <w:p w14:paraId="1A5496DA" w14:textId="017B875F" w:rsidR="00C97EE4" w:rsidRPr="00C97EE4" w:rsidRDefault="00C97EE4" w:rsidP="00C97EE4">
      <w:pPr>
        <w:rPr>
          <w:b/>
          <w:bCs/>
        </w:rPr>
      </w:pPr>
      <w:r>
        <w:rPr>
          <w:b/>
          <w:bCs/>
        </w:rPr>
        <w:t>9</w:t>
      </w:r>
      <w:r w:rsidRPr="00C97EE4">
        <w:rPr>
          <w:b/>
          <w:bCs/>
        </w:rPr>
        <w:t xml:space="preserve">. </w:t>
      </w:r>
      <w:r w:rsidRPr="00C97EE4">
        <w:rPr>
          <w:rFonts w:ascii="Segoe UI Emoji" w:hAnsi="Segoe UI Emoji" w:cs="Segoe UI Emoji"/>
          <w:b/>
          <w:bCs/>
        </w:rPr>
        <w:t>📊</w:t>
      </w:r>
      <w:r w:rsidRPr="00C97EE4">
        <w:rPr>
          <w:b/>
          <w:bCs/>
        </w:rPr>
        <w:t xml:space="preserve"> Interpretação</w:t>
      </w:r>
    </w:p>
    <w:p w14:paraId="3A2BED15" w14:textId="77777777" w:rsidR="00C97EE4" w:rsidRPr="00C97EE4" w:rsidRDefault="00C97EE4" w:rsidP="00C97EE4">
      <w:r w:rsidRPr="00C97EE4">
        <w:t xml:space="preserve">Uma loja anuncia </w:t>
      </w:r>
      <w:r w:rsidRPr="00C97EE4">
        <w:rPr>
          <w:b/>
          <w:bCs/>
        </w:rPr>
        <w:t>50% de desconto</w:t>
      </w:r>
      <w:r w:rsidRPr="00C97EE4">
        <w:t>.</w:t>
      </w:r>
    </w:p>
    <w:p w14:paraId="04618215" w14:textId="3E41D97F" w:rsidR="00C97EE4" w:rsidRDefault="00C97EE4" w:rsidP="00C97EE4">
      <w:pPr>
        <w:ind w:right="-710"/>
      </w:pPr>
      <w:r w:rsidRPr="00C97EE4">
        <w:t>a) Isso significa pagar quanto do valor original?</w:t>
      </w:r>
      <w:r w:rsidRPr="00C97EE4">
        <w:br/>
        <w:t>b) Explique com suas palavras.</w:t>
      </w:r>
      <w:r w:rsidRPr="00C97EE4">
        <w:pict w14:anchorId="48D5ABCB">
          <v:rect id="_x0000_i1107" style="width:348.25pt;height:.05pt" o:hrpct="819" o:hralign="center" o:hrstd="t" o:hr="t" fillcolor="#a0a0a0" stroked="f"/>
        </w:pict>
      </w:r>
    </w:p>
    <w:p w14:paraId="2BC80060" w14:textId="2FE78EAC" w:rsidR="00C97EE4" w:rsidRPr="00C97EE4" w:rsidRDefault="00C97EE4" w:rsidP="00C97EE4">
      <w:pPr>
        <w:ind w:left="1985" w:right="1133"/>
        <w:rPr>
          <w:b/>
          <w:bCs/>
        </w:rPr>
      </w:pPr>
      <w:r w:rsidRPr="00C97EE4">
        <w:rPr>
          <w:b/>
          <w:bCs/>
        </w:rPr>
        <w:t xml:space="preserve">10. </w:t>
      </w:r>
      <w:r w:rsidRPr="00C97EE4">
        <w:rPr>
          <w:rFonts w:ascii="Segoe UI Emoji" w:hAnsi="Segoe UI Emoji" w:cs="Segoe UI Emoji"/>
          <w:b/>
          <w:bCs/>
        </w:rPr>
        <w:t>🧠</w:t>
      </w:r>
      <w:r w:rsidRPr="00C97EE4">
        <w:rPr>
          <w:b/>
          <w:bCs/>
        </w:rPr>
        <w:t xml:space="preserve"> Desafio</w:t>
      </w:r>
    </w:p>
    <w:p w14:paraId="32C324D0" w14:textId="77777777" w:rsidR="00C97EE4" w:rsidRPr="00C97EE4" w:rsidRDefault="00C97EE4" w:rsidP="00C97EE4">
      <w:pPr>
        <w:ind w:left="1985" w:right="1133"/>
      </w:pPr>
      <w:r w:rsidRPr="00C97EE4">
        <w:t xml:space="preserve">Uma loja deu </w:t>
      </w:r>
      <w:r w:rsidRPr="00C97EE4">
        <w:rPr>
          <w:b/>
          <w:bCs/>
        </w:rPr>
        <w:t>25% de desconto</w:t>
      </w:r>
      <w:r w:rsidRPr="00C97EE4">
        <w:t xml:space="preserve"> em um produto e ele passou a custar </w:t>
      </w:r>
      <w:r w:rsidRPr="00C97EE4">
        <w:rPr>
          <w:b/>
          <w:bCs/>
        </w:rPr>
        <w:t>R$ 75,00</w:t>
      </w:r>
      <w:r w:rsidRPr="00C97EE4">
        <w:t>.</w:t>
      </w:r>
    </w:p>
    <w:p w14:paraId="76B98609" w14:textId="543A1383" w:rsidR="00C93528" w:rsidRPr="00C93528" w:rsidRDefault="00C97EE4" w:rsidP="00C97EE4">
      <w:pPr>
        <w:ind w:left="1985" w:right="2550"/>
      </w:pPr>
      <w:r w:rsidRPr="00C97EE4">
        <w:t>a) Qual era o preço original do produto?</w:t>
      </w:r>
      <w:r w:rsidRPr="00C97EE4">
        <w:br/>
        <w:t>b) Explique como você pensou.</w:t>
      </w:r>
      <w:r w:rsidRPr="00C97EE4">
        <w:pict w14:anchorId="482C7212">
          <v:rect id="_x0000_i1246" style="width:0;height:1.5pt" o:hralign="center" o:hrstd="t" o:hr="t" fillcolor="#a0a0a0" stroked="f"/>
        </w:pic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1A28" w14:textId="77777777" w:rsidR="00287E0B" w:rsidRDefault="00287E0B" w:rsidP="00742F42">
      <w:pPr>
        <w:spacing w:after="0" w:line="240" w:lineRule="auto"/>
      </w:pPr>
      <w:r>
        <w:separator/>
      </w:r>
    </w:p>
  </w:endnote>
  <w:endnote w:type="continuationSeparator" w:id="0">
    <w:p w14:paraId="7321FC7C" w14:textId="77777777" w:rsidR="00287E0B" w:rsidRDefault="00287E0B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C4B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718A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AE91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D6AB" w14:textId="77777777" w:rsidR="00287E0B" w:rsidRDefault="00287E0B" w:rsidP="00742F42">
      <w:pPr>
        <w:spacing w:after="0" w:line="240" w:lineRule="auto"/>
      </w:pPr>
      <w:r>
        <w:separator/>
      </w:r>
    </w:p>
  </w:footnote>
  <w:footnote w:type="continuationSeparator" w:id="0">
    <w:p w14:paraId="56F2C71F" w14:textId="77777777" w:rsidR="00287E0B" w:rsidRDefault="00287E0B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007E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CD66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B5B6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E4"/>
    <w:rsid w:val="00287E0B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B548C3"/>
    <w:rsid w:val="00C56BD1"/>
    <w:rsid w:val="00C93528"/>
    <w:rsid w:val="00C97EE4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1903B"/>
  <w15:chartTrackingRefBased/>
  <w15:docId w15:val="{8C8B2678-D5B7-46D8-AC8C-B05C8113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6</TotalTime>
  <Pages>2</Pages>
  <Words>212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2026-03-25T14:43:00Z</dcterms:created>
  <dcterms:modified xsi:type="dcterms:W3CDTF">2026-03-25T14:52:00Z</dcterms:modified>
</cp:coreProperties>
</file>