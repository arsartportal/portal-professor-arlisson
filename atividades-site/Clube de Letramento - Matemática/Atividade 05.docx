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0337" w14:textId="77777777" w:rsidR="00BC21DD" w:rsidRPr="00BC21DD" w:rsidRDefault="00BC21DD" w:rsidP="00BC21DD">
      <w:pPr>
        <w:jc w:val="center"/>
        <w:rPr>
          <w:b/>
          <w:bCs/>
        </w:rPr>
      </w:pPr>
      <w:r w:rsidRPr="00BC21DD">
        <w:rPr>
          <w:rFonts w:ascii="Segoe UI Emoji" w:hAnsi="Segoe UI Emoji" w:cs="Segoe UI Emoji"/>
          <w:b/>
          <w:bCs/>
        </w:rPr>
        <w:t>📊</w:t>
      </w:r>
      <w:r w:rsidRPr="00BC21DD">
        <w:rPr>
          <w:b/>
          <w:bCs/>
        </w:rPr>
        <w:t xml:space="preserve"> ATIVIDADE 05 – CLUBE DE LETRAMENTO MATEMÁTICO</w:t>
      </w:r>
    </w:p>
    <w:p w14:paraId="2C8E520A" w14:textId="1CFE1080" w:rsidR="00BC21DD" w:rsidRPr="00BC21DD" w:rsidRDefault="00BC21DD" w:rsidP="00BC21DD">
      <w:pPr>
        <w:jc w:val="center"/>
      </w:pPr>
      <w:r w:rsidRPr="00BC21DD">
        <w:rPr>
          <w:b/>
          <w:bCs/>
        </w:rPr>
        <w:t>Instruções:</w:t>
      </w:r>
      <w:r w:rsidRPr="00BC21DD">
        <w:t xml:space="preserve"> Leia as situações com atenção e </w:t>
      </w:r>
      <w:r w:rsidRPr="00BC21DD">
        <w:rPr>
          <w:b/>
          <w:bCs/>
        </w:rPr>
        <w:t>responda no caderno</w:t>
      </w:r>
      <w:r w:rsidRPr="00BC21DD">
        <w:t>, apresentando os cálculos quando necessário.</w:t>
      </w:r>
    </w:p>
    <w:p w14:paraId="6AEE0340" w14:textId="77777777" w:rsidR="00BC21DD" w:rsidRPr="00BC21DD" w:rsidRDefault="00BC21DD" w:rsidP="00BC21DD">
      <w:r w:rsidRPr="00BC21DD">
        <w:pict w14:anchorId="60E74A3B">
          <v:rect id="_x0000_i1098" style="width:0;height:1.5pt" o:hralign="center" o:hrstd="t" o:hr="t" fillcolor="#a0a0a0" stroked="f"/>
        </w:pict>
      </w:r>
    </w:p>
    <w:p w14:paraId="47FFA23D" w14:textId="77777777" w:rsidR="00BC21DD" w:rsidRPr="00BC21DD" w:rsidRDefault="00BC21DD" w:rsidP="00BC21DD">
      <w:pPr>
        <w:rPr>
          <w:b/>
          <w:bCs/>
        </w:rPr>
      </w:pPr>
      <w:r w:rsidRPr="00BC21DD">
        <w:rPr>
          <w:rFonts w:ascii="Segoe UI Emoji" w:hAnsi="Segoe UI Emoji" w:cs="Segoe UI Emoji"/>
          <w:b/>
          <w:bCs/>
        </w:rPr>
        <w:t>📝</w:t>
      </w:r>
      <w:r w:rsidRPr="00BC21DD">
        <w:rPr>
          <w:b/>
          <w:bCs/>
        </w:rPr>
        <w:t xml:space="preserve"> SITUAÇÕES</w:t>
      </w:r>
    </w:p>
    <w:p w14:paraId="34FFDEE5" w14:textId="77777777" w:rsidR="00BC21DD" w:rsidRPr="00BC21DD" w:rsidRDefault="00BC21DD" w:rsidP="00BC21DD">
      <w:pPr>
        <w:rPr>
          <w:b/>
          <w:bCs/>
        </w:rPr>
      </w:pPr>
      <w:r w:rsidRPr="00BC21DD">
        <w:rPr>
          <w:b/>
          <w:bCs/>
        </w:rPr>
        <w:t xml:space="preserve">1. </w:t>
      </w:r>
      <w:r w:rsidRPr="00BC21DD">
        <w:rPr>
          <w:rFonts w:ascii="Segoe UI Emoji" w:hAnsi="Segoe UI Emoji" w:cs="Segoe UI Emoji"/>
          <w:b/>
          <w:bCs/>
        </w:rPr>
        <w:t>⚖️</w:t>
      </w:r>
      <w:r w:rsidRPr="00BC21DD">
        <w:rPr>
          <w:b/>
          <w:bCs/>
        </w:rPr>
        <w:t xml:space="preserve"> Massa no mercado</w:t>
      </w:r>
    </w:p>
    <w:p w14:paraId="5716BDC6" w14:textId="77777777" w:rsidR="00BC21DD" w:rsidRPr="00BC21DD" w:rsidRDefault="00BC21DD" w:rsidP="00BC21DD">
      <w:r w:rsidRPr="00BC21DD">
        <w:t xml:space="preserve">Um pacote de arroz pesa </w:t>
      </w:r>
      <w:r w:rsidRPr="00BC21DD">
        <w:rPr>
          <w:b/>
          <w:bCs/>
        </w:rPr>
        <w:t>5 kg</w:t>
      </w:r>
      <w:r w:rsidRPr="00BC21DD">
        <w:t>.</w:t>
      </w:r>
    </w:p>
    <w:p w14:paraId="1E7B32D1" w14:textId="77777777" w:rsidR="00BC21DD" w:rsidRPr="00BC21DD" w:rsidRDefault="00BC21DD" w:rsidP="00BC21DD">
      <w:r w:rsidRPr="00BC21DD">
        <w:t>a) Quantos quilos pesam 2 pacotes iguais?</w:t>
      </w:r>
    </w:p>
    <w:p w14:paraId="77594640" w14:textId="77777777" w:rsidR="00BC21DD" w:rsidRPr="00BC21DD" w:rsidRDefault="00BC21DD" w:rsidP="00BC21DD">
      <w:r w:rsidRPr="00BC21DD">
        <w:pict w14:anchorId="24179CB7">
          <v:rect id="_x0000_i1099" style="width:0;height:1.5pt" o:hralign="center" o:hrstd="t" o:hr="t" fillcolor="#a0a0a0" stroked="f"/>
        </w:pict>
      </w:r>
    </w:p>
    <w:p w14:paraId="36E90CA5" w14:textId="77777777" w:rsidR="00BC21DD" w:rsidRPr="00BC21DD" w:rsidRDefault="00BC21DD" w:rsidP="00BC21DD">
      <w:pPr>
        <w:rPr>
          <w:b/>
          <w:bCs/>
        </w:rPr>
      </w:pPr>
      <w:r w:rsidRPr="00BC21DD">
        <w:rPr>
          <w:b/>
          <w:bCs/>
        </w:rPr>
        <w:t xml:space="preserve">2. </w:t>
      </w:r>
      <w:r w:rsidRPr="00BC21DD">
        <w:rPr>
          <w:rFonts w:ascii="Segoe UI Emoji" w:hAnsi="Segoe UI Emoji" w:cs="Segoe UI Emoji"/>
          <w:b/>
          <w:bCs/>
        </w:rPr>
        <w:t>🧂</w:t>
      </w:r>
      <w:r w:rsidRPr="00BC21DD">
        <w:rPr>
          <w:b/>
          <w:bCs/>
        </w:rPr>
        <w:t xml:space="preserve"> Conversão de massa</w:t>
      </w:r>
    </w:p>
    <w:p w14:paraId="2596F879" w14:textId="77777777" w:rsidR="00BC21DD" w:rsidRPr="00BC21DD" w:rsidRDefault="00BC21DD" w:rsidP="00BC21DD">
      <w:r w:rsidRPr="00BC21DD">
        <w:t xml:space="preserve">Um produto tem </w:t>
      </w:r>
      <w:r w:rsidRPr="00BC21DD">
        <w:rPr>
          <w:b/>
          <w:bCs/>
        </w:rPr>
        <w:t>1000 g</w:t>
      </w:r>
      <w:r w:rsidRPr="00BC21DD">
        <w:t>.</w:t>
      </w:r>
    </w:p>
    <w:p w14:paraId="2BC70E54" w14:textId="77777777" w:rsidR="00BC21DD" w:rsidRPr="00BC21DD" w:rsidRDefault="00BC21DD" w:rsidP="00BC21DD">
      <w:r w:rsidRPr="00BC21DD">
        <w:t>a) Esse valor corresponde a quantos kg?</w:t>
      </w:r>
    </w:p>
    <w:p w14:paraId="0E7D743A" w14:textId="77777777" w:rsidR="00BC21DD" w:rsidRPr="00BC21DD" w:rsidRDefault="00BC21DD" w:rsidP="00BC21DD">
      <w:r w:rsidRPr="00BC21DD">
        <w:pict w14:anchorId="38E3E5CF">
          <v:rect id="_x0000_i1100" style="width:0;height:1.5pt" o:hralign="center" o:hrstd="t" o:hr="t" fillcolor="#a0a0a0" stroked="f"/>
        </w:pict>
      </w:r>
    </w:p>
    <w:p w14:paraId="7DE08206" w14:textId="77777777" w:rsidR="00BC21DD" w:rsidRPr="00BC21DD" w:rsidRDefault="00BC21DD" w:rsidP="00BC21DD">
      <w:pPr>
        <w:rPr>
          <w:b/>
          <w:bCs/>
        </w:rPr>
      </w:pPr>
      <w:r w:rsidRPr="00BC21DD">
        <w:rPr>
          <w:b/>
          <w:bCs/>
        </w:rPr>
        <w:t xml:space="preserve">3. </w:t>
      </w:r>
      <w:r w:rsidRPr="00BC21DD">
        <w:rPr>
          <w:rFonts w:ascii="Segoe UI Emoji" w:hAnsi="Segoe UI Emoji" w:cs="Segoe UI Emoji"/>
          <w:b/>
          <w:bCs/>
        </w:rPr>
        <w:t>📏</w:t>
      </w:r>
      <w:r w:rsidRPr="00BC21DD">
        <w:rPr>
          <w:b/>
          <w:bCs/>
        </w:rPr>
        <w:t xml:space="preserve"> Comprimento</w:t>
      </w:r>
    </w:p>
    <w:p w14:paraId="28E91FC9" w14:textId="77777777" w:rsidR="00BC21DD" w:rsidRPr="00BC21DD" w:rsidRDefault="00BC21DD" w:rsidP="00BC21DD">
      <w:r w:rsidRPr="00BC21DD">
        <w:t xml:space="preserve">Uma corda mede </w:t>
      </w:r>
      <w:r w:rsidRPr="00BC21DD">
        <w:rPr>
          <w:b/>
          <w:bCs/>
        </w:rPr>
        <w:t>3 metros</w:t>
      </w:r>
      <w:r w:rsidRPr="00BC21DD">
        <w:t>.</w:t>
      </w:r>
    </w:p>
    <w:p w14:paraId="12752263" w14:textId="77777777" w:rsidR="00BC21DD" w:rsidRPr="00BC21DD" w:rsidRDefault="00BC21DD" w:rsidP="00BC21DD">
      <w:r w:rsidRPr="00BC21DD">
        <w:t>a) Quantos centímetros essa corda possui?</w:t>
      </w:r>
    </w:p>
    <w:p w14:paraId="32B4E491" w14:textId="77777777" w:rsidR="00BC21DD" w:rsidRPr="00BC21DD" w:rsidRDefault="00BC21DD" w:rsidP="00BC21DD">
      <w:r w:rsidRPr="00BC21DD">
        <w:pict w14:anchorId="19F3FB10">
          <v:rect id="_x0000_i1101" style="width:0;height:1.5pt" o:hralign="center" o:hrstd="t" o:hr="t" fillcolor="#a0a0a0" stroked="f"/>
        </w:pict>
      </w:r>
    </w:p>
    <w:p w14:paraId="60B155C8" w14:textId="77777777" w:rsidR="00BC21DD" w:rsidRPr="00BC21DD" w:rsidRDefault="00BC21DD" w:rsidP="00BC21DD">
      <w:pPr>
        <w:ind w:left="851"/>
        <w:rPr>
          <w:b/>
          <w:bCs/>
        </w:rPr>
      </w:pPr>
      <w:r w:rsidRPr="00BC21DD">
        <w:rPr>
          <w:b/>
          <w:bCs/>
        </w:rPr>
        <w:t xml:space="preserve">4. </w:t>
      </w:r>
      <w:r w:rsidRPr="00BC21DD">
        <w:rPr>
          <w:rFonts w:ascii="Segoe UI Emoji" w:hAnsi="Segoe UI Emoji" w:cs="Segoe UI Emoji"/>
          <w:b/>
          <w:bCs/>
        </w:rPr>
        <w:t>📐</w:t>
      </w:r>
      <w:r w:rsidRPr="00BC21DD">
        <w:rPr>
          <w:b/>
          <w:bCs/>
        </w:rPr>
        <w:t xml:space="preserve"> Medida maior</w:t>
      </w:r>
    </w:p>
    <w:p w14:paraId="0E34C1F6" w14:textId="77777777" w:rsidR="00BC21DD" w:rsidRPr="00BC21DD" w:rsidRDefault="00BC21DD" w:rsidP="00BC21DD">
      <w:pPr>
        <w:ind w:left="851"/>
      </w:pPr>
      <w:r w:rsidRPr="00BC21DD">
        <w:t xml:space="preserve">Um corredor percorreu </w:t>
      </w:r>
      <w:r w:rsidRPr="00BC21DD">
        <w:rPr>
          <w:b/>
          <w:bCs/>
        </w:rPr>
        <w:t>2 km</w:t>
      </w:r>
      <w:r w:rsidRPr="00BC21DD">
        <w:t>.</w:t>
      </w:r>
    </w:p>
    <w:p w14:paraId="6F91137C" w14:textId="43A31050" w:rsidR="00BC21DD" w:rsidRPr="00BC21DD" w:rsidRDefault="00BC21DD" w:rsidP="00BC21DD">
      <w:pPr>
        <w:ind w:left="851"/>
      </w:pPr>
      <w:r w:rsidRPr="00BC21DD">
        <w:t>a) Quantos metros ele percorreu?</w:t>
      </w:r>
      <w:r w:rsidRPr="00BC21DD">
        <w:pict w14:anchorId="3FF34584">
          <v:rect id="_x0000_i1145" style="width:0;height:1.5pt" o:hralign="center" o:hrstd="t" o:hr="t" fillcolor="#a0a0a0" stroked="f"/>
        </w:pict>
      </w:r>
    </w:p>
    <w:p w14:paraId="2BA56C37" w14:textId="77777777" w:rsidR="00BC21DD" w:rsidRPr="00BC21DD" w:rsidRDefault="00BC21DD" w:rsidP="00BC21DD">
      <w:pPr>
        <w:ind w:left="2127"/>
        <w:rPr>
          <w:b/>
          <w:bCs/>
        </w:rPr>
      </w:pPr>
      <w:r w:rsidRPr="00BC21DD">
        <w:rPr>
          <w:b/>
          <w:bCs/>
        </w:rPr>
        <w:t xml:space="preserve">5. </w:t>
      </w:r>
      <w:r w:rsidRPr="00BC21DD">
        <w:rPr>
          <w:rFonts w:ascii="Segoe UI Emoji" w:hAnsi="Segoe UI Emoji" w:cs="Segoe UI Emoji"/>
          <w:b/>
          <w:bCs/>
        </w:rPr>
        <w:t>🧃</w:t>
      </w:r>
      <w:r w:rsidRPr="00BC21DD">
        <w:rPr>
          <w:b/>
          <w:bCs/>
        </w:rPr>
        <w:t xml:space="preserve"> Capacidade</w:t>
      </w:r>
    </w:p>
    <w:p w14:paraId="043550AD" w14:textId="77777777" w:rsidR="00BC21DD" w:rsidRPr="00BC21DD" w:rsidRDefault="00BC21DD" w:rsidP="00BC21DD">
      <w:pPr>
        <w:ind w:left="2127"/>
      </w:pPr>
      <w:r w:rsidRPr="00BC21DD">
        <w:t xml:space="preserve">Uma garrafa contém </w:t>
      </w:r>
      <w:r w:rsidRPr="00BC21DD">
        <w:rPr>
          <w:b/>
          <w:bCs/>
        </w:rPr>
        <w:t>2 litros de água</w:t>
      </w:r>
      <w:r w:rsidRPr="00BC21DD">
        <w:t>.</w:t>
      </w:r>
    </w:p>
    <w:p w14:paraId="0C64B665" w14:textId="77777777" w:rsidR="00BC21DD" w:rsidRPr="00BC21DD" w:rsidRDefault="00BC21DD" w:rsidP="00BC21DD">
      <w:pPr>
        <w:ind w:left="2127"/>
      </w:pPr>
      <w:r w:rsidRPr="00BC21DD">
        <w:t>a) Quantos mililitros isso representa?</w:t>
      </w:r>
    </w:p>
    <w:p w14:paraId="0EB6075A" w14:textId="77777777" w:rsidR="00BC21DD" w:rsidRPr="00BC21DD" w:rsidRDefault="00BC21DD" w:rsidP="00BC21DD">
      <w:pPr>
        <w:ind w:left="2127" w:right="2408"/>
      </w:pPr>
      <w:r w:rsidRPr="00BC21DD">
        <w:pict w14:anchorId="72BEB556">
          <v:rect id="_x0000_i1214" style="width:0;height:1.5pt" o:hralign="center" o:hrstd="t" o:hr="t" fillcolor="#a0a0a0" stroked="f"/>
        </w:pict>
      </w:r>
    </w:p>
    <w:p w14:paraId="7844C62F" w14:textId="77777777" w:rsidR="00BC21DD" w:rsidRPr="00BC21DD" w:rsidRDefault="00BC21DD" w:rsidP="00BC21DD">
      <w:pPr>
        <w:rPr>
          <w:b/>
          <w:bCs/>
        </w:rPr>
      </w:pPr>
      <w:r w:rsidRPr="00BC21DD">
        <w:rPr>
          <w:b/>
          <w:bCs/>
        </w:rPr>
        <w:lastRenderedPageBreak/>
        <w:t xml:space="preserve">6. </w:t>
      </w:r>
      <w:r w:rsidRPr="00BC21DD">
        <w:rPr>
          <w:rFonts w:ascii="Segoe UI Emoji" w:hAnsi="Segoe UI Emoji" w:cs="Segoe UI Emoji"/>
          <w:b/>
          <w:bCs/>
        </w:rPr>
        <w:t>🍶</w:t>
      </w:r>
      <w:r w:rsidRPr="00BC21DD">
        <w:rPr>
          <w:b/>
          <w:bCs/>
        </w:rPr>
        <w:t xml:space="preserve"> Uso no dia a dia</w:t>
      </w:r>
    </w:p>
    <w:p w14:paraId="0173E5A6" w14:textId="77777777" w:rsidR="00BC21DD" w:rsidRPr="00BC21DD" w:rsidRDefault="00BC21DD" w:rsidP="00BC21DD">
      <w:r w:rsidRPr="00BC21DD">
        <w:t xml:space="preserve">Uma receita pede </w:t>
      </w:r>
      <w:r w:rsidRPr="00BC21DD">
        <w:rPr>
          <w:b/>
          <w:bCs/>
        </w:rPr>
        <w:t xml:space="preserve">500 </w:t>
      </w:r>
      <w:proofErr w:type="spellStart"/>
      <w:r w:rsidRPr="00BC21DD">
        <w:rPr>
          <w:b/>
          <w:bCs/>
        </w:rPr>
        <w:t>mL</w:t>
      </w:r>
      <w:proofErr w:type="spellEnd"/>
      <w:r w:rsidRPr="00BC21DD">
        <w:rPr>
          <w:b/>
          <w:bCs/>
        </w:rPr>
        <w:t xml:space="preserve"> de leite</w:t>
      </w:r>
      <w:r w:rsidRPr="00BC21DD">
        <w:t>.</w:t>
      </w:r>
    </w:p>
    <w:p w14:paraId="563DCC6C" w14:textId="77777777" w:rsidR="00BC21DD" w:rsidRPr="00BC21DD" w:rsidRDefault="00BC21DD" w:rsidP="00BC21DD">
      <w:r w:rsidRPr="00BC21DD">
        <w:t>a) Quantos litros isso representa?</w:t>
      </w:r>
    </w:p>
    <w:p w14:paraId="1BD83124" w14:textId="77777777" w:rsidR="00BC21DD" w:rsidRPr="00BC21DD" w:rsidRDefault="00BC21DD" w:rsidP="00BC21DD">
      <w:r w:rsidRPr="00BC21DD">
        <w:pict w14:anchorId="193FA306">
          <v:rect id="_x0000_i1104" style="width:0;height:1.5pt" o:hralign="center" o:hrstd="t" o:hr="t" fillcolor="#a0a0a0" stroked="f"/>
        </w:pict>
      </w:r>
    </w:p>
    <w:p w14:paraId="4FE1F237" w14:textId="77777777" w:rsidR="00BC21DD" w:rsidRPr="00BC21DD" w:rsidRDefault="00BC21DD" w:rsidP="00BC21DD">
      <w:pPr>
        <w:rPr>
          <w:b/>
          <w:bCs/>
        </w:rPr>
      </w:pPr>
      <w:r w:rsidRPr="00BC21DD">
        <w:rPr>
          <w:b/>
          <w:bCs/>
        </w:rPr>
        <w:t xml:space="preserve">7. </w:t>
      </w:r>
      <w:r w:rsidRPr="00BC21DD">
        <w:rPr>
          <w:rFonts w:ascii="Segoe UI Emoji" w:hAnsi="Segoe UI Emoji" w:cs="Segoe UI Emoji"/>
          <w:b/>
          <w:bCs/>
        </w:rPr>
        <w:t>🧠</w:t>
      </w:r>
      <w:r w:rsidRPr="00BC21DD">
        <w:rPr>
          <w:b/>
          <w:bCs/>
        </w:rPr>
        <w:t xml:space="preserve"> Interpretação</w:t>
      </w:r>
    </w:p>
    <w:p w14:paraId="2A161467" w14:textId="77777777" w:rsidR="00BC21DD" w:rsidRPr="00BC21DD" w:rsidRDefault="00BC21DD" w:rsidP="00BC21DD">
      <w:r w:rsidRPr="00BC21DD">
        <w:t xml:space="preserve">Uma mochila pesa </w:t>
      </w:r>
      <w:r w:rsidRPr="00BC21DD">
        <w:rPr>
          <w:b/>
          <w:bCs/>
        </w:rPr>
        <w:t>3 kg</w:t>
      </w:r>
      <w:r w:rsidRPr="00BC21DD">
        <w:t xml:space="preserve"> e outra pesa </w:t>
      </w:r>
      <w:r w:rsidRPr="00BC21DD">
        <w:rPr>
          <w:b/>
          <w:bCs/>
        </w:rPr>
        <w:t>1500 g</w:t>
      </w:r>
      <w:r w:rsidRPr="00BC21DD">
        <w:t>.</w:t>
      </w:r>
    </w:p>
    <w:p w14:paraId="2C1986E4" w14:textId="77777777" w:rsidR="00BC21DD" w:rsidRPr="00BC21DD" w:rsidRDefault="00BC21DD" w:rsidP="00BC21DD">
      <w:r w:rsidRPr="00BC21DD">
        <w:t>a) Qual mochila é mais pesada?</w:t>
      </w:r>
      <w:r w:rsidRPr="00BC21DD">
        <w:br/>
        <w:t>b) Justifique com cálculo.</w:t>
      </w:r>
    </w:p>
    <w:p w14:paraId="6A5899A4" w14:textId="77777777" w:rsidR="00BC21DD" w:rsidRPr="00BC21DD" w:rsidRDefault="00BC21DD" w:rsidP="00BC21DD">
      <w:r w:rsidRPr="00BC21DD">
        <w:pict w14:anchorId="395DDD8B">
          <v:rect id="_x0000_i1105" style="width:0;height:1.5pt" o:hralign="center" o:hrstd="t" o:hr="t" fillcolor="#a0a0a0" stroked="f"/>
        </w:pict>
      </w:r>
    </w:p>
    <w:p w14:paraId="640B06FC" w14:textId="77777777" w:rsidR="00BC21DD" w:rsidRPr="00BC21DD" w:rsidRDefault="00BC21DD" w:rsidP="00BC21DD">
      <w:pPr>
        <w:rPr>
          <w:b/>
          <w:bCs/>
        </w:rPr>
      </w:pPr>
      <w:r w:rsidRPr="00BC21DD">
        <w:rPr>
          <w:b/>
          <w:bCs/>
        </w:rPr>
        <w:t xml:space="preserve">8. </w:t>
      </w:r>
      <w:r w:rsidRPr="00BC21DD">
        <w:rPr>
          <w:rFonts w:ascii="Segoe UI Emoji" w:hAnsi="Segoe UI Emoji" w:cs="Segoe UI Emoji"/>
          <w:b/>
          <w:bCs/>
        </w:rPr>
        <w:t>📊</w:t>
      </w:r>
      <w:r w:rsidRPr="00BC21DD">
        <w:rPr>
          <w:b/>
          <w:bCs/>
        </w:rPr>
        <w:t xml:space="preserve"> Comparação</w:t>
      </w:r>
    </w:p>
    <w:p w14:paraId="1617ECA8" w14:textId="77777777" w:rsidR="00BC21DD" w:rsidRPr="00BC21DD" w:rsidRDefault="00BC21DD" w:rsidP="00BC21DD">
      <w:r w:rsidRPr="00BC21DD">
        <w:t xml:space="preserve">Um estudante mede </w:t>
      </w:r>
      <w:r w:rsidRPr="00BC21DD">
        <w:rPr>
          <w:b/>
          <w:bCs/>
        </w:rPr>
        <w:t>150 cm</w:t>
      </w:r>
      <w:r w:rsidRPr="00BC21DD">
        <w:t xml:space="preserve"> e outro mede </w:t>
      </w:r>
      <w:r w:rsidRPr="00BC21DD">
        <w:rPr>
          <w:b/>
          <w:bCs/>
        </w:rPr>
        <w:t>1,6 m</w:t>
      </w:r>
      <w:r w:rsidRPr="00BC21DD">
        <w:t>.</w:t>
      </w:r>
    </w:p>
    <w:p w14:paraId="2EDEAD38" w14:textId="77777777" w:rsidR="00BC21DD" w:rsidRPr="00BC21DD" w:rsidRDefault="00BC21DD" w:rsidP="00BC21DD">
      <w:r w:rsidRPr="00BC21DD">
        <w:t>a) Quem é mais alto?</w:t>
      </w:r>
      <w:r w:rsidRPr="00BC21DD">
        <w:br/>
        <w:t>b) Justifique sua resposta.</w:t>
      </w:r>
    </w:p>
    <w:p w14:paraId="2FA7FC0F" w14:textId="77777777" w:rsidR="00BC21DD" w:rsidRPr="00BC21DD" w:rsidRDefault="00BC21DD" w:rsidP="00BC21DD">
      <w:r w:rsidRPr="00BC21DD">
        <w:pict w14:anchorId="6108F875">
          <v:rect id="_x0000_i1106" style="width:0;height:1.5pt" o:hralign="center" o:hrstd="t" o:hr="t" fillcolor="#a0a0a0" stroked="f"/>
        </w:pict>
      </w:r>
    </w:p>
    <w:p w14:paraId="5A7DA690" w14:textId="77777777" w:rsidR="00BC21DD" w:rsidRPr="00BC21DD" w:rsidRDefault="00BC21DD" w:rsidP="00BC21DD">
      <w:pPr>
        <w:rPr>
          <w:b/>
          <w:bCs/>
        </w:rPr>
      </w:pPr>
      <w:r w:rsidRPr="00BC21DD">
        <w:rPr>
          <w:b/>
          <w:bCs/>
        </w:rPr>
        <w:t xml:space="preserve">9. </w:t>
      </w:r>
      <w:r w:rsidRPr="00BC21DD">
        <w:rPr>
          <w:rFonts w:ascii="Segoe UI Emoji" w:hAnsi="Segoe UI Emoji" w:cs="Segoe UI Emoji"/>
          <w:b/>
          <w:bCs/>
        </w:rPr>
        <w:t>💧</w:t>
      </w:r>
      <w:r w:rsidRPr="00BC21DD">
        <w:rPr>
          <w:b/>
          <w:bCs/>
        </w:rPr>
        <w:t xml:space="preserve"> Situação</w:t>
      </w:r>
    </w:p>
    <w:p w14:paraId="216BB75C" w14:textId="77777777" w:rsidR="00BC21DD" w:rsidRPr="00BC21DD" w:rsidRDefault="00BC21DD" w:rsidP="00BC21DD">
      <w:r w:rsidRPr="00BC21DD">
        <w:t xml:space="preserve">Um recipiente tem capacidade de </w:t>
      </w:r>
      <w:r w:rsidRPr="00BC21DD">
        <w:rPr>
          <w:b/>
          <w:bCs/>
        </w:rPr>
        <w:t>1 litro</w:t>
      </w:r>
      <w:r w:rsidRPr="00BC21DD">
        <w:t>.</w:t>
      </w:r>
    </w:p>
    <w:p w14:paraId="3C65FE1E" w14:textId="77777777" w:rsidR="00BC21DD" w:rsidRPr="00BC21DD" w:rsidRDefault="00BC21DD" w:rsidP="00BC21DD">
      <w:r w:rsidRPr="00BC21DD">
        <w:t xml:space="preserve">a) Quantos copos de </w:t>
      </w:r>
      <w:r w:rsidRPr="00BC21DD">
        <w:rPr>
          <w:b/>
          <w:bCs/>
        </w:rPr>
        <w:t xml:space="preserve">200 </w:t>
      </w:r>
      <w:proofErr w:type="spellStart"/>
      <w:r w:rsidRPr="00BC21DD">
        <w:rPr>
          <w:b/>
          <w:bCs/>
        </w:rPr>
        <w:t>mL</w:t>
      </w:r>
      <w:proofErr w:type="spellEnd"/>
      <w:r w:rsidRPr="00BC21DD">
        <w:t xml:space="preserve"> podem ser preenchidos com essa quantidade?</w:t>
      </w:r>
    </w:p>
    <w:p w14:paraId="2FD2997E" w14:textId="77777777" w:rsidR="00BC21DD" w:rsidRPr="00BC21DD" w:rsidRDefault="00BC21DD" w:rsidP="00BC21DD">
      <w:r w:rsidRPr="00BC21DD">
        <w:pict w14:anchorId="30308DFA">
          <v:rect id="_x0000_i1107" style="width:0;height:1.5pt" o:hralign="center" o:hrstd="t" o:hr="t" fillcolor="#a0a0a0" stroked="f"/>
        </w:pict>
      </w:r>
    </w:p>
    <w:p w14:paraId="3D575363" w14:textId="77777777" w:rsidR="00BC21DD" w:rsidRPr="00BC21DD" w:rsidRDefault="00BC21DD" w:rsidP="00BC21DD">
      <w:pPr>
        <w:ind w:left="1985"/>
        <w:rPr>
          <w:b/>
          <w:bCs/>
        </w:rPr>
      </w:pPr>
      <w:r w:rsidRPr="00BC21DD">
        <w:rPr>
          <w:b/>
          <w:bCs/>
        </w:rPr>
        <w:t xml:space="preserve">10. </w:t>
      </w:r>
      <w:r w:rsidRPr="00BC21DD">
        <w:rPr>
          <w:rFonts w:ascii="Segoe UI Emoji" w:hAnsi="Segoe UI Emoji" w:cs="Segoe UI Emoji"/>
          <w:b/>
          <w:bCs/>
        </w:rPr>
        <w:t>🧠</w:t>
      </w:r>
      <w:r w:rsidRPr="00BC21DD">
        <w:rPr>
          <w:b/>
          <w:bCs/>
        </w:rPr>
        <w:t xml:space="preserve"> Desafio</w:t>
      </w:r>
    </w:p>
    <w:p w14:paraId="5A26C3EC" w14:textId="77777777" w:rsidR="00BC21DD" w:rsidRPr="00BC21DD" w:rsidRDefault="00BC21DD" w:rsidP="00BC21DD">
      <w:pPr>
        <w:ind w:left="1985"/>
      </w:pPr>
      <w:r w:rsidRPr="00BC21DD">
        <w:t xml:space="preserve">Uma caixa contém </w:t>
      </w:r>
      <w:r w:rsidRPr="00BC21DD">
        <w:rPr>
          <w:b/>
          <w:bCs/>
        </w:rPr>
        <w:t>2,5 kg</w:t>
      </w:r>
      <w:r w:rsidRPr="00BC21DD">
        <w:t xml:space="preserve"> de alimento.</w:t>
      </w:r>
    </w:p>
    <w:p w14:paraId="1C370F1A" w14:textId="77777777" w:rsidR="00BC21DD" w:rsidRPr="00BC21DD" w:rsidRDefault="00BC21DD" w:rsidP="00BC21DD">
      <w:pPr>
        <w:ind w:left="1985"/>
      </w:pPr>
      <w:r w:rsidRPr="00BC21DD">
        <w:t>a) Quantos gramas isso representa?</w:t>
      </w:r>
      <w:r w:rsidRPr="00BC21DD">
        <w:br/>
        <w:t>b) Se dividir igualmente em 5 partes, quanto terá cada parte?</w:t>
      </w:r>
    </w:p>
    <w:p w14:paraId="074B0E2C" w14:textId="77777777" w:rsidR="00BC21DD" w:rsidRPr="00BC21DD" w:rsidRDefault="00BC21DD" w:rsidP="00BC21DD">
      <w:pPr>
        <w:ind w:left="1985" w:right="1133"/>
      </w:pPr>
      <w:r w:rsidRPr="00BC21DD">
        <w:pict w14:anchorId="51C371C2">
          <v:rect id="_x0000_i1287" style="width:0;height:1.5pt" o:hralign="center" o:hrstd="t" o:hr="t" fillcolor="#a0a0a0" stroked="f"/>
        </w:pict>
      </w:r>
    </w:p>
    <w:sectPr w:rsidR="00BC21DD" w:rsidRPr="00BC21DD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C1FA7" w14:textId="77777777" w:rsidR="0084479E" w:rsidRDefault="0084479E" w:rsidP="00742F42">
      <w:pPr>
        <w:spacing w:after="0" w:line="240" w:lineRule="auto"/>
      </w:pPr>
      <w:r>
        <w:separator/>
      </w:r>
    </w:p>
  </w:endnote>
  <w:endnote w:type="continuationSeparator" w:id="0">
    <w:p w14:paraId="1E3D3064" w14:textId="77777777" w:rsidR="0084479E" w:rsidRDefault="0084479E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856D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DA57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7E851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7AAFD" w14:textId="77777777" w:rsidR="0084479E" w:rsidRDefault="0084479E" w:rsidP="00742F42">
      <w:pPr>
        <w:spacing w:after="0" w:line="240" w:lineRule="auto"/>
      </w:pPr>
      <w:r>
        <w:separator/>
      </w:r>
    </w:p>
  </w:footnote>
  <w:footnote w:type="continuationSeparator" w:id="0">
    <w:p w14:paraId="4FDA63C4" w14:textId="77777777" w:rsidR="0084479E" w:rsidRDefault="0084479E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C2DAB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27971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DFE50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2"/>
  </w:num>
  <w:num w:numId="2" w16cid:durableId="343703507">
    <w:abstractNumId w:val="1"/>
  </w:num>
  <w:num w:numId="3" w16cid:durableId="165564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DD"/>
    <w:rsid w:val="00444E2C"/>
    <w:rsid w:val="0045558D"/>
    <w:rsid w:val="00545B7A"/>
    <w:rsid w:val="005B2082"/>
    <w:rsid w:val="00742F42"/>
    <w:rsid w:val="007555AB"/>
    <w:rsid w:val="00771BC2"/>
    <w:rsid w:val="007D198B"/>
    <w:rsid w:val="007D654C"/>
    <w:rsid w:val="0084479E"/>
    <w:rsid w:val="00B548C3"/>
    <w:rsid w:val="00BC21DD"/>
    <w:rsid w:val="00C56BD1"/>
    <w:rsid w:val="00C93528"/>
    <w:rsid w:val="00C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42BCB"/>
  <w15:chartTrackingRefBased/>
  <w15:docId w15:val="{A947B834-A319-4AC8-828D-D7E5F8986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2</TotalTime>
  <Pages>2</Pages>
  <Words>192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2026-03-25T14:31:00Z</dcterms:created>
  <dcterms:modified xsi:type="dcterms:W3CDTF">2026-03-25T14:33:00Z</dcterms:modified>
</cp:coreProperties>
</file>