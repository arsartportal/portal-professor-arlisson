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BEE0" w14:textId="77777777" w:rsidR="007641E5" w:rsidRPr="00D50254" w:rsidRDefault="007641E5" w:rsidP="007641E5">
      <w:pPr>
        <w:jc w:val="center"/>
        <w:rPr>
          <w:b/>
          <w:bCs/>
          <w:noProof/>
        </w:rPr>
      </w:pPr>
      <w:r w:rsidRPr="00D50254">
        <w:rPr>
          <w:rFonts w:ascii="Segoe UI Emoji" w:hAnsi="Segoe UI Emoji" w:cs="Segoe UI Emoji"/>
          <w:b/>
          <w:bCs/>
          <w:noProof/>
        </w:rPr>
        <w:t>📘</w:t>
      </w:r>
      <w:r w:rsidRPr="00D50254">
        <w:rPr>
          <w:b/>
          <w:bCs/>
          <w:noProof/>
        </w:rPr>
        <w:t xml:space="preserve"> ATIVIDADE 01 – RECOMPOSIÇÃO DE MATEMÁTICA</w:t>
      </w:r>
    </w:p>
    <w:p w14:paraId="64919720" w14:textId="77777777" w:rsidR="007641E5" w:rsidRPr="00D50254" w:rsidRDefault="007641E5" w:rsidP="007641E5">
      <w:pPr>
        <w:rPr>
          <w:noProof/>
        </w:rPr>
      </w:pPr>
      <w:r w:rsidRPr="00D50254">
        <w:rPr>
          <w:b/>
          <w:bCs/>
          <w:noProof/>
        </w:rPr>
        <w:t>Instruções:</w:t>
      </w:r>
      <w:r w:rsidRPr="00D50254">
        <w:rPr>
          <w:noProof/>
        </w:rPr>
        <w:t xml:space="preserve"> Resolva as situações abaixo apresentando </w:t>
      </w:r>
      <w:r w:rsidRPr="00D50254">
        <w:rPr>
          <w:b/>
          <w:bCs/>
          <w:noProof/>
        </w:rPr>
        <w:t>os cálculos no caderno</w:t>
      </w:r>
      <w:r w:rsidRPr="00D50254">
        <w:rPr>
          <w:noProof/>
        </w:rPr>
        <w:t>.</w:t>
      </w:r>
    </w:p>
    <w:p w14:paraId="405F9B4A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pict w14:anchorId="6936AFB0">
          <v:rect id="_x0000_i1025" style="width:0;height:1.5pt" o:hralign="center" o:hrstd="t" o:hr="t" fillcolor="#a0a0a0" stroked="f"/>
        </w:pict>
      </w:r>
    </w:p>
    <w:p w14:paraId="2ED5389B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1. </w:t>
      </w:r>
      <w:r w:rsidRPr="00D50254">
        <w:rPr>
          <w:rFonts w:ascii="Segoe UI Emoji" w:hAnsi="Segoe UI Emoji" w:cs="Segoe UI Emoji"/>
          <w:b/>
          <w:bCs/>
          <w:noProof/>
        </w:rPr>
        <w:t>🛒</w:t>
      </w:r>
      <w:r w:rsidRPr="00D50254">
        <w:rPr>
          <w:b/>
          <w:bCs/>
          <w:noProof/>
        </w:rPr>
        <w:t xml:space="preserve"> Compras no Mercado</w:t>
      </w:r>
    </w:p>
    <w:p w14:paraId="44E95A2A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Maria foi ao mercado e comprou:</w:t>
      </w:r>
    </w:p>
    <w:p w14:paraId="4734DE84" w14:textId="77777777" w:rsidR="007641E5" w:rsidRPr="00D50254" w:rsidRDefault="007641E5" w:rsidP="007641E5">
      <w:pPr>
        <w:numPr>
          <w:ilvl w:val="0"/>
          <w:numId w:val="4"/>
        </w:numPr>
        <w:rPr>
          <w:noProof/>
        </w:rPr>
      </w:pPr>
      <w:r w:rsidRPr="00D50254">
        <w:rPr>
          <w:noProof/>
        </w:rPr>
        <w:t>2 pacotes de arroz por R$ 5,00 cada</w:t>
      </w:r>
    </w:p>
    <w:p w14:paraId="52493EF3" w14:textId="77777777" w:rsidR="007641E5" w:rsidRPr="00D50254" w:rsidRDefault="007641E5" w:rsidP="007641E5">
      <w:pPr>
        <w:numPr>
          <w:ilvl w:val="0"/>
          <w:numId w:val="4"/>
        </w:numPr>
        <w:rPr>
          <w:noProof/>
        </w:rPr>
      </w:pPr>
      <w:r w:rsidRPr="00D50254">
        <w:rPr>
          <w:noProof/>
        </w:rPr>
        <w:t>1 óleo por R$ 7,50</w:t>
      </w:r>
    </w:p>
    <w:p w14:paraId="5F00D7AD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Qual foi o valor total da compra?</w:t>
      </w:r>
      <w:r w:rsidRPr="00D50254">
        <w:rPr>
          <w:noProof/>
        </w:rPr>
        <w:br/>
        <w:t>b) Se ela pagou com R$ 20,00, quanto recebeu de troco?</w:t>
      </w:r>
    </w:p>
    <w:p w14:paraId="3E5EFB2A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2. </w:t>
      </w:r>
      <w:r w:rsidRPr="00D50254">
        <w:rPr>
          <w:rFonts w:ascii="Segoe UI Emoji" w:hAnsi="Segoe UI Emoji" w:cs="Segoe UI Emoji"/>
          <w:b/>
          <w:bCs/>
          <w:noProof/>
        </w:rPr>
        <w:t>🍔</w:t>
      </w:r>
      <w:r w:rsidRPr="00D50254">
        <w:rPr>
          <w:b/>
          <w:bCs/>
          <w:noProof/>
        </w:rPr>
        <w:t xml:space="preserve"> Lanche</w:t>
      </w:r>
    </w:p>
    <w:p w14:paraId="5CD642A3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João comprou 3 hambúrgueres por R$ 8,00 cada.</w:t>
      </w:r>
    </w:p>
    <w:p w14:paraId="22C752E4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Quanto ele gastou no total?</w:t>
      </w:r>
      <w:r w:rsidRPr="00D50254">
        <w:rPr>
          <w:noProof/>
        </w:rPr>
        <w:br/>
        <w:t>b) Se ele tinha R$ 30,00, quanto sobrou?</w:t>
      </w:r>
    </w:p>
    <w:p w14:paraId="53C3A8FA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3. </w:t>
      </w:r>
      <w:r w:rsidRPr="00D50254">
        <w:rPr>
          <w:rFonts w:ascii="Segoe UI Emoji" w:hAnsi="Segoe UI Emoji" w:cs="Segoe UI Emoji"/>
          <w:b/>
          <w:bCs/>
          <w:noProof/>
        </w:rPr>
        <w:t>🚌</w:t>
      </w:r>
      <w:r w:rsidRPr="00D50254">
        <w:rPr>
          <w:b/>
          <w:bCs/>
          <w:noProof/>
        </w:rPr>
        <w:t xml:space="preserve"> Transporte</w:t>
      </w:r>
    </w:p>
    <w:p w14:paraId="143668D9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Um estudante pega ônibus todos os dias, pagando R$ 4,50 por viagem. Ele pega 2 ônibus por dia durante 5 dias.</w:t>
      </w:r>
    </w:p>
    <w:p w14:paraId="06610123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Quanto ele gasta por dia?</w:t>
      </w:r>
      <w:r w:rsidRPr="00D50254">
        <w:rPr>
          <w:noProof/>
        </w:rPr>
        <w:br/>
        <w:t>b) Quanto ele gasta em 5 dias?</w:t>
      </w:r>
    </w:p>
    <w:p w14:paraId="527546F3" w14:textId="77777777" w:rsidR="007641E5" w:rsidRPr="00D50254" w:rsidRDefault="007641E5" w:rsidP="007641E5">
      <w:pPr>
        <w:ind w:left="2127" w:right="849"/>
        <w:rPr>
          <w:b/>
          <w:bCs/>
          <w:noProof/>
        </w:rPr>
      </w:pPr>
      <w:r w:rsidRPr="00D50254">
        <w:rPr>
          <w:b/>
          <w:bCs/>
          <w:noProof/>
        </w:rPr>
        <w:t xml:space="preserve">4. </w:t>
      </w:r>
      <w:r w:rsidRPr="00D50254">
        <w:rPr>
          <w:rFonts w:ascii="Segoe UI Emoji" w:hAnsi="Segoe UI Emoji" w:cs="Segoe UI Emoji"/>
          <w:b/>
          <w:bCs/>
          <w:noProof/>
        </w:rPr>
        <w:t>🏫</w:t>
      </w:r>
      <w:r w:rsidRPr="00D50254">
        <w:rPr>
          <w:b/>
          <w:bCs/>
          <w:noProof/>
        </w:rPr>
        <w:t xml:space="preserve"> Material Escolar</w:t>
      </w:r>
    </w:p>
    <w:p w14:paraId="782FAAB2" w14:textId="77777777" w:rsidR="007641E5" w:rsidRPr="00D50254" w:rsidRDefault="007641E5" w:rsidP="007641E5">
      <w:pPr>
        <w:ind w:left="2127" w:right="849"/>
        <w:rPr>
          <w:noProof/>
        </w:rPr>
      </w:pPr>
      <w:r w:rsidRPr="00D50254">
        <w:rPr>
          <w:noProof/>
        </w:rPr>
        <w:t>Ana comprou um caderno por R$ 12,00 e uma caneta por R$ 3,00.</w:t>
      </w:r>
    </w:p>
    <w:p w14:paraId="57B4675F" w14:textId="77777777" w:rsidR="007641E5" w:rsidRPr="00D50254" w:rsidRDefault="007641E5" w:rsidP="007641E5">
      <w:pPr>
        <w:ind w:left="2127" w:right="849"/>
        <w:rPr>
          <w:noProof/>
        </w:rPr>
      </w:pPr>
      <w:r w:rsidRPr="00D50254">
        <w:rPr>
          <w:noProof/>
        </w:rPr>
        <w:t>a) Qual foi o valor total da compra?</w:t>
      </w:r>
      <w:r w:rsidRPr="00D50254">
        <w:rPr>
          <w:noProof/>
        </w:rPr>
        <w:br/>
        <w:t>b) Se ela tinha R$ 20,00, quanto sobrou?</w:t>
      </w:r>
    </w:p>
    <w:p w14:paraId="3EEE9954" w14:textId="77777777" w:rsidR="007641E5" w:rsidRDefault="007641E5" w:rsidP="007641E5">
      <w:pPr>
        <w:rPr>
          <w:noProof/>
        </w:rPr>
      </w:pPr>
    </w:p>
    <w:p w14:paraId="627D01FB" w14:textId="77777777" w:rsidR="007641E5" w:rsidRDefault="007641E5" w:rsidP="007641E5">
      <w:pPr>
        <w:rPr>
          <w:noProof/>
        </w:rPr>
      </w:pPr>
      <w:r>
        <w:rPr>
          <w:noProof/>
        </w:rPr>
        <w:br w:type="page"/>
      </w:r>
    </w:p>
    <w:p w14:paraId="5A76533E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lastRenderedPageBreak/>
        <w:t xml:space="preserve">5. </w:t>
      </w:r>
      <w:r w:rsidRPr="00D50254">
        <w:rPr>
          <w:rFonts w:ascii="Segoe UI Emoji" w:hAnsi="Segoe UI Emoji" w:cs="Segoe UI Emoji"/>
          <w:b/>
          <w:bCs/>
          <w:noProof/>
        </w:rPr>
        <w:t>🍕</w:t>
      </w:r>
      <w:r w:rsidRPr="00D50254">
        <w:rPr>
          <w:b/>
          <w:bCs/>
          <w:noProof/>
        </w:rPr>
        <w:t xml:space="preserve"> Dividindo Conta</w:t>
      </w:r>
    </w:p>
    <w:p w14:paraId="08645542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Uma pizza custa R$ 36,00 e será dividida igualmente entre 4 amigos.</w:t>
      </w:r>
    </w:p>
    <w:p w14:paraId="0C276F64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Quanto cada um deve pagar?</w:t>
      </w:r>
      <w:r w:rsidRPr="00D50254">
        <w:rPr>
          <w:noProof/>
        </w:rPr>
        <w:br/>
        <w:t>b) Se cada um pagar com R$ 10,00, haverá troco? Quanto?</w:t>
      </w:r>
    </w:p>
    <w:p w14:paraId="5FE8FB76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6. </w:t>
      </w:r>
      <w:r w:rsidRPr="00D50254">
        <w:rPr>
          <w:rFonts w:ascii="Segoe UI Emoji" w:hAnsi="Segoe UI Emoji" w:cs="Segoe UI Emoji"/>
          <w:b/>
          <w:bCs/>
          <w:noProof/>
        </w:rPr>
        <w:t>💧</w:t>
      </w:r>
      <w:r w:rsidRPr="00D50254">
        <w:rPr>
          <w:b/>
          <w:bCs/>
          <w:noProof/>
        </w:rPr>
        <w:t xml:space="preserve"> Consumo de Água</w:t>
      </w:r>
    </w:p>
    <w:p w14:paraId="0803B72F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Uma família consome 15 litros de água por dia durante 7 dias.</w:t>
      </w:r>
    </w:p>
    <w:p w14:paraId="11974D56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Quantos litros foram consumidos ao todo?</w:t>
      </w:r>
    </w:p>
    <w:p w14:paraId="747E85C0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7. </w:t>
      </w:r>
      <w:r w:rsidRPr="00D50254">
        <w:rPr>
          <w:rFonts w:ascii="Segoe UI Emoji" w:hAnsi="Segoe UI Emoji" w:cs="Segoe UI Emoji"/>
          <w:b/>
          <w:bCs/>
          <w:noProof/>
        </w:rPr>
        <w:t>📱</w:t>
      </w:r>
      <w:r w:rsidRPr="00D50254">
        <w:rPr>
          <w:b/>
          <w:bCs/>
          <w:noProof/>
        </w:rPr>
        <w:t xml:space="preserve"> Recarga de Celular</w:t>
      </w:r>
    </w:p>
    <w:p w14:paraId="34DE08B8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Carlos colocou R$ 25,00 de crédito no celular e fez uma ligação que custou R$ 7,50.</w:t>
      </w:r>
    </w:p>
    <w:p w14:paraId="450138F6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Quanto restou de crédito?</w:t>
      </w:r>
    </w:p>
    <w:p w14:paraId="5AF2FF18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8. </w:t>
      </w:r>
      <w:r w:rsidRPr="00D50254">
        <w:rPr>
          <w:rFonts w:ascii="Segoe UI Emoji" w:hAnsi="Segoe UI Emoji" w:cs="Segoe UI Emoji"/>
          <w:b/>
          <w:bCs/>
          <w:noProof/>
        </w:rPr>
        <w:t>🎒</w:t>
      </w:r>
      <w:r w:rsidRPr="00D50254">
        <w:rPr>
          <w:b/>
          <w:bCs/>
          <w:noProof/>
        </w:rPr>
        <w:t xml:space="preserve"> Mochila</w:t>
      </w:r>
    </w:p>
    <w:p w14:paraId="373131BB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Uma mochila custa R$ 80,00. Em uma promoção, ela teve desconto de R$ 15,00.</w:t>
      </w:r>
    </w:p>
    <w:p w14:paraId="754DAFFE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Qual o novo preço da mochila?</w:t>
      </w:r>
    </w:p>
    <w:p w14:paraId="4065940A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9. </w:t>
      </w:r>
      <w:r w:rsidRPr="00D50254">
        <w:rPr>
          <w:rFonts w:ascii="Segoe UI Emoji" w:hAnsi="Segoe UI Emoji" w:cs="Segoe UI Emoji"/>
          <w:b/>
          <w:bCs/>
          <w:noProof/>
        </w:rPr>
        <w:t>🧃</w:t>
      </w:r>
      <w:r w:rsidRPr="00D50254">
        <w:rPr>
          <w:b/>
          <w:bCs/>
          <w:noProof/>
        </w:rPr>
        <w:t xml:space="preserve"> Caixa de Suco</w:t>
      </w:r>
    </w:p>
    <w:p w14:paraId="13ED2BB6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Uma caixa contém 12 unidades de suco.</w:t>
      </w:r>
    </w:p>
    <w:p w14:paraId="0CB2A40F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Quantos sucos há em 3 caixas?</w:t>
      </w:r>
    </w:p>
    <w:p w14:paraId="3C4C9D1B" w14:textId="77777777" w:rsidR="007641E5" w:rsidRPr="00D50254" w:rsidRDefault="007641E5" w:rsidP="007641E5">
      <w:pPr>
        <w:rPr>
          <w:b/>
          <w:bCs/>
          <w:noProof/>
        </w:rPr>
      </w:pPr>
      <w:r w:rsidRPr="00D50254">
        <w:rPr>
          <w:b/>
          <w:bCs/>
          <w:noProof/>
        </w:rPr>
        <w:t xml:space="preserve">10. </w:t>
      </w:r>
      <w:r w:rsidRPr="00D50254">
        <w:rPr>
          <w:rFonts w:ascii="Segoe UI Emoji" w:hAnsi="Segoe UI Emoji" w:cs="Segoe UI Emoji"/>
          <w:b/>
          <w:bCs/>
          <w:noProof/>
        </w:rPr>
        <w:t>🏃</w:t>
      </w:r>
      <w:r w:rsidRPr="00D50254">
        <w:rPr>
          <w:b/>
          <w:bCs/>
          <w:noProof/>
        </w:rPr>
        <w:t xml:space="preserve"> Exercício</w:t>
      </w:r>
    </w:p>
    <w:p w14:paraId="6233DD7D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Um aluno corre 2 km por dia durante 6 dias.</w:t>
      </w:r>
    </w:p>
    <w:p w14:paraId="7AC4E597" w14:textId="77777777" w:rsidR="007641E5" w:rsidRPr="00D50254" w:rsidRDefault="007641E5" w:rsidP="007641E5">
      <w:pPr>
        <w:rPr>
          <w:noProof/>
        </w:rPr>
      </w:pPr>
      <w:r w:rsidRPr="00D50254">
        <w:rPr>
          <w:noProof/>
        </w:rPr>
        <w:t>a) Quantos quilômetros ele percorreu ao todo?</w:t>
      </w:r>
    </w:p>
    <w:p w14:paraId="6EA8C23F" w14:textId="70DE4354" w:rsidR="007641E5" w:rsidRPr="00D50254" w:rsidRDefault="007641E5" w:rsidP="007641E5">
      <w:pPr>
        <w:rPr>
          <w:noProof/>
        </w:rPr>
      </w:pPr>
      <w:r w:rsidRPr="00D50254">
        <w:rPr>
          <w:noProof/>
        </w:rPr>
        <w:pict w14:anchorId="71FEDCCF">
          <v:rect id="_x0000_i1026" style="width:326.55pt;height:1.6pt" o:hrpct="768" o:hralign="center" o:hrstd="t" o:hr="t" fillcolor="#a0a0a0" stroked="f"/>
        </w:pict>
      </w:r>
    </w:p>
    <w:p w14:paraId="5B30D668" w14:textId="77777777" w:rsidR="007641E5" w:rsidRPr="00D50254" w:rsidRDefault="007641E5" w:rsidP="007641E5">
      <w:pPr>
        <w:ind w:left="2410" w:right="849"/>
        <w:rPr>
          <w:b/>
          <w:bCs/>
          <w:noProof/>
        </w:rPr>
      </w:pPr>
      <w:r w:rsidRPr="00D50254">
        <w:rPr>
          <w:rFonts w:ascii="Segoe UI Emoji" w:hAnsi="Segoe UI Emoji" w:cs="Segoe UI Emoji"/>
          <w:b/>
          <w:bCs/>
          <w:noProof/>
        </w:rPr>
        <w:t>💡</w:t>
      </w:r>
      <w:r w:rsidRPr="00D50254">
        <w:rPr>
          <w:b/>
          <w:bCs/>
          <w:noProof/>
        </w:rPr>
        <w:t xml:space="preserve"> Desafio (Bônus)</w:t>
      </w:r>
    </w:p>
    <w:p w14:paraId="7B9E46CB" w14:textId="77777777" w:rsidR="007641E5" w:rsidRPr="00D50254" w:rsidRDefault="007641E5" w:rsidP="007641E5">
      <w:pPr>
        <w:ind w:left="2410" w:right="849"/>
        <w:rPr>
          <w:noProof/>
        </w:rPr>
      </w:pPr>
      <w:r w:rsidRPr="00D50254">
        <w:rPr>
          <w:noProof/>
        </w:rPr>
        <w:t>Um aluno tinha R$ 50,00. Ele gastou metade no lanche e depois mais R$ 10,00.</w:t>
      </w:r>
    </w:p>
    <w:p w14:paraId="0DC0BD21" w14:textId="1FCEDCA8" w:rsidR="007641E5" w:rsidRDefault="007641E5" w:rsidP="007641E5">
      <w:pPr>
        <w:ind w:left="2410" w:right="849"/>
      </w:pPr>
      <w:r w:rsidRPr="00D50254">
        <w:rPr>
          <w:noProof/>
        </w:rPr>
        <w:t>Quanto sobrou?</w:t>
      </w:r>
      <w:r w:rsidRPr="00D50254">
        <w:rPr>
          <w:noProof/>
        </w:rPr>
        <w:pict w14:anchorId="5969E44A">
          <v:rect id="_x0000_i1027" style="width:212.95pt;height:1.6pt" o:hrpct="812" o:hrstd="t" o:hr="t" fillcolor="#a0a0a0" stroked="f"/>
        </w:pict>
      </w:r>
    </w:p>
    <w:p w14:paraId="765610DB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B8CEC" w14:textId="77777777" w:rsidR="00E71991" w:rsidRDefault="00E71991" w:rsidP="00742F42">
      <w:pPr>
        <w:spacing w:after="0" w:line="240" w:lineRule="auto"/>
      </w:pPr>
      <w:r>
        <w:separator/>
      </w:r>
    </w:p>
  </w:endnote>
  <w:endnote w:type="continuationSeparator" w:id="0">
    <w:p w14:paraId="5EB1C88A" w14:textId="77777777" w:rsidR="00E71991" w:rsidRDefault="00E71991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E54B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1E3C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F0F7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6DF0" w14:textId="77777777" w:rsidR="00E71991" w:rsidRDefault="00E71991" w:rsidP="00742F42">
      <w:pPr>
        <w:spacing w:after="0" w:line="240" w:lineRule="auto"/>
      </w:pPr>
      <w:r>
        <w:separator/>
      </w:r>
    </w:p>
  </w:footnote>
  <w:footnote w:type="continuationSeparator" w:id="0">
    <w:p w14:paraId="096058DD" w14:textId="77777777" w:rsidR="00E71991" w:rsidRDefault="00E71991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962CC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1769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04D80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A34"/>
    <w:multiLevelType w:val="multilevel"/>
    <w:tmpl w:val="F6C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3"/>
  </w:num>
  <w:num w:numId="2" w16cid:durableId="343703507">
    <w:abstractNumId w:val="2"/>
  </w:num>
  <w:num w:numId="3" w16cid:durableId="1655644146">
    <w:abstractNumId w:val="1"/>
  </w:num>
  <w:num w:numId="4" w16cid:durableId="65171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E5"/>
    <w:rsid w:val="0045558D"/>
    <w:rsid w:val="00545B7A"/>
    <w:rsid w:val="005B2082"/>
    <w:rsid w:val="00742F42"/>
    <w:rsid w:val="007555AB"/>
    <w:rsid w:val="007641E5"/>
    <w:rsid w:val="00771BC2"/>
    <w:rsid w:val="007D198B"/>
    <w:rsid w:val="007D654C"/>
    <w:rsid w:val="00B548C3"/>
    <w:rsid w:val="00C56BD1"/>
    <w:rsid w:val="00C93528"/>
    <w:rsid w:val="00CF7CB4"/>
    <w:rsid w:val="00E7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E3245"/>
  <w15:chartTrackingRefBased/>
  <w15:docId w15:val="{80857D6A-F68A-4B47-AB21-CF7D7F12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1E5"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1</TotalTime>
  <Pages>2</Pages>
  <Words>264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2026-03-23T13:17:00Z</dcterms:created>
  <dcterms:modified xsi:type="dcterms:W3CDTF">2026-03-23T13:19:00Z</dcterms:modified>
</cp:coreProperties>
</file>