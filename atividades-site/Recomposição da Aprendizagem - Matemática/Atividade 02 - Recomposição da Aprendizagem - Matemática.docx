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BEE0" w14:textId="405A773B" w:rsidR="007641E5" w:rsidRPr="00D50254" w:rsidRDefault="007641E5" w:rsidP="007641E5">
      <w:pPr>
        <w:jc w:val="center"/>
        <w:rPr>
          <w:b/>
          <w:bCs/>
          <w:noProof/>
        </w:rPr>
      </w:pPr>
      <w:r w:rsidRPr="00D50254">
        <w:rPr>
          <w:rFonts w:ascii="Segoe UI Emoji" w:hAnsi="Segoe UI Emoji" w:cs="Segoe UI Emoji"/>
          <w:b/>
          <w:bCs/>
          <w:noProof/>
        </w:rPr>
        <w:t>📘</w:t>
      </w:r>
      <w:r w:rsidRPr="00D50254">
        <w:rPr>
          <w:b/>
          <w:bCs/>
          <w:noProof/>
        </w:rPr>
        <w:t xml:space="preserve"> ATIVIDADE 0</w:t>
      </w:r>
      <w:r w:rsidR="00D21C85">
        <w:rPr>
          <w:b/>
          <w:bCs/>
          <w:noProof/>
        </w:rPr>
        <w:t>2</w:t>
      </w:r>
      <w:r w:rsidRPr="00D50254">
        <w:rPr>
          <w:b/>
          <w:bCs/>
          <w:noProof/>
        </w:rPr>
        <w:t xml:space="preserve"> – RECOMPOSIÇÃO DE MATEMÁTICA</w:t>
      </w:r>
    </w:p>
    <w:p w14:paraId="64919720" w14:textId="77777777" w:rsidR="007641E5" w:rsidRPr="00D50254" w:rsidRDefault="007641E5" w:rsidP="007641E5">
      <w:pPr>
        <w:rPr>
          <w:noProof/>
        </w:rPr>
      </w:pPr>
      <w:r w:rsidRPr="00D50254">
        <w:rPr>
          <w:b/>
          <w:bCs/>
          <w:noProof/>
        </w:rPr>
        <w:t>Instruções:</w:t>
      </w:r>
      <w:r w:rsidRPr="00D50254">
        <w:rPr>
          <w:noProof/>
        </w:rPr>
        <w:t xml:space="preserve"> Resolva as situações abaixo apresentando </w:t>
      </w:r>
      <w:r w:rsidRPr="00D50254">
        <w:rPr>
          <w:b/>
          <w:bCs/>
          <w:noProof/>
        </w:rPr>
        <w:t>os cálculos no caderno</w:t>
      </w:r>
      <w:r w:rsidRPr="00D50254">
        <w:rPr>
          <w:noProof/>
        </w:rPr>
        <w:t>.</w:t>
      </w:r>
    </w:p>
    <w:p w14:paraId="405F9B4A" w14:textId="77777777" w:rsidR="007641E5" w:rsidRPr="00D50254" w:rsidRDefault="00000000" w:rsidP="007641E5">
      <w:pPr>
        <w:rPr>
          <w:noProof/>
        </w:rPr>
      </w:pPr>
      <w:r>
        <w:rPr>
          <w:noProof/>
        </w:rPr>
        <w:pict w14:anchorId="6936AFB0">
          <v:rect id="_x0000_i1112" style="width:0;height:1.5pt" o:hralign="center" o:hrstd="t" o:hr="t" fillcolor="#a0a0a0" stroked="f"/>
        </w:pict>
      </w:r>
    </w:p>
    <w:p w14:paraId="052683EE" w14:textId="77777777" w:rsidR="00D21C85" w:rsidRPr="00D21C85" w:rsidRDefault="00D21C85" w:rsidP="00D21C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1. </w:t>
      </w:r>
      <w:r w:rsidRPr="00D21C85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🛒</w:t>
      </w: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 Feira</w:t>
      </w:r>
    </w:p>
    <w:p w14:paraId="31A00400" w14:textId="77777777" w:rsidR="00D21C85" w:rsidRPr="00D21C85" w:rsidRDefault="00D21C85" w:rsidP="00D21C8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Carlos foi à feira e comprou:</w:t>
      </w:r>
      <w:r w:rsidRPr="00D21C85">
        <w:rPr>
          <w:rFonts w:eastAsia="Times New Roman" w:cstheme="minorHAnsi"/>
          <w:kern w:val="0"/>
          <w:lang w:eastAsia="pt-BR"/>
          <w14:ligatures w14:val="none"/>
        </w:rPr>
        <w:br/>
        <w:t>• 3 kg de maçã por R$ 4,00 cada</w:t>
      </w:r>
      <w:r w:rsidRPr="00D21C85">
        <w:rPr>
          <w:rFonts w:eastAsia="Times New Roman" w:cstheme="minorHAnsi"/>
          <w:kern w:val="0"/>
          <w:lang w:eastAsia="pt-BR"/>
          <w14:ligatures w14:val="none"/>
        </w:rPr>
        <w:br/>
        <w:t>• 2 kg de banana por R$ 3,50 cada</w:t>
      </w:r>
    </w:p>
    <w:p w14:paraId="62C632DD" w14:textId="77777777" w:rsidR="00D21C85" w:rsidRPr="00D21C85" w:rsidRDefault="00D21C85" w:rsidP="00D21C8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a) Qual foi o valor total da compra?</w:t>
      </w:r>
      <w:r w:rsidRPr="00D21C85">
        <w:rPr>
          <w:rFonts w:eastAsia="Times New Roman" w:cstheme="minorHAnsi"/>
          <w:kern w:val="0"/>
          <w:lang w:eastAsia="pt-BR"/>
          <w14:ligatures w14:val="none"/>
        </w:rPr>
        <w:br/>
        <w:t>b) Se ele pagou com R$ 30,00, quanto recebeu de troco?</w:t>
      </w:r>
    </w:p>
    <w:p w14:paraId="7E637D0A" w14:textId="77777777" w:rsidR="00D21C85" w:rsidRPr="00D21C85" w:rsidRDefault="00D21C85" w:rsidP="00D21C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2. </w:t>
      </w:r>
      <w:r w:rsidRPr="00D21C85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🍕</w:t>
      </w: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 Lanche</w:t>
      </w:r>
    </w:p>
    <w:p w14:paraId="49C0EFCE" w14:textId="77777777" w:rsidR="00D21C85" w:rsidRPr="00D21C85" w:rsidRDefault="00D21C85" w:rsidP="00D21C8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Ana comprou 2 pizzas por R$ 18,00 cada.</w:t>
      </w:r>
    </w:p>
    <w:p w14:paraId="09BC7F64" w14:textId="77777777" w:rsidR="00D21C85" w:rsidRPr="00D21C85" w:rsidRDefault="00D21C85" w:rsidP="00D21C8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a) Quanto ela gastou no total?</w:t>
      </w:r>
      <w:r w:rsidRPr="00D21C85">
        <w:rPr>
          <w:rFonts w:eastAsia="Times New Roman" w:cstheme="minorHAnsi"/>
          <w:kern w:val="0"/>
          <w:lang w:eastAsia="pt-BR"/>
          <w14:ligatures w14:val="none"/>
        </w:rPr>
        <w:br/>
        <w:t>b) Se ela tinha R$ 50,00, quanto sobrou?</w:t>
      </w:r>
    </w:p>
    <w:p w14:paraId="1FF41AA4" w14:textId="77777777" w:rsidR="00D21C85" w:rsidRPr="00D21C85" w:rsidRDefault="00D21C85" w:rsidP="00D21C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3. </w:t>
      </w:r>
      <w:r w:rsidRPr="00D21C85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🚌</w:t>
      </w: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 Transporte</w:t>
      </w:r>
    </w:p>
    <w:p w14:paraId="72AEBCB9" w14:textId="77777777" w:rsidR="00D21C85" w:rsidRPr="00D21C85" w:rsidRDefault="00D21C85" w:rsidP="00D21C8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Um trabalhador paga R$ 5,00 por viagem de ônibus. Ele pega 2 ônibus por dia durante 6 dias.</w:t>
      </w:r>
    </w:p>
    <w:p w14:paraId="348AF96C" w14:textId="77777777" w:rsidR="00D21C85" w:rsidRPr="00D21C85" w:rsidRDefault="00D21C85" w:rsidP="00D21C8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a) Quanto ele gasta por dia?</w:t>
      </w:r>
      <w:r w:rsidRPr="00D21C85">
        <w:rPr>
          <w:rFonts w:eastAsia="Times New Roman" w:cstheme="minorHAnsi"/>
          <w:kern w:val="0"/>
          <w:lang w:eastAsia="pt-BR"/>
          <w14:ligatures w14:val="none"/>
        </w:rPr>
        <w:br/>
        <w:t>b) Quanto ele gasta em 6 dias?</w:t>
      </w:r>
    </w:p>
    <w:p w14:paraId="645202AE" w14:textId="77777777" w:rsidR="00D21C85" w:rsidRPr="00D21C85" w:rsidRDefault="00D21C85" w:rsidP="00D21C85">
      <w:pPr>
        <w:spacing w:before="100" w:beforeAutospacing="1" w:after="100" w:afterAutospacing="1" w:line="240" w:lineRule="auto"/>
        <w:ind w:left="851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4. </w:t>
      </w:r>
      <w:r w:rsidRPr="00D21C85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📚</w:t>
      </w: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 Material Escolar</w:t>
      </w:r>
    </w:p>
    <w:p w14:paraId="393DA81A" w14:textId="77777777" w:rsidR="00D21C85" w:rsidRPr="00D21C85" w:rsidRDefault="00D21C85" w:rsidP="00D21C85">
      <w:pPr>
        <w:spacing w:before="100" w:beforeAutospacing="1" w:after="100" w:afterAutospacing="1" w:line="240" w:lineRule="auto"/>
        <w:ind w:left="851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Pedro comprou:</w:t>
      </w:r>
      <w:r w:rsidRPr="00D21C85">
        <w:rPr>
          <w:rFonts w:eastAsia="Times New Roman" w:cstheme="minorHAnsi"/>
          <w:kern w:val="0"/>
          <w:lang w:eastAsia="pt-BR"/>
          <w14:ligatures w14:val="none"/>
        </w:rPr>
        <w:br/>
        <w:t>• 2 cadernos por R$ 10,00 cada</w:t>
      </w:r>
      <w:r w:rsidRPr="00D21C85">
        <w:rPr>
          <w:rFonts w:eastAsia="Times New Roman" w:cstheme="minorHAnsi"/>
          <w:kern w:val="0"/>
          <w:lang w:eastAsia="pt-BR"/>
          <w14:ligatures w14:val="none"/>
        </w:rPr>
        <w:br/>
        <w:t>• 1 lápis por R$ 2,00</w:t>
      </w:r>
    </w:p>
    <w:p w14:paraId="0D66AD96" w14:textId="77777777" w:rsidR="00D21C85" w:rsidRPr="00D21C85" w:rsidRDefault="00D21C85" w:rsidP="00D21C85">
      <w:pPr>
        <w:spacing w:before="100" w:beforeAutospacing="1" w:after="100" w:afterAutospacing="1" w:line="240" w:lineRule="auto"/>
        <w:ind w:left="2127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a) Qual foi o valor total da compra?</w:t>
      </w:r>
      <w:r w:rsidRPr="00D21C85">
        <w:rPr>
          <w:rFonts w:eastAsia="Times New Roman" w:cstheme="minorHAnsi"/>
          <w:kern w:val="0"/>
          <w:lang w:eastAsia="pt-BR"/>
          <w14:ligatures w14:val="none"/>
        </w:rPr>
        <w:br/>
        <w:t>b) Se ele pagou com R$ 25,00, quanto recebeu de troco?</w:t>
      </w:r>
    </w:p>
    <w:p w14:paraId="371E198D" w14:textId="7D3FE491" w:rsidR="00D21C85" w:rsidRPr="00D21C85" w:rsidRDefault="00D21C85">
      <w:pPr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br w:type="page"/>
      </w:r>
    </w:p>
    <w:p w14:paraId="18C709B2" w14:textId="77777777" w:rsidR="00D21C85" w:rsidRPr="00D21C85" w:rsidRDefault="00D21C85" w:rsidP="00D21C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lastRenderedPageBreak/>
        <w:t xml:space="preserve">5. </w:t>
      </w:r>
      <w:r w:rsidRPr="00D21C85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🍰</w:t>
      </w: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 Dividindo Conta</w:t>
      </w:r>
    </w:p>
    <w:p w14:paraId="26CBB27B" w14:textId="77777777" w:rsidR="00D21C85" w:rsidRPr="00D21C85" w:rsidRDefault="00D21C85" w:rsidP="00D21C8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Um bolo custa R$ 24,00 e será dividido igualmente entre 3 amigos.</w:t>
      </w:r>
    </w:p>
    <w:p w14:paraId="6F8AD0BA" w14:textId="77777777" w:rsidR="00D21C85" w:rsidRPr="00D21C85" w:rsidRDefault="00D21C85" w:rsidP="00D21C8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a) Quanto cada um deve pagar?</w:t>
      </w:r>
      <w:r w:rsidRPr="00D21C85">
        <w:rPr>
          <w:rFonts w:eastAsia="Times New Roman" w:cstheme="minorHAnsi"/>
          <w:kern w:val="0"/>
          <w:lang w:eastAsia="pt-BR"/>
          <w14:ligatures w14:val="none"/>
        </w:rPr>
        <w:br/>
        <w:t xml:space="preserve">b) Se cada um </w:t>
      </w:r>
      <w:proofErr w:type="spellStart"/>
      <w:r w:rsidRPr="00D21C85">
        <w:rPr>
          <w:rFonts w:eastAsia="Times New Roman" w:cstheme="minorHAnsi"/>
          <w:kern w:val="0"/>
          <w:lang w:eastAsia="pt-BR"/>
          <w14:ligatures w14:val="none"/>
        </w:rPr>
        <w:t>pagar</w:t>
      </w:r>
      <w:proofErr w:type="spellEnd"/>
      <w:r w:rsidRPr="00D21C85">
        <w:rPr>
          <w:rFonts w:eastAsia="Times New Roman" w:cstheme="minorHAnsi"/>
          <w:kern w:val="0"/>
          <w:lang w:eastAsia="pt-BR"/>
          <w14:ligatures w14:val="none"/>
        </w:rPr>
        <w:t xml:space="preserve"> com R$ 10,00, quanto de troco cada um recebe?</w:t>
      </w:r>
    </w:p>
    <w:p w14:paraId="48E75978" w14:textId="77777777" w:rsidR="00D21C85" w:rsidRPr="00D21C85" w:rsidRDefault="00D21C85" w:rsidP="00D21C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6. </w:t>
      </w:r>
      <w:r w:rsidRPr="00D21C85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💧</w:t>
      </w: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 Consumo de Água</w:t>
      </w:r>
    </w:p>
    <w:p w14:paraId="6E603CA3" w14:textId="77777777" w:rsidR="00D21C85" w:rsidRPr="00D21C85" w:rsidRDefault="00D21C85" w:rsidP="00D21C8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Uma pessoa consome 12 litros de água por dia durante 8 dias.</w:t>
      </w:r>
    </w:p>
    <w:p w14:paraId="7D033691" w14:textId="77777777" w:rsidR="00D21C85" w:rsidRPr="00D21C85" w:rsidRDefault="00D21C85" w:rsidP="00D21C8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a) Quantos litros foram consumidos ao todo?</w:t>
      </w:r>
    </w:p>
    <w:p w14:paraId="6E24C8FC" w14:textId="77777777" w:rsidR="00D21C85" w:rsidRPr="00D21C85" w:rsidRDefault="00D21C85" w:rsidP="00D21C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7. </w:t>
      </w:r>
      <w:r w:rsidRPr="00D21C85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📱</w:t>
      </w: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 Recarga de Celular</w:t>
      </w:r>
    </w:p>
    <w:p w14:paraId="143F54D3" w14:textId="77777777" w:rsidR="00D21C85" w:rsidRPr="00D21C85" w:rsidRDefault="00D21C85" w:rsidP="00D21C8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Mariana colocou R$ 30,00 de crédito no celular e fez uma ligação que custou R$ 12,00.</w:t>
      </w:r>
    </w:p>
    <w:p w14:paraId="5CA5DE12" w14:textId="77777777" w:rsidR="00D21C85" w:rsidRPr="00D21C85" w:rsidRDefault="00D21C85" w:rsidP="00D21C8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a) Quanto restou de crédito?</w:t>
      </w:r>
    </w:p>
    <w:p w14:paraId="13E6E233" w14:textId="77777777" w:rsidR="00D21C85" w:rsidRPr="00D21C85" w:rsidRDefault="00D21C85" w:rsidP="00D21C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8. </w:t>
      </w:r>
      <w:r w:rsidRPr="00D21C85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🎒</w:t>
      </w: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 Mochila</w:t>
      </w:r>
    </w:p>
    <w:p w14:paraId="1B8067BE" w14:textId="77777777" w:rsidR="00D21C85" w:rsidRPr="00D21C85" w:rsidRDefault="00D21C85" w:rsidP="00D21C8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Uma mochila custa R$ 90,00. Em uma promoção, ela teve desconto de R$ 20,00.</w:t>
      </w:r>
    </w:p>
    <w:p w14:paraId="281893C1" w14:textId="77777777" w:rsidR="00D21C85" w:rsidRPr="00D21C85" w:rsidRDefault="00D21C85" w:rsidP="00D21C8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a) Qual o novo preço da mochila?</w:t>
      </w:r>
    </w:p>
    <w:p w14:paraId="77BC51D6" w14:textId="77777777" w:rsidR="00D21C85" w:rsidRPr="00D21C85" w:rsidRDefault="00D21C85" w:rsidP="00D21C8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9. </w:t>
      </w:r>
      <w:r w:rsidRPr="00D21C85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🧃</w:t>
      </w: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 Caixa de Suco</w:t>
      </w:r>
    </w:p>
    <w:p w14:paraId="0E9C86F7" w14:textId="77777777" w:rsidR="00D21C85" w:rsidRPr="00D21C85" w:rsidRDefault="00D21C85" w:rsidP="00D21C8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Uma caixa contém 8 unidades de suco.</w:t>
      </w:r>
    </w:p>
    <w:p w14:paraId="25F26DE6" w14:textId="77777777" w:rsidR="00D21C85" w:rsidRPr="00D21C85" w:rsidRDefault="00D21C85" w:rsidP="00D21C85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a) Quantos sucos há em 5 caixas?</w:t>
      </w:r>
    </w:p>
    <w:p w14:paraId="19511FCF" w14:textId="77777777" w:rsidR="00D21C85" w:rsidRPr="00D21C85" w:rsidRDefault="00D21C85" w:rsidP="00D21C85">
      <w:pPr>
        <w:spacing w:before="100" w:beforeAutospacing="1" w:after="100" w:afterAutospacing="1" w:line="240" w:lineRule="auto"/>
        <w:ind w:left="2127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10. </w:t>
      </w:r>
      <w:r w:rsidRPr="00D21C85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🏃</w:t>
      </w: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 Exercício</w:t>
      </w:r>
    </w:p>
    <w:p w14:paraId="583DF528" w14:textId="77777777" w:rsidR="00D21C85" w:rsidRPr="00D21C85" w:rsidRDefault="00D21C85" w:rsidP="00D21C85">
      <w:pPr>
        <w:spacing w:before="100" w:beforeAutospacing="1" w:after="100" w:afterAutospacing="1" w:line="240" w:lineRule="auto"/>
        <w:ind w:left="2127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Um aluno corre 3 km por dia durante 5 dias.</w:t>
      </w:r>
    </w:p>
    <w:p w14:paraId="5BF2D8C5" w14:textId="77777777" w:rsidR="00D21C85" w:rsidRPr="00D21C85" w:rsidRDefault="00D21C85" w:rsidP="00D21C85">
      <w:pPr>
        <w:spacing w:before="100" w:beforeAutospacing="1" w:after="0" w:line="240" w:lineRule="auto"/>
        <w:ind w:left="2127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a) Quantos quilômetros ele percorreu ao todo?</w:t>
      </w:r>
    </w:p>
    <w:p w14:paraId="0E72E439" w14:textId="6645024F" w:rsidR="00D21C85" w:rsidRPr="00D21C85" w:rsidRDefault="00D21C85" w:rsidP="00D21C85">
      <w:pPr>
        <w:spacing w:after="0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pict w14:anchorId="225D27C3">
          <v:rect id="_x0000_i1162" style="width:295.1pt;height:1.6pt" o:hrpct="694" o:hralign="center" o:hrstd="t" o:hr="t" fillcolor="#a0a0a0" stroked="f"/>
        </w:pict>
      </w:r>
    </w:p>
    <w:p w14:paraId="68AA0C56" w14:textId="77777777" w:rsidR="00D21C85" w:rsidRPr="00D21C85" w:rsidRDefault="00D21C85" w:rsidP="00D21C85">
      <w:pPr>
        <w:spacing w:after="0" w:line="240" w:lineRule="auto"/>
        <w:ind w:left="2410" w:right="1558"/>
        <w:outlineLvl w:val="2"/>
        <w:rPr>
          <w:rFonts w:eastAsia="Times New Roman" w:cstheme="minorHAnsi"/>
          <w:b/>
          <w:bCs/>
          <w:kern w:val="0"/>
          <w:lang w:eastAsia="pt-BR"/>
          <w14:ligatures w14:val="none"/>
        </w:rPr>
      </w:pPr>
      <w:r w:rsidRPr="00D21C85">
        <w:rPr>
          <w:rFonts w:ascii="Segoe UI Emoji" w:eastAsia="Times New Roman" w:hAnsi="Segoe UI Emoji" w:cs="Segoe UI Emoji"/>
          <w:b/>
          <w:bCs/>
          <w:kern w:val="0"/>
          <w:lang w:eastAsia="pt-BR"/>
          <w14:ligatures w14:val="none"/>
        </w:rPr>
        <w:t>💡</w:t>
      </w:r>
      <w:r w:rsidRPr="00D21C85">
        <w:rPr>
          <w:rFonts w:eastAsia="Times New Roman" w:cstheme="minorHAnsi"/>
          <w:b/>
          <w:bCs/>
          <w:kern w:val="0"/>
          <w:lang w:eastAsia="pt-BR"/>
          <w14:ligatures w14:val="none"/>
        </w:rPr>
        <w:t xml:space="preserve"> Desafio (Bônus)</w:t>
      </w:r>
    </w:p>
    <w:p w14:paraId="5EA830D5" w14:textId="77777777" w:rsidR="00D21C85" w:rsidRPr="00D21C85" w:rsidRDefault="00D21C85" w:rsidP="00D21C85">
      <w:pPr>
        <w:spacing w:after="0" w:line="240" w:lineRule="auto"/>
        <w:ind w:left="2410" w:right="1558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Um aluno tinha R$ 60,00. Ele gastou metade no lanche e depois mais R$ 15,00.</w:t>
      </w:r>
    </w:p>
    <w:p w14:paraId="7566434D" w14:textId="77777777" w:rsidR="00D21C85" w:rsidRPr="00D21C85" w:rsidRDefault="00D21C85" w:rsidP="00D21C85">
      <w:pPr>
        <w:spacing w:before="100" w:beforeAutospacing="1" w:after="0" w:line="240" w:lineRule="auto"/>
        <w:ind w:left="2410" w:right="1558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t>Quanto sobrou?</w:t>
      </w:r>
    </w:p>
    <w:p w14:paraId="6F30DEB3" w14:textId="3DF9DA89" w:rsidR="00D21C85" w:rsidRPr="00D21C85" w:rsidRDefault="00D21C85" w:rsidP="00D21C85">
      <w:pPr>
        <w:spacing w:after="0" w:line="240" w:lineRule="auto"/>
        <w:rPr>
          <w:rFonts w:eastAsia="Times New Roman" w:cstheme="minorHAnsi"/>
          <w:kern w:val="0"/>
          <w:lang w:eastAsia="pt-BR"/>
          <w14:ligatures w14:val="none"/>
        </w:rPr>
      </w:pPr>
      <w:r w:rsidRPr="00D21C85">
        <w:rPr>
          <w:rFonts w:eastAsia="Times New Roman" w:cstheme="minorHAnsi"/>
          <w:kern w:val="0"/>
          <w:lang w:eastAsia="pt-BR"/>
          <w14:ligatures w14:val="none"/>
        </w:rPr>
        <w:pict w14:anchorId="6ACB1F8E">
          <v:rect id="_x0000_i1127" style="width:204.1pt;height:1.6pt" o:hrpct="480" o:hralign="center" o:hrstd="t" o:hr="t" fillcolor="#a0a0a0" stroked="f"/>
        </w:pict>
      </w:r>
    </w:p>
    <w:sectPr w:rsidR="00D21C85" w:rsidRPr="00D21C85" w:rsidSect="00C935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3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809EB" w14:textId="77777777" w:rsidR="00ED5603" w:rsidRDefault="00ED5603" w:rsidP="00742F42">
      <w:pPr>
        <w:spacing w:after="0" w:line="240" w:lineRule="auto"/>
      </w:pPr>
      <w:r>
        <w:separator/>
      </w:r>
    </w:p>
  </w:endnote>
  <w:endnote w:type="continuationSeparator" w:id="0">
    <w:p w14:paraId="4B06B762" w14:textId="77777777" w:rsidR="00ED5603" w:rsidRDefault="00ED5603" w:rsidP="00742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5E54B" w14:textId="77777777" w:rsidR="00742F42" w:rsidRDefault="00742F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A1E3C" w14:textId="77777777" w:rsidR="00742F42" w:rsidRDefault="00742F4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4F0F7" w14:textId="77777777" w:rsidR="00742F42" w:rsidRDefault="00742F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D9BA0" w14:textId="77777777" w:rsidR="00ED5603" w:rsidRDefault="00ED5603" w:rsidP="00742F42">
      <w:pPr>
        <w:spacing w:after="0" w:line="240" w:lineRule="auto"/>
      </w:pPr>
      <w:r>
        <w:separator/>
      </w:r>
    </w:p>
  </w:footnote>
  <w:footnote w:type="continuationSeparator" w:id="0">
    <w:p w14:paraId="3375DC99" w14:textId="77777777" w:rsidR="00ED5603" w:rsidRDefault="00ED5603" w:rsidP="00742F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962CC" w14:textId="77777777" w:rsidR="00742F42" w:rsidRDefault="00000000">
    <w:pPr>
      <w:pStyle w:val="Cabealho"/>
    </w:pPr>
    <w:r>
      <w:rPr>
        <w:noProof/>
      </w:rPr>
      <w:pict w14:anchorId="1C60DE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6" o:spid="_x0000_s1026" type="#_x0000_t75" style="position:absolute;margin-left:0;margin-top:0;width:614.4pt;height:921.6pt;z-index:-251657216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71769" w14:textId="77777777" w:rsidR="00742F42" w:rsidRDefault="00000000">
    <w:pPr>
      <w:pStyle w:val="Cabealho"/>
    </w:pPr>
    <w:r>
      <w:rPr>
        <w:noProof/>
      </w:rPr>
      <w:pict w14:anchorId="71D538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7" o:spid="_x0000_s1027" type="#_x0000_t75" style="position:absolute;margin-left:0;margin-top:0;width:614.4pt;height:921.6pt;z-index:-251656192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04D80" w14:textId="77777777" w:rsidR="00742F42" w:rsidRDefault="00000000">
    <w:pPr>
      <w:pStyle w:val="Cabealho"/>
    </w:pPr>
    <w:r>
      <w:rPr>
        <w:noProof/>
      </w:rPr>
      <w:pict w14:anchorId="00C686E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144735" o:spid="_x0000_s1025" type="#_x0000_t75" style="position:absolute;margin-left:0;margin-top:0;width:614.4pt;height:921.6pt;z-index:-251658240;mso-position-horizontal:center;mso-position-horizontal-relative:margin;mso-position-vertical:center;mso-position-vertical-relative:margin" o:allowincell="f">
          <v:imagedata r:id="rId1" o:title="Layout de Atividades 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57A34"/>
    <w:multiLevelType w:val="multilevel"/>
    <w:tmpl w:val="F6C0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663AC"/>
    <w:multiLevelType w:val="multilevel"/>
    <w:tmpl w:val="246A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607D2"/>
    <w:multiLevelType w:val="multilevel"/>
    <w:tmpl w:val="5AB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0390A"/>
    <w:multiLevelType w:val="multilevel"/>
    <w:tmpl w:val="DA06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C459BB"/>
    <w:multiLevelType w:val="multilevel"/>
    <w:tmpl w:val="68F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1747628">
    <w:abstractNumId w:val="4"/>
  </w:num>
  <w:num w:numId="2" w16cid:durableId="343703507">
    <w:abstractNumId w:val="3"/>
  </w:num>
  <w:num w:numId="3" w16cid:durableId="1655644146">
    <w:abstractNumId w:val="2"/>
  </w:num>
  <w:num w:numId="4" w16cid:durableId="651711390">
    <w:abstractNumId w:val="0"/>
  </w:num>
  <w:num w:numId="5" w16cid:durableId="16815451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E5"/>
    <w:rsid w:val="0045558D"/>
    <w:rsid w:val="00545B7A"/>
    <w:rsid w:val="005B2082"/>
    <w:rsid w:val="00603FBA"/>
    <w:rsid w:val="00742F42"/>
    <w:rsid w:val="007555AB"/>
    <w:rsid w:val="007641E5"/>
    <w:rsid w:val="00771BC2"/>
    <w:rsid w:val="007D198B"/>
    <w:rsid w:val="007D654C"/>
    <w:rsid w:val="00B548C3"/>
    <w:rsid w:val="00C30D54"/>
    <w:rsid w:val="00C56BD1"/>
    <w:rsid w:val="00C93528"/>
    <w:rsid w:val="00CF7CB4"/>
    <w:rsid w:val="00D21C85"/>
    <w:rsid w:val="00E71991"/>
    <w:rsid w:val="00ED5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CE3245"/>
  <w15:chartTrackingRefBased/>
  <w15:docId w15:val="{80857D6A-F68A-4B47-AB21-CF7D7F127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1E5"/>
  </w:style>
  <w:style w:type="paragraph" w:styleId="Ttulo1">
    <w:name w:val="heading 1"/>
    <w:basedOn w:val="Normal"/>
    <w:next w:val="Normal"/>
    <w:link w:val="Ttulo1Char"/>
    <w:uiPriority w:val="9"/>
    <w:qFormat/>
    <w:rsid w:val="00CF7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7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F7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7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7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7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7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7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7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7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F7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7C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7CB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7C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7CB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7C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7C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7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7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7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7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7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7CB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7CB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7CB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7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7CB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7CB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2F42"/>
  </w:style>
  <w:style w:type="paragraph" w:styleId="Rodap">
    <w:name w:val="footer"/>
    <w:basedOn w:val="Normal"/>
    <w:link w:val="RodapChar"/>
    <w:uiPriority w:val="99"/>
    <w:unhideWhenUsed/>
    <w:rsid w:val="00742F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2F42"/>
  </w:style>
  <w:style w:type="paragraph" w:styleId="NormalWeb">
    <w:name w:val="Normal (Web)"/>
    <w:basedOn w:val="Normal"/>
    <w:uiPriority w:val="99"/>
    <w:semiHidden/>
    <w:unhideWhenUsed/>
    <w:rsid w:val="00D21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D21C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lis\OneDrive\Documentos\Modelos%20Personalizados%20do%20Office\Padr&#227;o%20Exerc&#237;cios%20-%20Marca%20Dagu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Padrão Exercícios - Marca Dagua</Template>
  <TotalTime>8</TotalTime>
  <Pages>2</Pages>
  <Words>263</Words>
  <Characters>1426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Arlisson Ferreira</dc:creator>
  <cp:keywords/>
  <dc:description/>
  <cp:lastModifiedBy>Professor Arlisson Ferreira</cp:lastModifiedBy>
  <cp:revision>3</cp:revision>
  <cp:lastPrinted>2026-03-23T13:08:00Z</cp:lastPrinted>
  <dcterms:created xsi:type="dcterms:W3CDTF">2026-04-06T18:46:00Z</dcterms:created>
  <dcterms:modified xsi:type="dcterms:W3CDTF">2026-04-06T18:54:00Z</dcterms:modified>
</cp:coreProperties>
</file>