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7A50A" w14:textId="77777777" w:rsidR="00C43916" w:rsidRPr="00C43916" w:rsidRDefault="00C43916" w:rsidP="00C43916">
      <w:pPr>
        <w:jc w:val="center"/>
        <w:rPr>
          <w:b/>
          <w:bCs/>
        </w:rPr>
      </w:pPr>
      <w:r w:rsidRPr="00C43916">
        <w:rPr>
          <w:rFonts w:ascii="Segoe UI Emoji" w:hAnsi="Segoe UI Emoji" w:cs="Segoe UI Emoji"/>
          <w:b/>
          <w:bCs/>
        </w:rPr>
        <w:t>🧪</w:t>
      </w:r>
      <w:r w:rsidRPr="00C43916">
        <w:rPr>
          <w:b/>
          <w:bCs/>
        </w:rPr>
        <w:t xml:space="preserve"> ATIVIDADE 04 – FAMÍLIAS DA TABELA PERIÓDICA</w:t>
      </w:r>
    </w:p>
    <w:p w14:paraId="7A7340BA" w14:textId="0C08C840" w:rsidR="00C43916" w:rsidRPr="00C43916" w:rsidRDefault="00C43916" w:rsidP="00C43916">
      <w:r w:rsidRPr="00C43916">
        <w:rPr>
          <w:b/>
          <w:bCs/>
        </w:rPr>
        <w:t>Instruções:</w:t>
      </w:r>
      <w:r w:rsidRPr="00C43916">
        <w:t xml:space="preserve"> Resolva as situações abaixo apresentando </w:t>
      </w:r>
      <w:r w:rsidRPr="00C43916">
        <w:rPr>
          <w:b/>
          <w:bCs/>
        </w:rPr>
        <w:t>justificativas claras no caderno</w:t>
      </w:r>
      <w:r w:rsidRPr="00C43916">
        <w:t>.</w:t>
      </w:r>
    </w:p>
    <w:p w14:paraId="7A6E7E04" w14:textId="77777777" w:rsidR="00C43916" w:rsidRDefault="00C43916" w:rsidP="00C43916">
      <w:pPr>
        <w:rPr>
          <w:b/>
          <w:bCs/>
        </w:rPr>
      </w:pPr>
    </w:p>
    <w:p w14:paraId="05DA9518" w14:textId="672B126B" w:rsidR="00C43916" w:rsidRPr="00C43916" w:rsidRDefault="00C43916" w:rsidP="00C43916">
      <w:pPr>
        <w:rPr>
          <w:b/>
          <w:bCs/>
        </w:rPr>
      </w:pPr>
      <w:r w:rsidRPr="00C43916">
        <w:rPr>
          <w:b/>
          <w:bCs/>
        </w:rPr>
        <w:t xml:space="preserve">1. </w:t>
      </w:r>
      <w:r w:rsidRPr="00C43916">
        <w:rPr>
          <w:rFonts w:ascii="Segoe UI Emoji" w:hAnsi="Segoe UI Emoji" w:cs="Segoe UI Emoji"/>
          <w:b/>
          <w:bCs/>
        </w:rPr>
        <w:t>⚛️</w:t>
      </w:r>
      <w:r w:rsidRPr="00C43916">
        <w:rPr>
          <w:b/>
          <w:bCs/>
        </w:rPr>
        <w:t xml:space="preserve"> Metais Alcalinos</w:t>
      </w:r>
    </w:p>
    <w:p w14:paraId="2D967D9B" w14:textId="77777777" w:rsidR="00C43916" w:rsidRPr="00C43916" w:rsidRDefault="00C43916" w:rsidP="00C43916">
      <w:r w:rsidRPr="00C43916">
        <w:t>O sódio (Na) pertence à família dos metais alcalinos.</w:t>
      </w:r>
    </w:p>
    <w:p w14:paraId="015D6C85" w14:textId="77777777" w:rsidR="00C43916" w:rsidRPr="00C43916" w:rsidRDefault="00C43916" w:rsidP="00C43916">
      <w:r w:rsidRPr="00C43916">
        <w:t>a) Em qual grupo ele está?</w:t>
      </w:r>
      <w:r w:rsidRPr="00C43916">
        <w:br/>
        <w:t>b) Cite uma característica dessa família.</w:t>
      </w:r>
      <w:r w:rsidRPr="00C43916">
        <w:br/>
        <w:t>c) Esses elementos tendem a ganhar ou perder elétrons?</w:t>
      </w:r>
    </w:p>
    <w:p w14:paraId="69EB09FB" w14:textId="77777777" w:rsidR="00C43916" w:rsidRPr="00C43916" w:rsidRDefault="00C43916" w:rsidP="00C43916">
      <w:pPr>
        <w:rPr>
          <w:b/>
          <w:bCs/>
        </w:rPr>
      </w:pPr>
      <w:r w:rsidRPr="00C43916">
        <w:rPr>
          <w:b/>
          <w:bCs/>
        </w:rPr>
        <w:t xml:space="preserve">2. </w:t>
      </w:r>
      <w:r w:rsidRPr="00C43916">
        <w:rPr>
          <w:rFonts w:ascii="Segoe UI Emoji" w:hAnsi="Segoe UI Emoji" w:cs="Segoe UI Emoji"/>
          <w:b/>
          <w:bCs/>
        </w:rPr>
        <w:t>🔋</w:t>
      </w:r>
      <w:r w:rsidRPr="00C43916">
        <w:rPr>
          <w:b/>
          <w:bCs/>
        </w:rPr>
        <w:t xml:space="preserve"> Alcalino-Terrosos</w:t>
      </w:r>
    </w:p>
    <w:p w14:paraId="78EADBF0" w14:textId="77777777" w:rsidR="00C43916" w:rsidRPr="00C43916" w:rsidRDefault="00C43916" w:rsidP="00C43916">
      <w:r w:rsidRPr="00C43916">
        <w:t>O cálcio (Ca) é um elemento importante para os ossos humanos.</w:t>
      </w:r>
    </w:p>
    <w:p w14:paraId="65048CC2" w14:textId="77777777" w:rsidR="00C43916" w:rsidRPr="00C43916" w:rsidRDefault="00C43916" w:rsidP="00C43916">
      <w:r w:rsidRPr="00C43916">
        <w:t>a) A qual família ele pertence?</w:t>
      </w:r>
      <w:r w:rsidRPr="00C43916">
        <w:br/>
        <w:t>b) Quantos elétrons existem na camada de valência desses elementos?</w:t>
      </w:r>
      <w:r w:rsidRPr="00C43916">
        <w:br/>
        <w:t>c) Qual carga eles tendem a formar?</w:t>
      </w:r>
    </w:p>
    <w:p w14:paraId="53970E18" w14:textId="77777777" w:rsidR="00C43916" w:rsidRPr="00C43916" w:rsidRDefault="00C43916" w:rsidP="00C43916">
      <w:pPr>
        <w:rPr>
          <w:b/>
          <w:bCs/>
        </w:rPr>
      </w:pPr>
      <w:r w:rsidRPr="00C43916">
        <w:rPr>
          <w:b/>
          <w:bCs/>
        </w:rPr>
        <w:t xml:space="preserve">3. </w:t>
      </w:r>
      <w:r w:rsidRPr="00C43916">
        <w:rPr>
          <w:rFonts w:ascii="Segoe UI Emoji" w:hAnsi="Segoe UI Emoji" w:cs="Segoe UI Emoji"/>
          <w:b/>
          <w:bCs/>
        </w:rPr>
        <w:t>⚡</w:t>
      </w:r>
      <w:r w:rsidRPr="00C43916">
        <w:rPr>
          <w:b/>
          <w:bCs/>
        </w:rPr>
        <w:t xml:space="preserve"> Halog</w:t>
      </w:r>
      <w:r w:rsidRPr="00C43916">
        <w:rPr>
          <w:rFonts w:ascii="Calibri" w:hAnsi="Calibri" w:cs="Calibri"/>
          <w:b/>
          <w:bCs/>
        </w:rPr>
        <w:t>ê</w:t>
      </w:r>
      <w:r w:rsidRPr="00C43916">
        <w:rPr>
          <w:b/>
          <w:bCs/>
        </w:rPr>
        <w:t>nios</w:t>
      </w:r>
    </w:p>
    <w:p w14:paraId="65049CF0" w14:textId="77777777" w:rsidR="00C43916" w:rsidRPr="00C43916" w:rsidRDefault="00C43916" w:rsidP="00C43916">
      <w:r w:rsidRPr="00C43916">
        <w:t>O cloro (Cl) é utilizado no tratamento da água.</w:t>
      </w:r>
    </w:p>
    <w:p w14:paraId="7D058471" w14:textId="77777777" w:rsidR="00C43916" w:rsidRPr="00C43916" w:rsidRDefault="00C43916" w:rsidP="00C43916">
      <w:r w:rsidRPr="00C43916">
        <w:t>a) A qual família ele pertence?</w:t>
      </w:r>
      <w:r w:rsidRPr="00C43916">
        <w:br/>
        <w:t>b) Quantos elétrons existem na camada de valência?</w:t>
      </w:r>
      <w:r w:rsidRPr="00C43916">
        <w:br/>
        <w:t>c) Ele tende a ganhar ou perder elétrons?</w:t>
      </w:r>
    </w:p>
    <w:p w14:paraId="1CE5D59F" w14:textId="77777777" w:rsidR="00C43916" w:rsidRPr="00C43916" w:rsidRDefault="00C43916" w:rsidP="00C43916">
      <w:pPr>
        <w:ind w:left="851"/>
        <w:rPr>
          <w:b/>
          <w:bCs/>
        </w:rPr>
      </w:pPr>
      <w:r w:rsidRPr="00C43916">
        <w:rPr>
          <w:b/>
          <w:bCs/>
        </w:rPr>
        <w:t xml:space="preserve">4. </w:t>
      </w:r>
      <w:r w:rsidRPr="00C43916">
        <w:rPr>
          <w:rFonts w:ascii="Segoe UI Emoji" w:hAnsi="Segoe UI Emoji" w:cs="Segoe UI Emoji"/>
          <w:b/>
          <w:bCs/>
        </w:rPr>
        <w:t>💡</w:t>
      </w:r>
      <w:r w:rsidRPr="00C43916">
        <w:rPr>
          <w:b/>
          <w:bCs/>
        </w:rPr>
        <w:t xml:space="preserve"> Gases Nobres</w:t>
      </w:r>
    </w:p>
    <w:p w14:paraId="384108AF" w14:textId="77777777" w:rsidR="00C43916" w:rsidRPr="00C43916" w:rsidRDefault="00C43916" w:rsidP="00C43916">
      <w:pPr>
        <w:ind w:left="851"/>
      </w:pPr>
      <w:r w:rsidRPr="00C43916">
        <w:t>O argônio (Ar) é utilizado em lâmpadas.</w:t>
      </w:r>
    </w:p>
    <w:p w14:paraId="31F6E5D6" w14:textId="03BB48BE" w:rsidR="00C43916" w:rsidRDefault="00C43916" w:rsidP="00C43916">
      <w:pPr>
        <w:ind w:left="851"/>
      </w:pPr>
      <w:r w:rsidRPr="00C43916">
        <w:t>a) Em qual família ele está?</w:t>
      </w:r>
      <w:r w:rsidRPr="00C43916">
        <w:br/>
        <w:t>b) Por que ele é pouco reativo?</w:t>
      </w:r>
      <w:r w:rsidRPr="00C43916">
        <w:br/>
        <w:t>c) Quantos elétrons existem na camada de valência?</w:t>
      </w:r>
    </w:p>
    <w:p w14:paraId="42E25FF7" w14:textId="77777777" w:rsidR="00C43916" w:rsidRDefault="00C43916">
      <w:r>
        <w:br w:type="page"/>
      </w:r>
    </w:p>
    <w:p w14:paraId="7F3C1496" w14:textId="77777777" w:rsidR="00C43916" w:rsidRPr="00C43916" w:rsidRDefault="00C43916" w:rsidP="00C43916">
      <w:pPr>
        <w:rPr>
          <w:b/>
          <w:bCs/>
        </w:rPr>
      </w:pPr>
      <w:r w:rsidRPr="00C43916">
        <w:rPr>
          <w:b/>
          <w:bCs/>
        </w:rPr>
        <w:lastRenderedPageBreak/>
        <w:t xml:space="preserve">5. </w:t>
      </w:r>
      <w:r w:rsidRPr="00C43916">
        <w:rPr>
          <w:rFonts w:ascii="Segoe UI Emoji" w:hAnsi="Segoe UI Emoji" w:cs="Segoe UI Emoji"/>
          <w:b/>
          <w:bCs/>
        </w:rPr>
        <w:t>🌍</w:t>
      </w:r>
      <w:r w:rsidRPr="00C43916">
        <w:rPr>
          <w:b/>
          <w:bCs/>
        </w:rPr>
        <w:t xml:space="preserve"> Comparação de Famílias</w:t>
      </w:r>
    </w:p>
    <w:p w14:paraId="3EEEBA46" w14:textId="77777777" w:rsidR="00C43916" w:rsidRPr="00C43916" w:rsidRDefault="00C43916" w:rsidP="00C43916">
      <w:r w:rsidRPr="00C43916">
        <w:t>Compare:</w:t>
      </w:r>
    </w:p>
    <w:p w14:paraId="676CEBF7" w14:textId="77777777" w:rsidR="00C43916" w:rsidRPr="00C43916" w:rsidRDefault="00C43916" w:rsidP="00C43916">
      <w:pPr>
        <w:numPr>
          <w:ilvl w:val="0"/>
          <w:numId w:val="4"/>
        </w:numPr>
      </w:pPr>
      <w:r w:rsidRPr="00C43916">
        <w:t>Metais alcalinos</w:t>
      </w:r>
    </w:p>
    <w:p w14:paraId="58A54915" w14:textId="77777777" w:rsidR="00C43916" w:rsidRPr="00C43916" w:rsidRDefault="00C43916" w:rsidP="00C43916">
      <w:pPr>
        <w:numPr>
          <w:ilvl w:val="0"/>
          <w:numId w:val="4"/>
        </w:numPr>
      </w:pPr>
      <w:r w:rsidRPr="00C43916">
        <w:t>Halogênios</w:t>
      </w:r>
    </w:p>
    <w:p w14:paraId="57F1891D" w14:textId="77777777" w:rsidR="00C43916" w:rsidRPr="00C43916" w:rsidRDefault="00C43916" w:rsidP="00C43916">
      <w:r w:rsidRPr="00C43916">
        <w:t>a) Qual deles tende a perder elétrons?</w:t>
      </w:r>
      <w:r w:rsidRPr="00C43916">
        <w:br/>
        <w:t>b) Qual tende a ganhar elétrons?</w:t>
      </w:r>
      <w:r w:rsidRPr="00C43916">
        <w:br/>
        <w:t>c) Qual é mais reativo? Justifique.</w:t>
      </w:r>
    </w:p>
    <w:p w14:paraId="13D7CC51" w14:textId="77777777" w:rsidR="00C43916" w:rsidRPr="00C43916" w:rsidRDefault="00C43916" w:rsidP="00C43916">
      <w:pPr>
        <w:rPr>
          <w:b/>
          <w:bCs/>
        </w:rPr>
      </w:pPr>
      <w:r w:rsidRPr="00C43916">
        <w:rPr>
          <w:b/>
          <w:bCs/>
        </w:rPr>
        <w:t xml:space="preserve">6. </w:t>
      </w:r>
      <w:r w:rsidRPr="00C43916">
        <w:rPr>
          <w:rFonts w:ascii="Segoe UI Emoji" w:hAnsi="Segoe UI Emoji" w:cs="Segoe UI Emoji"/>
          <w:b/>
          <w:bCs/>
        </w:rPr>
        <w:t>🔬</w:t>
      </w:r>
      <w:r w:rsidRPr="00C43916">
        <w:rPr>
          <w:b/>
          <w:bCs/>
        </w:rPr>
        <w:t xml:space="preserve"> Reatividade</w:t>
      </w:r>
    </w:p>
    <w:p w14:paraId="58C5FE84" w14:textId="77777777" w:rsidR="00C43916" w:rsidRPr="00C43916" w:rsidRDefault="00C43916" w:rsidP="00C43916">
      <w:r w:rsidRPr="00C43916">
        <w:t>Os metais alcalinos são altamente reativos, principalmente com água.</w:t>
      </w:r>
    </w:p>
    <w:p w14:paraId="3EC1E58B" w14:textId="77777777" w:rsidR="00C43916" w:rsidRPr="00C43916" w:rsidRDefault="00C43916" w:rsidP="00C43916">
      <w:r w:rsidRPr="00C43916">
        <w:t>a) Por que eles são tão reativos?</w:t>
      </w:r>
      <w:r w:rsidRPr="00C43916">
        <w:br/>
        <w:t>b) Essa reatividade aumenta ou diminui ao descer na família?</w:t>
      </w:r>
    </w:p>
    <w:p w14:paraId="3F69018A" w14:textId="77777777" w:rsidR="00C43916" w:rsidRPr="00C43916" w:rsidRDefault="00C43916" w:rsidP="00C43916">
      <w:pPr>
        <w:rPr>
          <w:b/>
          <w:bCs/>
        </w:rPr>
      </w:pPr>
      <w:r w:rsidRPr="00C43916">
        <w:rPr>
          <w:b/>
          <w:bCs/>
        </w:rPr>
        <w:t xml:space="preserve">7. </w:t>
      </w:r>
      <w:r w:rsidRPr="00C43916">
        <w:rPr>
          <w:rFonts w:ascii="Segoe UI Emoji" w:hAnsi="Segoe UI Emoji" w:cs="Segoe UI Emoji"/>
          <w:b/>
          <w:bCs/>
        </w:rPr>
        <w:t>🧪</w:t>
      </w:r>
      <w:r w:rsidRPr="00C43916">
        <w:rPr>
          <w:b/>
          <w:bCs/>
        </w:rPr>
        <w:t xml:space="preserve"> Aplicação no Cotidiano</w:t>
      </w:r>
    </w:p>
    <w:p w14:paraId="3A6CF47C" w14:textId="77777777" w:rsidR="00C43916" w:rsidRPr="00C43916" w:rsidRDefault="00C43916" w:rsidP="00C43916">
      <w:r w:rsidRPr="00C43916">
        <w:t>O flúor (F) é usado em pastas de dente.</w:t>
      </w:r>
    </w:p>
    <w:p w14:paraId="00EBFB5D" w14:textId="77777777" w:rsidR="00C43916" w:rsidRPr="00C43916" w:rsidRDefault="00C43916" w:rsidP="00C43916">
      <w:r w:rsidRPr="00C43916">
        <w:t>a) A qual família ele pertence?</w:t>
      </w:r>
      <w:r w:rsidRPr="00C43916">
        <w:br/>
        <w:t>b) Cite uma característica química dessa família.</w:t>
      </w:r>
      <w:r w:rsidRPr="00C43916">
        <w:br/>
        <w:t>c) Esse elemento tende a ganhar ou perder elétrons?</w:t>
      </w:r>
    </w:p>
    <w:p w14:paraId="1D201671" w14:textId="77777777" w:rsidR="00C43916" w:rsidRPr="00C43916" w:rsidRDefault="00C43916" w:rsidP="00C43916">
      <w:pPr>
        <w:rPr>
          <w:b/>
          <w:bCs/>
        </w:rPr>
      </w:pPr>
      <w:r w:rsidRPr="00C43916">
        <w:rPr>
          <w:b/>
          <w:bCs/>
        </w:rPr>
        <w:t xml:space="preserve">8. </w:t>
      </w:r>
      <w:r w:rsidRPr="00C43916">
        <w:rPr>
          <w:rFonts w:ascii="Segoe UI Emoji" w:hAnsi="Segoe UI Emoji" w:cs="Segoe UI Emoji"/>
          <w:b/>
          <w:bCs/>
        </w:rPr>
        <w:t>⚙️</w:t>
      </w:r>
      <w:r w:rsidRPr="00C43916">
        <w:rPr>
          <w:b/>
          <w:bCs/>
        </w:rPr>
        <w:t xml:space="preserve"> Organização da Tabela</w:t>
      </w:r>
    </w:p>
    <w:p w14:paraId="73099DFA" w14:textId="77777777" w:rsidR="00C43916" w:rsidRPr="00C43916" w:rsidRDefault="00C43916" w:rsidP="00C43916">
      <w:r w:rsidRPr="00C43916">
        <w:t>Elementos da mesma família possuem propriedades semelhantes.</w:t>
      </w:r>
    </w:p>
    <w:p w14:paraId="52FE711C" w14:textId="77777777" w:rsidR="00C43916" w:rsidRPr="00C43916" w:rsidRDefault="00C43916" w:rsidP="00C43916">
      <w:r w:rsidRPr="00C43916">
        <w:t>a) Por que isso acontece?</w:t>
      </w:r>
      <w:r w:rsidRPr="00C43916">
        <w:br/>
        <w:t>b) O que eles têm em comum na estrutura eletrônica?</w:t>
      </w:r>
    </w:p>
    <w:p w14:paraId="4DE92F58" w14:textId="77777777" w:rsidR="00C43916" w:rsidRPr="00C43916" w:rsidRDefault="00C43916" w:rsidP="00C43916">
      <w:pPr>
        <w:ind w:left="2410" w:hanging="425"/>
        <w:rPr>
          <w:b/>
          <w:bCs/>
        </w:rPr>
      </w:pPr>
      <w:r w:rsidRPr="00C43916">
        <w:rPr>
          <w:b/>
          <w:bCs/>
        </w:rPr>
        <w:t xml:space="preserve">9. </w:t>
      </w:r>
      <w:r w:rsidRPr="00C43916">
        <w:rPr>
          <w:rFonts w:ascii="Segoe UI Emoji" w:hAnsi="Segoe UI Emoji" w:cs="Segoe UI Emoji"/>
          <w:b/>
          <w:bCs/>
        </w:rPr>
        <w:t>🧲</w:t>
      </w:r>
      <w:r w:rsidRPr="00C43916">
        <w:rPr>
          <w:b/>
          <w:bCs/>
        </w:rPr>
        <w:t xml:space="preserve"> Identificação</w:t>
      </w:r>
    </w:p>
    <w:p w14:paraId="05CA135F" w14:textId="77777777" w:rsidR="00C43916" w:rsidRPr="00C43916" w:rsidRDefault="00C43916" w:rsidP="00C43916">
      <w:pPr>
        <w:ind w:left="2410" w:hanging="425"/>
      </w:pPr>
      <w:r w:rsidRPr="00C43916">
        <w:t>Um elemento possui as seguintes características:</w:t>
      </w:r>
    </w:p>
    <w:p w14:paraId="3455D32B" w14:textId="77777777" w:rsidR="00C43916" w:rsidRPr="00C43916" w:rsidRDefault="00C43916" w:rsidP="00C43916">
      <w:pPr>
        <w:numPr>
          <w:ilvl w:val="0"/>
          <w:numId w:val="5"/>
        </w:numPr>
        <w:ind w:left="2552" w:firstLine="0"/>
      </w:pPr>
      <w:r w:rsidRPr="00C43916">
        <w:t>1 elétron na camada de valência</w:t>
      </w:r>
    </w:p>
    <w:p w14:paraId="5B92E02D" w14:textId="77777777" w:rsidR="00C43916" w:rsidRPr="00C43916" w:rsidRDefault="00C43916" w:rsidP="00C43916">
      <w:pPr>
        <w:numPr>
          <w:ilvl w:val="0"/>
          <w:numId w:val="5"/>
        </w:numPr>
        <w:ind w:left="2552" w:firstLine="0"/>
      </w:pPr>
      <w:r w:rsidRPr="00C43916">
        <w:t>Alta reatividade</w:t>
      </w:r>
    </w:p>
    <w:p w14:paraId="2CAF0A19" w14:textId="77777777" w:rsidR="00C43916" w:rsidRPr="00C43916" w:rsidRDefault="00C43916" w:rsidP="00C43916">
      <w:pPr>
        <w:numPr>
          <w:ilvl w:val="0"/>
          <w:numId w:val="5"/>
        </w:numPr>
        <w:ind w:left="2552" w:firstLine="0"/>
      </w:pPr>
      <w:r w:rsidRPr="00C43916">
        <w:t>Forma íons positivos</w:t>
      </w:r>
    </w:p>
    <w:p w14:paraId="52231C33" w14:textId="2906AC12" w:rsidR="00C43916" w:rsidRDefault="00C43916" w:rsidP="00C43916">
      <w:pPr>
        <w:ind w:left="2127"/>
      </w:pPr>
      <w:r w:rsidRPr="00C43916">
        <w:t>a) A qual família ele pertence?</w:t>
      </w:r>
      <w:r w:rsidRPr="00C43916">
        <w:br/>
        <w:t>b) Esse elemento é metal ou ametal?</w:t>
      </w:r>
    </w:p>
    <w:p w14:paraId="4B4C7500" w14:textId="77777777" w:rsidR="00C43916" w:rsidRPr="00C43916" w:rsidRDefault="00C43916" w:rsidP="00C43916">
      <w:pPr>
        <w:rPr>
          <w:b/>
          <w:bCs/>
        </w:rPr>
      </w:pPr>
      <w:r w:rsidRPr="00C43916">
        <w:rPr>
          <w:b/>
          <w:bCs/>
        </w:rPr>
        <w:lastRenderedPageBreak/>
        <w:t xml:space="preserve">10. </w:t>
      </w:r>
      <w:r w:rsidRPr="00C43916">
        <w:rPr>
          <w:rFonts w:ascii="Segoe UI Emoji" w:hAnsi="Segoe UI Emoji" w:cs="Segoe UI Emoji"/>
          <w:b/>
          <w:bCs/>
        </w:rPr>
        <w:t>🧠</w:t>
      </w:r>
      <w:r w:rsidRPr="00C43916">
        <w:rPr>
          <w:b/>
          <w:bCs/>
        </w:rPr>
        <w:t xml:space="preserve"> Desafio de Raciocínio</w:t>
      </w:r>
    </w:p>
    <w:p w14:paraId="4F314F13" w14:textId="77777777" w:rsidR="00C43916" w:rsidRPr="00C43916" w:rsidRDefault="00C43916" w:rsidP="00C43916">
      <w:r w:rsidRPr="00C43916">
        <w:t>Um elemento químico possui:</w:t>
      </w:r>
    </w:p>
    <w:p w14:paraId="31B37015" w14:textId="77777777" w:rsidR="00C43916" w:rsidRPr="00C43916" w:rsidRDefault="00C43916" w:rsidP="00C43916">
      <w:pPr>
        <w:numPr>
          <w:ilvl w:val="0"/>
          <w:numId w:val="6"/>
        </w:numPr>
      </w:pPr>
      <w:r w:rsidRPr="00C43916">
        <w:t>7 elétrons na camada de valência</w:t>
      </w:r>
    </w:p>
    <w:p w14:paraId="4BDFA9D9" w14:textId="77777777" w:rsidR="00C43916" w:rsidRPr="00C43916" w:rsidRDefault="00C43916" w:rsidP="00C43916">
      <w:pPr>
        <w:numPr>
          <w:ilvl w:val="0"/>
          <w:numId w:val="6"/>
        </w:numPr>
      </w:pPr>
      <w:r w:rsidRPr="00C43916">
        <w:t>Alta tendência a ganhar elétrons</w:t>
      </w:r>
    </w:p>
    <w:p w14:paraId="5E83C9F7" w14:textId="77777777" w:rsidR="00C43916" w:rsidRPr="00C43916" w:rsidRDefault="00C43916" w:rsidP="00C43916">
      <w:r w:rsidRPr="00C43916">
        <w:t>a) A qual família ele pertence?</w:t>
      </w:r>
      <w:r w:rsidRPr="00C43916">
        <w:br/>
        <w:t>b) Qual tipo de íon ele forma?</w:t>
      </w:r>
      <w:r w:rsidRPr="00C43916">
        <w:br/>
        <w:t>c) Ele é metal ou ametal?</w:t>
      </w:r>
    </w:p>
    <w:p w14:paraId="00E7E44C" w14:textId="77777777" w:rsidR="00C43916" w:rsidRPr="00C43916" w:rsidRDefault="00C43916" w:rsidP="00C43916">
      <w:r w:rsidRPr="00C43916">
        <w:pict w14:anchorId="5F186B1C">
          <v:rect id="_x0000_i1114" style="width:0;height:1.5pt" o:hralign="center" o:hrstd="t" o:hr="t" fillcolor="#a0a0a0" stroked="f"/>
        </w:pict>
      </w:r>
    </w:p>
    <w:p w14:paraId="5B2DE9BC" w14:textId="77777777" w:rsidR="00C43916" w:rsidRPr="00C43916" w:rsidRDefault="00C43916" w:rsidP="00C43916">
      <w:pPr>
        <w:rPr>
          <w:b/>
          <w:bCs/>
        </w:rPr>
      </w:pPr>
      <w:r w:rsidRPr="00C43916">
        <w:rPr>
          <w:rFonts w:ascii="Segoe UI Emoji" w:hAnsi="Segoe UI Emoji" w:cs="Segoe UI Emoji"/>
          <w:b/>
          <w:bCs/>
        </w:rPr>
        <w:t>💡</w:t>
      </w:r>
      <w:r w:rsidRPr="00C43916">
        <w:rPr>
          <w:b/>
          <w:bCs/>
        </w:rPr>
        <w:t xml:space="preserve"> Desafio (Bônus)</w:t>
      </w:r>
    </w:p>
    <w:p w14:paraId="0B6CBEFF" w14:textId="77777777" w:rsidR="00C43916" w:rsidRPr="00C43916" w:rsidRDefault="00C43916" w:rsidP="00C43916">
      <w:r w:rsidRPr="00C43916">
        <w:t xml:space="preserve">Explique por que os </w:t>
      </w:r>
      <w:r w:rsidRPr="00C43916">
        <w:rPr>
          <w:b/>
          <w:bCs/>
        </w:rPr>
        <w:t>metais alcalinos são mais reativos que os alcalino-terrosos</w:t>
      </w:r>
      <w:r w:rsidRPr="00C43916">
        <w:t>.</w:t>
      </w:r>
    </w:p>
    <w:p w14:paraId="65E7F894" w14:textId="77777777" w:rsidR="00C43916" w:rsidRPr="00C43916" w:rsidRDefault="00C43916" w:rsidP="00C43916">
      <w:r w:rsidRPr="00C43916">
        <w:pict w14:anchorId="46D1FAAC">
          <v:rect id="_x0000_i1115" style="width:0;height:1.5pt" o:hralign="center" o:hrstd="t" o:hr="t" fillcolor="#a0a0a0" stroked="f"/>
        </w:pict>
      </w:r>
    </w:p>
    <w:p w14:paraId="7A20299F" w14:textId="77777777" w:rsidR="00C93528" w:rsidRPr="00C93528" w:rsidRDefault="00C93528" w:rsidP="00742F42"/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52D92" w14:textId="77777777" w:rsidR="009A1A99" w:rsidRDefault="009A1A99" w:rsidP="00742F42">
      <w:pPr>
        <w:spacing w:after="0" w:line="240" w:lineRule="auto"/>
      </w:pPr>
      <w:r>
        <w:separator/>
      </w:r>
    </w:p>
  </w:endnote>
  <w:endnote w:type="continuationSeparator" w:id="0">
    <w:p w14:paraId="45BC018A" w14:textId="77777777" w:rsidR="009A1A99" w:rsidRDefault="009A1A99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8C243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5C299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30A3F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42942" w14:textId="77777777" w:rsidR="009A1A99" w:rsidRDefault="009A1A99" w:rsidP="00742F42">
      <w:pPr>
        <w:spacing w:after="0" w:line="240" w:lineRule="auto"/>
      </w:pPr>
      <w:r>
        <w:separator/>
      </w:r>
    </w:p>
  </w:footnote>
  <w:footnote w:type="continuationSeparator" w:id="0">
    <w:p w14:paraId="0EF33ED6" w14:textId="77777777" w:rsidR="009A1A99" w:rsidRDefault="009A1A99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DAD1D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FAAC1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714F2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4897"/>
        </w:tabs>
        <w:ind w:left="489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617"/>
        </w:tabs>
        <w:ind w:left="561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337"/>
        </w:tabs>
        <w:ind w:left="633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057"/>
        </w:tabs>
        <w:ind w:left="705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777"/>
        </w:tabs>
        <w:ind w:left="777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497"/>
        </w:tabs>
        <w:ind w:left="849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217"/>
        </w:tabs>
        <w:ind w:left="921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937"/>
        </w:tabs>
        <w:ind w:left="993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657"/>
        </w:tabs>
        <w:ind w:left="1065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02216"/>
    <w:multiLevelType w:val="multilevel"/>
    <w:tmpl w:val="B484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5753E"/>
    <w:multiLevelType w:val="multilevel"/>
    <w:tmpl w:val="43B8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E49C5"/>
    <w:multiLevelType w:val="multilevel"/>
    <w:tmpl w:val="9E16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4"/>
  </w:num>
  <w:num w:numId="2" w16cid:durableId="343703507">
    <w:abstractNumId w:val="3"/>
  </w:num>
  <w:num w:numId="3" w16cid:durableId="1655644146">
    <w:abstractNumId w:val="0"/>
  </w:num>
  <w:num w:numId="4" w16cid:durableId="459225896">
    <w:abstractNumId w:val="2"/>
  </w:num>
  <w:num w:numId="5" w16cid:durableId="534347500">
    <w:abstractNumId w:val="1"/>
  </w:num>
  <w:num w:numId="6" w16cid:durableId="9354045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16"/>
    <w:rsid w:val="0045558D"/>
    <w:rsid w:val="00545B7A"/>
    <w:rsid w:val="005B2082"/>
    <w:rsid w:val="00742F42"/>
    <w:rsid w:val="007555AB"/>
    <w:rsid w:val="00771BC2"/>
    <w:rsid w:val="007D198B"/>
    <w:rsid w:val="007D654C"/>
    <w:rsid w:val="009A1A99"/>
    <w:rsid w:val="00B25051"/>
    <w:rsid w:val="00B548C3"/>
    <w:rsid w:val="00C43916"/>
    <w:rsid w:val="00C56BD1"/>
    <w:rsid w:val="00C93528"/>
    <w:rsid w:val="00C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C34605"/>
  <w15:chartTrackingRefBased/>
  <w15:docId w15:val="{B9149481-50AE-43D8-90B9-E38016B97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2</TotalTime>
  <Pages>3</Pages>
  <Words>339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2026-03-23T13:59:00Z</dcterms:created>
  <dcterms:modified xsi:type="dcterms:W3CDTF">2026-03-23T14:02:00Z</dcterms:modified>
</cp:coreProperties>
</file>