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0F2E" w14:textId="77777777" w:rsidR="00430FE9" w:rsidRPr="00430FE9" w:rsidRDefault="00430FE9" w:rsidP="00430FE9">
      <w:pPr>
        <w:jc w:val="center"/>
        <w:rPr>
          <w:b/>
          <w:bCs/>
        </w:rPr>
      </w:pPr>
      <w:r w:rsidRPr="00430FE9">
        <w:rPr>
          <w:rFonts w:ascii="Segoe UI Emoji" w:hAnsi="Segoe UI Emoji" w:cs="Segoe UI Emoji"/>
          <w:b/>
          <w:bCs/>
        </w:rPr>
        <w:t>🧪</w:t>
      </w:r>
      <w:r w:rsidRPr="00430FE9">
        <w:rPr>
          <w:b/>
          <w:bCs/>
        </w:rPr>
        <w:t xml:space="preserve"> ATIVIDADE 08 – ÍONS E ESTABILIDADE</w:t>
      </w:r>
    </w:p>
    <w:p w14:paraId="2CD25598" w14:textId="278EE3B6" w:rsidR="00430FE9" w:rsidRPr="00430FE9" w:rsidRDefault="00430FE9" w:rsidP="00430FE9">
      <w:pPr>
        <w:jc w:val="center"/>
      </w:pPr>
      <w:r w:rsidRPr="00430FE9">
        <w:rPr>
          <w:b/>
          <w:bCs/>
        </w:rPr>
        <w:t>Instruções:</w:t>
      </w:r>
      <w:r w:rsidRPr="00430FE9">
        <w:t xml:space="preserve"> Resolva as situações abaixo apresentando </w:t>
      </w:r>
      <w:r w:rsidRPr="00430FE9">
        <w:rPr>
          <w:b/>
          <w:bCs/>
        </w:rPr>
        <w:t>justificativas claras e, quando necessário, os cálculos no caderno</w:t>
      </w:r>
      <w:r w:rsidRPr="00430FE9">
        <w:t>.</w:t>
      </w:r>
    </w:p>
    <w:p w14:paraId="53043644" w14:textId="77777777" w:rsidR="00430FE9" w:rsidRDefault="00430FE9" w:rsidP="00430FE9">
      <w:pPr>
        <w:rPr>
          <w:b/>
          <w:bCs/>
        </w:rPr>
      </w:pPr>
    </w:p>
    <w:p w14:paraId="20F282FE" w14:textId="2FC27B62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1. </w:t>
      </w:r>
      <w:r w:rsidRPr="00430FE9">
        <w:rPr>
          <w:rFonts w:ascii="Segoe UI Emoji" w:hAnsi="Segoe UI Emoji" w:cs="Segoe UI Emoji"/>
          <w:b/>
          <w:bCs/>
        </w:rPr>
        <w:t>⚛️</w:t>
      </w:r>
      <w:r w:rsidRPr="00430FE9">
        <w:rPr>
          <w:b/>
          <w:bCs/>
        </w:rPr>
        <w:t xml:space="preserve"> Formação de Íon</w:t>
      </w:r>
    </w:p>
    <w:p w14:paraId="12980CE3" w14:textId="77777777" w:rsidR="00430FE9" w:rsidRPr="00430FE9" w:rsidRDefault="00430FE9" w:rsidP="00430FE9">
      <w:r w:rsidRPr="00430FE9">
        <w:t xml:space="preserve">Um átomo possui distribuição eletrônica: </w:t>
      </w:r>
      <w:r w:rsidRPr="00430FE9">
        <w:rPr>
          <w:b/>
          <w:bCs/>
        </w:rPr>
        <w:t>2 – 8 – 1</w:t>
      </w:r>
    </w:p>
    <w:p w14:paraId="6E33264C" w14:textId="77777777" w:rsidR="00430FE9" w:rsidRPr="00430FE9" w:rsidRDefault="00430FE9" w:rsidP="00430FE9">
      <w:r w:rsidRPr="00430FE9">
        <w:t>a) Esse átomo tende a ganhar ou perder elétrons?</w:t>
      </w:r>
      <w:r w:rsidRPr="00430FE9">
        <w:br/>
        <w:t>b) Quantos elétrons serão transferidos?</w:t>
      </w:r>
      <w:r w:rsidRPr="00430FE9">
        <w:br/>
        <w:t>c) Qual íon será formado (indique a carga)?</w:t>
      </w:r>
    </w:p>
    <w:p w14:paraId="30DA7963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2. </w:t>
      </w:r>
      <w:r w:rsidRPr="00430FE9">
        <w:rPr>
          <w:rFonts w:ascii="Segoe UI Emoji" w:hAnsi="Segoe UI Emoji" w:cs="Segoe UI Emoji"/>
          <w:b/>
          <w:bCs/>
        </w:rPr>
        <w:t>🔋</w:t>
      </w:r>
      <w:r w:rsidRPr="00430FE9">
        <w:rPr>
          <w:b/>
          <w:bCs/>
        </w:rPr>
        <w:t xml:space="preserve"> Ametais</w:t>
      </w:r>
    </w:p>
    <w:p w14:paraId="486F88DB" w14:textId="77777777" w:rsidR="00430FE9" w:rsidRPr="00430FE9" w:rsidRDefault="00430FE9" w:rsidP="00430FE9">
      <w:r w:rsidRPr="00430FE9">
        <w:t xml:space="preserve">Um elemento possui </w:t>
      </w:r>
      <w:r w:rsidRPr="00430FE9">
        <w:rPr>
          <w:b/>
          <w:bCs/>
        </w:rPr>
        <w:t>7 elétrons na camada de valência</w:t>
      </w:r>
      <w:r w:rsidRPr="00430FE9">
        <w:t>.</w:t>
      </w:r>
    </w:p>
    <w:p w14:paraId="79E214BE" w14:textId="77777777" w:rsidR="00430FE9" w:rsidRPr="00430FE9" w:rsidRDefault="00430FE9" w:rsidP="00430FE9">
      <w:r w:rsidRPr="00430FE9">
        <w:t>a) Ele tende a ganhar ou perder elétrons?</w:t>
      </w:r>
      <w:r w:rsidRPr="00430FE9">
        <w:br/>
        <w:t>b) Quantos elétrons são necessários para atingir estabilidade?</w:t>
      </w:r>
      <w:r w:rsidRPr="00430FE9">
        <w:br/>
        <w:t>c) Qual será a carga do íon formado?</w:t>
      </w:r>
    </w:p>
    <w:p w14:paraId="28B587FE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3. </w:t>
      </w:r>
      <w:r w:rsidRPr="00430FE9">
        <w:rPr>
          <w:rFonts w:ascii="Segoe UI Emoji" w:hAnsi="Segoe UI Emoji" w:cs="Segoe UI Emoji"/>
          <w:b/>
          <w:bCs/>
        </w:rPr>
        <w:t>⚡</w:t>
      </w:r>
      <w:r w:rsidRPr="00430FE9">
        <w:rPr>
          <w:b/>
          <w:bCs/>
        </w:rPr>
        <w:t xml:space="preserve"> Metais</w:t>
      </w:r>
    </w:p>
    <w:p w14:paraId="572EF051" w14:textId="77777777" w:rsidR="00430FE9" w:rsidRPr="00430FE9" w:rsidRDefault="00430FE9" w:rsidP="00430FE9">
      <w:r w:rsidRPr="00430FE9">
        <w:t xml:space="preserve">Um elemento possui distribuição: </w:t>
      </w:r>
      <w:r w:rsidRPr="00430FE9">
        <w:rPr>
          <w:b/>
          <w:bCs/>
        </w:rPr>
        <w:t>2 – 8 – 2</w:t>
      </w:r>
    </w:p>
    <w:p w14:paraId="3EC6337C" w14:textId="77777777" w:rsidR="00430FE9" w:rsidRPr="00430FE9" w:rsidRDefault="00430FE9" w:rsidP="00430FE9">
      <w:r w:rsidRPr="00430FE9">
        <w:t>a) Quantos elétrons existem na camada de valência?</w:t>
      </w:r>
      <w:r w:rsidRPr="00430FE9">
        <w:br/>
        <w:t>b) Ele tende a ganhar ou perder elétrons?</w:t>
      </w:r>
      <w:r w:rsidRPr="00430FE9">
        <w:br/>
        <w:t>c) Qual íon será formado?</w:t>
      </w:r>
    </w:p>
    <w:p w14:paraId="4969A030" w14:textId="77777777" w:rsidR="00430FE9" w:rsidRPr="00430FE9" w:rsidRDefault="00430FE9" w:rsidP="00430FE9">
      <w:pPr>
        <w:ind w:left="2127"/>
        <w:rPr>
          <w:b/>
          <w:bCs/>
        </w:rPr>
      </w:pPr>
      <w:r w:rsidRPr="00430FE9">
        <w:rPr>
          <w:b/>
          <w:bCs/>
        </w:rPr>
        <w:t xml:space="preserve">4. </w:t>
      </w:r>
      <w:r w:rsidRPr="00430FE9">
        <w:rPr>
          <w:rFonts w:ascii="Segoe UI Emoji" w:hAnsi="Segoe UI Emoji" w:cs="Segoe UI Emoji"/>
          <w:b/>
          <w:bCs/>
        </w:rPr>
        <w:t>🌍</w:t>
      </w:r>
      <w:r w:rsidRPr="00430FE9">
        <w:rPr>
          <w:b/>
          <w:bCs/>
        </w:rPr>
        <w:t xml:space="preserve"> Estabilidade Eletrônica</w:t>
      </w:r>
    </w:p>
    <w:p w14:paraId="74333EC1" w14:textId="77777777" w:rsidR="00430FE9" w:rsidRPr="00430FE9" w:rsidRDefault="00430FE9" w:rsidP="00430FE9">
      <w:pPr>
        <w:ind w:left="2127"/>
      </w:pPr>
      <w:r w:rsidRPr="00430FE9">
        <w:t xml:space="preserve">Um átomo possui distribuição: </w:t>
      </w:r>
      <w:r w:rsidRPr="00430FE9">
        <w:rPr>
          <w:b/>
          <w:bCs/>
        </w:rPr>
        <w:t>2 – 8 – 8</w:t>
      </w:r>
    </w:p>
    <w:p w14:paraId="6CFB72D6" w14:textId="77777777" w:rsidR="00430FE9" w:rsidRPr="00430FE9" w:rsidRDefault="00430FE9" w:rsidP="00430FE9">
      <w:pPr>
        <w:ind w:left="2127"/>
      </w:pPr>
      <w:r w:rsidRPr="00430FE9">
        <w:t>a) Esse átomo é estável?</w:t>
      </w:r>
      <w:r w:rsidRPr="00430FE9">
        <w:br/>
        <w:t>b) Ele tende a formar íons? Justifique.</w:t>
      </w:r>
      <w:r w:rsidRPr="00430FE9">
        <w:br/>
        <w:t>c) A qual família ele pertence?</w:t>
      </w:r>
    </w:p>
    <w:p w14:paraId="08346840" w14:textId="77777777" w:rsidR="00430FE9" w:rsidRDefault="00430FE9">
      <w:pPr>
        <w:rPr>
          <w:b/>
          <w:bCs/>
        </w:rPr>
      </w:pPr>
      <w:r>
        <w:rPr>
          <w:b/>
          <w:bCs/>
        </w:rPr>
        <w:br w:type="page"/>
      </w:r>
    </w:p>
    <w:p w14:paraId="6E08C085" w14:textId="76F74C3B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lastRenderedPageBreak/>
        <w:t xml:space="preserve">5. </w:t>
      </w:r>
      <w:r w:rsidRPr="00430FE9">
        <w:rPr>
          <w:rFonts w:ascii="Segoe UI Emoji" w:hAnsi="Segoe UI Emoji" w:cs="Segoe UI Emoji"/>
          <w:b/>
          <w:bCs/>
        </w:rPr>
        <w:t>🔬</w:t>
      </w:r>
      <w:r w:rsidRPr="00430FE9">
        <w:rPr>
          <w:b/>
          <w:bCs/>
        </w:rPr>
        <w:t xml:space="preserve"> Comparação</w:t>
      </w:r>
    </w:p>
    <w:p w14:paraId="60CEA440" w14:textId="77777777" w:rsidR="00430FE9" w:rsidRPr="00430FE9" w:rsidRDefault="00430FE9" w:rsidP="00430FE9">
      <w:r w:rsidRPr="00430FE9">
        <w:t>Compare dois elementos:</w:t>
      </w:r>
    </w:p>
    <w:p w14:paraId="728027DA" w14:textId="77777777" w:rsidR="00430FE9" w:rsidRPr="00430FE9" w:rsidRDefault="00430FE9" w:rsidP="00430FE9">
      <w:pPr>
        <w:numPr>
          <w:ilvl w:val="0"/>
          <w:numId w:val="4"/>
        </w:numPr>
      </w:pPr>
      <w:r w:rsidRPr="00430FE9">
        <w:t>A: 1 elétron na camada de valência</w:t>
      </w:r>
    </w:p>
    <w:p w14:paraId="3985D905" w14:textId="77777777" w:rsidR="00430FE9" w:rsidRPr="00430FE9" w:rsidRDefault="00430FE9" w:rsidP="00430FE9">
      <w:pPr>
        <w:numPr>
          <w:ilvl w:val="0"/>
          <w:numId w:val="4"/>
        </w:numPr>
      </w:pPr>
      <w:r w:rsidRPr="00430FE9">
        <w:t>B: 6 elétrons na camada de valência</w:t>
      </w:r>
    </w:p>
    <w:p w14:paraId="5EE37459" w14:textId="77777777" w:rsidR="00430FE9" w:rsidRPr="00430FE9" w:rsidRDefault="00430FE9" w:rsidP="00430FE9">
      <w:r w:rsidRPr="00430FE9">
        <w:t>a) Qual tende a perder elétrons?</w:t>
      </w:r>
      <w:r w:rsidRPr="00430FE9">
        <w:br/>
        <w:t>b) Qual tende a ganhar elétrons?</w:t>
      </w:r>
      <w:r w:rsidRPr="00430FE9">
        <w:br/>
        <w:t>c) Qual precisa transferir menos elétrons para se estabilizar?</w:t>
      </w:r>
    </w:p>
    <w:p w14:paraId="5357E678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6. </w:t>
      </w:r>
      <w:r w:rsidRPr="00430FE9">
        <w:rPr>
          <w:rFonts w:ascii="Segoe UI Emoji" w:hAnsi="Segoe UI Emoji" w:cs="Segoe UI Emoji"/>
          <w:b/>
          <w:bCs/>
        </w:rPr>
        <w:t>⚙️</w:t>
      </w:r>
      <w:r w:rsidRPr="00430FE9">
        <w:rPr>
          <w:b/>
          <w:bCs/>
        </w:rPr>
        <w:t xml:space="preserve"> Formação de Cátions</w:t>
      </w:r>
    </w:p>
    <w:p w14:paraId="6E31744A" w14:textId="77777777" w:rsidR="00430FE9" w:rsidRPr="00430FE9" w:rsidRDefault="00430FE9" w:rsidP="00430FE9">
      <w:r w:rsidRPr="00430FE9">
        <w:t xml:space="preserve">Um elemento perde </w:t>
      </w:r>
      <w:r w:rsidRPr="00430FE9">
        <w:rPr>
          <w:b/>
          <w:bCs/>
        </w:rPr>
        <w:t>2 elétrons</w:t>
      </w:r>
      <w:r w:rsidRPr="00430FE9">
        <w:t>.</w:t>
      </w:r>
    </w:p>
    <w:p w14:paraId="7A472DE5" w14:textId="77777777" w:rsidR="00430FE9" w:rsidRPr="00430FE9" w:rsidRDefault="00430FE9" w:rsidP="00430FE9">
      <w:r w:rsidRPr="00430FE9">
        <w:t>a) Ele forma um cátion ou ânion?</w:t>
      </w:r>
      <w:r w:rsidRPr="00430FE9">
        <w:br/>
        <w:t>b) Qual será o sinal da carga?</w:t>
      </w:r>
      <w:r w:rsidRPr="00430FE9">
        <w:br/>
        <w:t>c) Qual será o valor dessa carga?</w:t>
      </w:r>
    </w:p>
    <w:p w14:paraId="21654257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7. </w:t>
      </w:r>
      <w:r w:rsidRPr="00430FE9">
        <w:rPr>
          <w:rFonts w:ascii="Segoe UI Emoji" w:hAnsi="Segoe UI Emoji" w:cs="Segoe UI Emoji"/>
          <w:b/>
          <w:bCs/>
        </w:rPr>
        <w:t>🧲</w:t>
      </w:r>
      <w:r w:rsidRPr="00430FE9">
        <w:rPr>
          <w:b/>
          <w:bCs/>
        </w:rPr>
        <w:t xml:space="preserve"> Formação de Ânions</w:t>
      </w:r>
    </w:p>
    <w:p w14:paraId="44AEB91B" w14:textId="77777777" w:rsidR="00430FE9" w:rsidRPr="00430FE9" w:rsidRDefault="00430FE9" w:rsidP="00430FE9">
      <w:r w:rsidRPr="00430FE9">
        <w:t xml:space="preserve">Um átomo ganha </w:t>
      </w:r>
      <w:r w:rsidRPr="00430FE9">
        <w:rPr>
          <w:b/>
          <w:bCs/>
        </w:rPr>
        <w:t>1 elétron</w:t>
      </w:r>
      <w:r w:rsidRPr="00430FE9">
        <w:t>.</w:t>
      </w:r>
    </w:p>
    <w:p w14:paraId="7E000ECE" w14:textId="77777777" w:rsidR="00430FE9" w:rsidRPr="00430FE9" w:rsidRDefault="00430FE9" w:rsidP="00430FE9">
      <w:r w:rsidRPr="00430FE9">
        <w:t>a) Ele forma um cátion ou ânion?</w:t>
      </w:r>
      <w:r w:rsidRPr="00430FE9">
        <w:br/>
        <w:t>b) Qual será o sinal da carga?</w:t>
      </w:r>
      <w:r w:rsidRPr="00430FE9">
        <w:br/>
        <w:t>c) Qual será o valor dessa carga?</w:t>
      </w:r>
    </w:p>
    <w:p w14:paraId="67FAAC7C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t xml:space="preserve">8. </w:t>
      </w:r>
      <w:r w:rsidRPr="00430FE9">
        <w:rPr>
          <w:rFonts w:ascii="Segoe UI Emoji" w:hAnsi="Segoe UI Emoji" w:cs="Segoe UI Emoji"/>
          <w:b/>
          <w:bCs/>
        </w:rPr>
        <w:t>🔥</w:t>
      </w:r>
      <w:r w:rsidRPr="00430FE9">
        <w:rPr>
          <w:b/>
          <w:bCs/>
        </w:rPr>
        <w:t xml:space="preserve"> Relação com a Tabela</w:t>
      </w:r>
    </w:p>
    <w:p w14:paraId="16B7F0CF" w14:textId="77777777" w:rsidR="00430FE9" w:rsidRPr="00430FE9" w:rsidRDefault="00430FE9" w:rsidP="00430FE9">
      <w:r w:rsidRPr="00430FE9">
        <w:t>Um elemento pertence ao grupo dos metais alcalinos.</w:t>
      </w:r>
    </w:p>
    <w:p w14:paraId="299DEDEC" w14:textId="77777777" w:rsidR="00430FE9" w:rsidRPr="00430FE9" w:rsidRDefault="00430FE9" w:rsidP="00430FE9">
      <w:r w:rsidRPr="00430FE9">
        <w:t>a) Quantos elétrons ele possui na camada de valência?</w:t>
      </w:r>
      <w:r w:rsidRPr="00430FE9">
        <w:br/>
        <w:t>b) Que tipo de íon ele tende a formar?</w:t>
      </w:r>
      <w:r w:rsidRPr="00430FE9">
        <w:br/>
        <w:t>c) Qual será a carga desse íon?</w:t>
      </w:r>
    </w:p>
    <w:p w14:paraId="38EBEA0E" w14:textId="77777777" w:rsidR="00430FE9" w:rsidRPr="00430FE9" w:rsidRDefault="00430FE9" w:rsidP="00430FE9">
      <w:pPr>
        <w:ind w:left="1985"/>
        <w:rPr>
          <w:b/>
          <w:bCs/>
        </w:rPr>
      </w:pPr>
      <w:r w:rsidRPr="00430FE9">
        <w:rPr>
          <w:b/>
          <w:bCs/>
        </w:rPr>
        <w:t xml:space="preserve">9. </w:t>
      </w:r>
      <w:r w:rsidRPr="00430FE9">
        <w:rPr>
          <w:rFonts w:ascii="Segoe UI Emoji" w:hAnsi="Segoe UI Emoji" w:cs="Segoe UI Emoji"/>
          <w:b/>
          <w:bCs/>
        </w:rPr>
        <w:t>💡</w:t>
      </w:r>
      <w:r w:rsidRPr="00430FE9">
        <w:rPr>
          <w:b/>
          <w:bCs/>
        </w:rPr>
        <w:t xml:space="preserve"> Halogênios</w:t>
      </w:r>
    </w:p>
    <w:p w14:paraId="4D7EDD2C" w14:textId="77777777" w:rsidR="00430FE9" w:rsidRPr="00430FE9" w:rsidRDefault="00430FE9" w:rsidP="00430FE9">
      <w:pPr>
        <w:ind w:left="1985"/>
      </w:pPr>
      <w:r w:rsidRPr="00430FE9">
        <w:t>Um elemento pertence à família dos halogênios.</w:t>
      </w:r>
    </w:p>
    <w:p w14:paraId="39F7B49E" w14:textId="114B1C83" w:rsidR="00430FE9" w:rsidRDefault="00430FE9" w:rsidP="00430FE9">
      <w:pPr>
        <w:ind w:left="1985"/>
      </w:pPr>
      <w:r w:rsidRPr="00430FE9">
        <w:t>a) Quantos elétrons existem na camada de valência?</w:t>
      </w:r>
      <w:r w:rsidRPr="00430FE9">
        <w:br/>
        <w:t>b) Ele tende a ganhar ou perder elétrons?</w:t>
      </w:r>
      <w:r w:rsidRPr="00430FE9">
        <w:br/>
        <w:t>c) Qual íon ele forma?</w:t>
      </w:r>
    </w:p>
    <w:p w14:paraId="099177C7" w14:textId="77777777" w:rsidR="00430FE9" w:rsidRDefault="00430FE9">
      <w:r>
        <w:br w:type="page"/>
      </w:r>
    </w:p>
    <w:p w14:paraId="6ED8DBF3" w14:textId="77777777" w:rsidR="00430FE9" w:rsidRPr="00430FE9" w:rsidRDefault="00430FE9" w:rsidP="00430FE9">
      <w:pPr>
        <w:rPr>
          <w:b/>
          <w:bCs/>
        </w:rPr>
      </w:pPr>
      <w:r w:rsidRPr="00430FE9">
        <w:rPr>
          <w:b/>
          <w:bCs/>
        </w:rPr>
        <w:lastRenderedPageBreak/>
        <w:t xml:space="preserve">10. </w:t>
      </w:r>
      <w:r w:rsidRPr="00430FE9">
        <w:rPr>
          <w:rFonts w:ascii="Segoe UI Emoji" w:hAnsi="Segoe UI Emoji" w:cs="Segoe UI Emoji"/>
          <w:b/>
          <w:bCs/>
        </w:rPr>
        <w:t>🧠</w:t>
      </w:r>
      <w:r w:rsidRPr="00430FE9">
        <w:rPr>
          <w:b/>
          <w:bCs/>
        </w:rPr>
        <w:t xml:space="preserve"> Desafio de Raciocínio</w:t>
      </w:r>
    </w:p>
    <w:p w14:paraId="107AEF38" w14:textId="77777777" w:rsidR="00430FE9" w:rsidRPr="00430FE9" w:rsidRDefault="00430FE9" w:rsidP="00430FE9">
      <w:r w:rsidRPr="00430FE9">
        <w:t>Um elemento possui:</w:t>
      </w:r>
    </w:p>
    <w:p w14:paraId="5737E739" w14:textId="77777777" w:rsidR="00430FE9" w:rsidRPr="00430FE9" w:rsidRDefault="00430FE9" w:rsidP="00430FE9">
      <w:pPr>
        <w:numPr>
          <w:ilvl w:val="0"/>
          <w:numId w:val="5"/>
        </w:numPr>
      </w:pPr>
      <w:r w:rsidRPr="00430FE9">
        <w:t>3 elétrons na camada de valência</w:t>
      </w:r>
    </w:p>
    <w:p w14:paraId="16AE522C" w14:textId="77777777" w:rsidR="00430FE9" w:rsidRPr="00430FE9" w:rsidRDefault="00430FE9" w:rsidP="00430FE9">
      <w:r w:rsidRPr="00430FE9">
        <w:t>a) Ele tende a ganhar ou perder elétrons?</w:t>
      </w:r>
      <w:r w:rsidRPr="00430FE9">
        <w:br/>
        <w:t>b) Quantos elétrons serão transferidos?</w:t>
      </w:r>
      <w:r w:rsidRPr="00430FE9">
        <w:br/>
        <w:t>c) Qual será a carga do íon formado?</w:t>
      </w:r>
    </w:p>
    <w:p w14:paraId="38931B01" w14:textId="77777777" w:rsidR="00430FE9" w:rsidRPr="00430FE9" w:rsidRDefault="00430FE9" w:rsidP="00430FE9">
      <w:r w:rsidRPr="00430FE9">
        <w:pict w14:anchorId="39F1AA6E">
          <v:rect id="_x0000_i1114" style="width:0;height:1.5pt" o:hralign="center" o:hrstd="t" o:hr="t" fillcolor="#a0a0a0" stroked="f"/>
        </w:pict>
      </w:r>
    </w:p>
    <w:p w14:paraId="7E7FD7F7" w14:textId="77777777" w:rsidR="00430FE9" w:rsidRPr="00430FE9" w:rsidRDefault="00430FE9" w:rsidP="00430FE9">
      <w:pPr>
        <w:rPr>
          <w:b/>
          <w:bCs/>
        </w:rPr>
      </w:pPr>
      <w:r w:rsidRPr="00430FE9">
        <w:rPr>
          <w:rFonts w:ascii="Segoe UI Emoji" w:hAnsi="Segoe UI Emoji" w:cs="Segoe UI Emoji"/>
          <w:b/>
          <w:bCs/>
        </w:rPr>
        <w:t>💡</w:t>
      </w:r>
      <w:r w:rsidRPr="00430FE9">
        <w:rPr>
          <w:b/>
          <w:bCs/>
        </w:rPr>
        <w:t xml:space="preserve"> Desafio (Bônus)</w:t>
      </w:r>
    </w:p>
    <w:p w14:paraId="098D206F" w14:textId="77777777" w:rsidR="00430FE9" w:rsidRPr="00430FE9" w:rsidRDefault="00430FE9" w:rsidP="00430FE9">
      <w:r w:rsidRPr="00430FE9">
        <w:t xml:space="preserve">Explique por que os átomos tendem a formar íons para atingir a </w:t>
      </w:r>
      <w:r w:rsidRPr="00430FE9">
        <w:rPr>
          <w:b/>
          <w:bCs/>
        </w:rPr>
        <w:t>regra do octeto</w:t>
      </w:r>
      <w:r w:rsidRPr="00430FE9">
        <w:t>.</w:t>
      </w:r>
    </w:p>
    <w:p w14:paraId="062205FD" w14:textId="77777777" w:rsidR="00430FE9" w:rsidRDefault="00430FE9" w:rsidP="00430FE9">
      <w:r w:rsidRPr="00430FE9">
        <w:pict w14:anchorId="07241328">
          <v:rect id="_x0000_i1115" style="width:0;height:1.5pt" o:hralign="center" o:hrstd="t" o:hr="t" fillcolor="#a0a0a0" stroked="f"/>
        </w:pict>
      </w:r>
    </w:p>
    <w:p w14:paraId="4FAE5FC1" w14:textId="585CF92F" w:rsidR="00430FE9" w:rsidRDefault="00430FE9" w:rsidP="00430FE9">
      <w:r w:rsidRPr="00430FE9">
        <w:pict w14:anchorId="6F9C4055">
          <v:rect id="_x0000_i1140" style="width:0;height:1.5pt" o:hralign="center" o:hrstd="t" o:hr="t" fillcolor="#a0a0a0" stroked="f"/>
        </w:pict>
      </w:r>
    </w:p>
    <w:p w14:paraId="7B0BDDC2" w14:textId="7A3E8C66" w:rsidR="00430FE9" w:rsidRDefault="00430FE9" w:rsidP="00430FE9">
      <w:r w:rsidRPr="00430FE9">
        <w:pict w14:anchorId="1147601A">
          <v:rect id="_x0000_i1141" style="width:0;height:1.5pt" o:hralign="center" o:hrstd="t" o:hr="t" fillcolor="#a0a0a0" stroked="f"/>
        </w:pict>
      </w:r>
    </w:p>
    <w:p w14:paraId="43BF45E5" w14:textId="5B638B17" w:rsidR="00430FE9" w:rsidRDefault="00430FE9" w:rsidP="00430FE9">
      <w:r w:rsidRPr="00430FE9">
        <w:pict w14:anchorId="1BE92CAC">
          <v:rect id="_x0000_i1142" style="width:0;height:1.5pt" o:hralign="center" o:hrstd="t" o:hr="t" fillcolor="#a0a0a0" stroked="f"/>
        </w:pict>
      </w:r>
    </w:p>
    <w:p w14:paraId="4F1D6E30" w14:textId="57EAD497" w:rsidR="00430FE9" w:rsidRPr="00430FE9" w:rsidRDefault="00430FE9" w:rsidP="00430FE9">
      <w:r w:rsidRPr="00430FE9">
        <w:pict w14:anchorId="37191296">
          <v:rect id="_x0000_i1143" style="width:0;height:1.5pt" o:hralign="center" o:hrstd="t" o:hr="t" fillcolor="#a0a0a0" stroked="f"/>
        </w:pict>
      </w:r>
    </w:p>
    <w:p w14:paraId="58E631EE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F277" w14:textId="77777777" w:rsidR="00715D38" w:rsidRDefault="00715D38" w:rsidP="00742F42">
      <w:pPr>
        <w:spacing w:after="0" w:line="240" w:lineRule="auto"/>
      </w:pPr>
      <w:r>
        <w:separator/>
      </w:r>
    </w:p>
  </w:endnote>
  <w:endnote w:type="continuationSeparator" w:id="0">
    <w:p w14:paraId="3DF822B1" w14:textId="77777777" w:rsidR="00715D38" w:rsidRDefault="00715D38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2CB9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7021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57CA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0312" w14:textId="77777777" w:rsidR="00715D38" w:rsidRDefault="00715D38" w:rsidP="00742F42">
      <w:pPr>
        <w:spacing w:after="0" w:line="240" w:lineRule="auto"/>
      </w:pPr>
      <w:r>
        <w:separator/>
      </w:r>
    </w:p>
  </w:footnote>
  <w:footnote w:type="continuationSeparator" w:id="0">
    <w:p w14:paraId="18E68CF2" w14:textId="77777777" w:rsidR="00715D38" w:rsidRDefault="00715D38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B95E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4288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ED09C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0575"/>
    <w:multiLevelType w:val="multilevel"/>
    <w:tmpl w:val="157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70700"/>
    <w:multiLevelType w:val="multilevel"/>
    <w:tmpl w:val="6DF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0"/>
  </w:num>
  <w:num w:numId="4" w16cid:durableId="464349381">
    <w:abstractNumId w:val="2"/>
  </w:num>
  <w:num w:numId="5" w16cid:durableId="122307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E9"/>
    <w:rsid w:val="00430FE9"/>
    <w:rsid w:val="0045558D"/>
    <w:rsid w:val="00545B7A"/>
    <w:rsid w:val="005B2082"/>
    <w:rsid w:val="00715D38"/>
    <w:rsid w:val="00742F42"/>
    <w:rsid w:val="007555AB"/>
    <w:rsid w:val="00771BC2"/>
    <w:rsid w:val="007D198B"/>
    <w:rsid w:val="007D654C"/>
    <w:rsid w:val="00B25051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FB00C"/>
  <w15:chartTrackingRefBased/>
  <w15:docId w15:val="{9A096FD6-F4C7-4DD7-BF1B-732A7A2B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3</Pages>
  <Words>337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2026-03-23T14:11:00Z</dcterms:created>
  <dcterms:modified xsi:type="dcterms:W3CDTF">2026-03-23T14:13:00Z</dcterms:modified>
</cp:coreProperties>
</file>