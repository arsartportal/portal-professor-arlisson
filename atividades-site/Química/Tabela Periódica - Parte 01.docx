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A3D2" w14:textId="77777777" w:rsidR="00580AC9" w:rsidRPr="00580AC9" w:rsidRDefault="00580AC9" w:rsidP="00580AC9">
      <w:pPr>
        <w:jc w:val="center"/>
        <w:rPr>
          <w:b/>
          <w:bCs/>
        </w:rPr>
      </w:pPr>
      <w:r w:rsidRPr="00580AC9">
        <w:rPr>
          <w:rFonts w:ascii="Segoe UI Emoji" w:hAnsi="Segoe UI Emoji" w:cs="Segoe UI Emoji"/>
          <w:b/>
          <w:bCs/>
        </w:rPr>
        <w:t>🧪</w:t>
      </w:r>
      <w:r w:rsidRPr="00580AC9">
        <w:rPr>
          <w:b/>
          <w:bCs/>
        </w:rPr>
        <w:t xml:space="preserve"> ATIVIDADE – TABELA PERIÓDICA (SITUAÇÕES-PROBLEMA)</w:t>
      </w:r>
    </w:p>
    <w:p w14:paraId="47849C16" w14:textId="7CA8BD1F" w:rsidR="00580AC9" w:rsidRPr="00580AC9" w:rsidRDefault="00580AC9" w:rsidP="00580AC9">
      <w:pPr>
        <w:jc w:val="center"/>
      </w:pPr>
      <w:r w:rsidRPr="00580AC9">
        <w:rPr>
          <w:b/>
          <w:bCs/>
        </w:rPr>
        <w:t>Instruções:</w:t>
      </w:r>
      <w:r w:rsidRPr="00580AC9">
        <w:t xml:space="preserve"> Resolva as situações abaixo apresentando </w:t>
      </w:r>
      <w:r w:rsidRPr="00580AC9">
        <w:rPr>
          <w:b/>
          <w:bCs/>
        </w:rPr>
        <w:t>justificativas claras e, quando necessário, os cálculos no caderno</w:t>
      </w:r>
      <w:r w:rsidRPr="00580AC9">
        <w:t>.</w:t>
      </w:r>
    </w:p>
    <w:p w14:paraId="187A6A4F" w14:textId="77777777" w:rsidR="00580AC9" w:rsidRDefault="00580AC9" w:rsidP="00580AC9">
      <w:pPr>
        <w:rPr>
          <w:b/>
          <w:bCs/>
        </w:rPr>
      </w:pPr>
    </w:p>
    <w:p w14:paraId="46573B1F" w14:textId="02DAA1B6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1. </w:t>
      </w:r>
      <w:r w:rsidRPr="00580AC9">
        <w:rPr>
          <w:rFonts w:ascii="Segoe UI Emoji" w:hAnsi="Segoe UI Emoji" w:cs="Segoe UI Emoji"/>
          <w:b/>
          <w:bCs/>
        </w:rPr>
        <w:t>⚛️</w:t>
      </w:r>
      <w:r w:rsidRPr="00580AC9">
        <w:rPr>
          <w:b/>
          <w:bCs/>
        </w:rPr>
        <w:t xml:space="preserve"> Identificando Elementos</w:t>
      </w:r>
    </w:p>
    <w:p w14:paraId="1B83F48C" w14:textId="77777777" w:rsidR="00580AC9" w:rsidRPr="00580AC9" w:rsidRDefault="00580AC9" w:rsidP="00580AC9">
      <w:r w:rsidRPr="00580AC9">
        <w:t xml:space="preserve">Um elemento químico possui número atômico </w:t>
      </w:r>
      <w:r w:rsidRPr="00580AC9">
        <w:rPr>
          <w:b/>
          <w:bCs/>
        </w:rPr>
        <w:t>11</w:t>
      </w:r>
      <w:r w:rsidRPr="00580AC9">
        <w:t>.</w:t>
      </w:r>
    </w:p>
    <w:p w14:paraId="304961FF" w14:textId="77777777" w:rsidR="00580AC9" w:rsidRPr="00580AC9" w:rsidRDefault="00580AC9" w:rsidP="00580AC9">
      <w:r w:rsidRPr="00580AC9">
        <w:t>a) Identifique esse elemento na tabela periódica.</w:t>
      </w:r>
      <w:r w:rsidRPr="00580AC9">
        <w:br/>
        <w:t>b) Ele pertence a qual família (grupo)?</w:t>
      </w:r>
      <w:r w:rsidRPr="00580AC9">
        <w:br/>
        <w:t>c) Esse elemento é metal, ametal ou gás nobre?</w:t>
      </w:r>
    </w:p>
    <w:p w14:paraId="04D6238D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2. </w:t>
      </w:r>
      <w:r w:rsidRPr="00580AC9">
        <w:rPr>
          <w:rFonts w:ascii="Segoe UI Emoji" w:hAnsi="Segoe UI Emoji" w:cs="Segoe UI Emoji"/>
          <w:b/>
          <w:bCs/>
        </w:rPr>
        <w:t>🔋</w:t>
      </w:r>
      <w:r w:rsidRPr="00580AC9">
        <w:rPr>
          <w:b/>
          <w:bCs/>
        </w:rPr>
        <w:t xml:space="preserve"> Aplicação no Cotidiano</w:t>
      </w:r>
    </w:p>
    <w:p w14:paraId="261E81A9" w14:textId="77777777" w:rsidR="00580AC9" w:rsidRPr="00580AC9" w:rsidRDefault="00580AC9" w:rsidP="00580AC9">
      <w:r w:rsidRPr="00580AC9">
        <w:t>O sódio (Na) e o potássio (K) pertencem à mesma família da tabela periódica.</w:t>
      </w:r>
    </w:p>
    <w:p w14:paraId="7B60F507" w14:textId="77777777" w:rsidR="00580AC9" w:rsidRPr="00580AC9" w:rsidRDefault="00580AC9" w:rsidP="00580AC9">
      <w:r w:rsidRPr="00580AC9">
        <w:t>a) O que isso indica sobre suas propriedades?</w:t>
      </w:r>
      <w:r w:rsidRPr="00580AC9">
        <w:br/>
        <w:t>b) Cite uma característica comum entre esses elementos.</w:t>
      </w:r>
    </w:p>
    <w:p w14:paraId="4080D300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3. </w:t>
      </w:r>
      <w:r w:rsidRPr="00580AC9">
        <w:rPr>
          <w:rFonts w:ascii="Segoe UI Emoji" w:hAnsi="Segoe UI Emoji" w:cs="Segoe UI Emoji"/>
          <w:b/>
          <w:bCs/>
        </w:rPr>
        <w:t>⚡</w:t>
      </w:r>
      <w:r w:rsidRPr="00580AC9">
        <w:rPr>
          <w:b/>
          <w:bCs/>
        </w:rPr>
        <w:t xml:space="preserve"> Organiza</w:t>
      </w:r>
      <w:r w:rsidRPr="00580AC9">
        <w:rPr>
          <w:rFonts w:ascii="Calibri" w:hAnsi="Calibri" w:cs="Calibri"/>
          <w:b/>
          <w:bCs/>
        </w:rPr>
        <w:t>çã</w:t>
      </w:r>
      <w:r w:rsidRPr="00580AC9">
        <w:rPr>
          <w:b/>
          <w:bCs/>
        </w:rPr>
        <w:t>o da Tabela</w:t>
      </w:r>
    </w:p>
    <w:p w14:paraId="292B8543" w14:textId="77777777" w:rsidR="00580AC9" w:rsidRPr="00580AC9" w:rsidRDefault="00580AC9" w:rsidP="00580AC9">
      <w:r w:rsidRPr="00580AC9">
        <w:t>A tabela periódica moderna é organizada em ordem crescente de número atômico.</w:t>
      </w:r>
    </w:p>
    <w:p w14:paraId="05A42227" w14:textId="77777777" w:rsidR="00580AC9" w:rsidRPr="00580AC9" w:rsidRDefault="00580AC9" w:rsidP="00580AC9">
      <w:r w:rsidRPr="00580AC9">
        <w:t>a) O que representa o número atômico?</w:t>
      </w:r>
      <w:r w:rsidRPr="00580AC9">
        <w:br/>
        <w:t>b) Por que essa organização é importante?</w:t>
      </w:r>
    </w:p>
    <w:p w14:paraId="287A33C4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4. </w:t>
      </w:r>
      <w:r w:rsidRPr="00580AC9">
        <w:rPr>
          <w:rFonts w:ascii="Segoe UI Emoji" w:hAnsi="Segoe UI Emoji" w:cs="Segoe UI Emoji"/>
          <w:b/>
          <w:bCs/>
        </w:rPr>
        <w:t>🌍</w:t>
      </w:r>
      <w:r w:rsidRPr="00580AC9">
        <w:rPr>
          <w:b/>
          <w:bCs/>
        </w:rPr>
        <w:t xml:space="preserve"> Períodos da Tabela</w:t>
      </w:r>
    </w:p>
    <w:p w14:paraId="7320A1FE" w14:textId="77777777" w:rsidR="00580AC9" w:rsidRPr="00580AC9" w:rsidRDefault="00580AC9" w:rsidP="00580AC9">
      <w:r w:rsidRPr="00580AC9">
        <w:t xml:space="preserve">Um elemento está localizado no </w:t>
      </w:r>
      <w:r w:rsidRPr="00580AC9">
        <w:rPr>
          <w:b/>
          <w:bCs/>
        </w:rPr>
        <w:t>3º período</w:t>
      </w:r>
      <w:r w:rsidRPr="00580AC9">
        <w:t xml:space="preserve"> da tabela periódica.</w:t>
      </w:r>
    </w:p>
    <w:p w14:paraId="45F38B87" w14:textId="77777777" w:rsidR="00580AC9" w:rsidRPr="00580AC9" w:rsidRDefault="00580AC9" w:rsidP="00580AC9">
      <w:r w:rsidRPr="00580AC9">
        <w:t>a) O que isso indica sobre esse elemento?</w:t>
      </w:r>
      <w:r w:rsidRPr="00580AC9">
        <w:br/>
        <w:t>b) Quantas camadas eletrônicas ele possui?</w:t>
      </w:r>
    </w:p>
    <w:p w14:paraId="4E63D260" w14:textId="77777777" w:rsidR="00580AC9" w:rsidRPr="00580AC9" w:rsidRDefault="00580AC9" w:rsidP="00580AC9">
      <w:pPr>
        <w:ind w:left="2127"/>
        <w:rPr>
          <w:b/>
          <w:bCs/>
        </w:rPr>
      </w:pPr>
      <w:r w:rsidRPr="00580AC9">
        <w:rPr>
          <w:b/>
          <w:bCs/>
        </w:rPr>
        <w:t xml:space="preserve">5. </w:t>
      </w:r>
      <w:r w:rsidRPr="00580AC9">
        <w:rPr>
          <w:rFonts w:ascii="Segoe UI Emoji" w:hAnsi="Segoe UI Emoji" w:cs="Segoe UI Emoji"/>
          <w:b/>
          <w:bCs/>
        </w:rPr>
        <w:t>🧪</w:t>
      </w:r>
      <w:r w:rsidRPr="00580AC9">
        <w:rPr>
          <w:b/>
          <w:bCs/>
        </w:rPr>
        <w:t xml:space="preserve"> Famílias Químicas</w:t>
      </w:r>
    </w:p>
    <w:p w14:paraId="668A939A" w14:textId="77777777" w:rsidR="00580AC9" w:rsidRPr="00580AC9" w:rsidRDefault="00580AC9" w:rsidP="00580AC9">
      <w:pPr>
        <w:ind w:left="2127"/>
      </w:pPr>
      <w:r w:rsidRPr="00580AC9">
        <w:t>O cloro (Cl) pertence à família dos halogênios.</w:t>
      </w:r>
    </w:p>
    <w:p w14:paraId="6D4D55E8" w14:textId="77777777" w:rsidR="00580AC9" w:rsidRPr="00580AC9" w:rsidRDefault="00580AC9" w:rsidP="00580AC9">
      <w:pPr>
        <w:ind w:left="2127"/>
      </w:pPr>
      <w:r w:rsidRPr="00580AC9">
        <w:t>a) Em qual grupo ele está?</w:t>
      </w:r>
      <w:r w:rsidRPr="00580AC9">
        <w:br/>
        <w:t>b) Cite uma característica típica dessa família.</w:t>
      </w:r>
    </w:p>
    <w:p w14:paraId="4AE592C0" w14:textId="111B474D" w:rsidR="00580AC9" w:rsidRDefault="00580AC9">
      <w:r>
        <w:br w:type="page"/>
      </w:r>
    </w:p>
    <w:p w14:paraId="643BB820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lastRenderedPageBreak/>
        <w:t xml:space="preserve">6. </w:t>
      </w:r>
      <w:r w:rsidRPr="00580AC9">
        <w:rPr>
          <w:rFonts w:ascii="Segoe UI Emoji" w:hAnsi="Segoe UI Emoji" w:cs="Segoe UI Emoji"/>
          <w:b/>
          <w:bCs/>
        </w:rPr>
        <w:t>💡</w:t>
      </w:r>
      <w:r w:rsidRPr="00580AC9">
        <w:rPr>
          <w:b/>
          <w:bCs/>
        </w:rPr>
        <w:t xml:space="preserve"> Gases Nobres</w:t>
      </w:r>
    </w:p>
    <w:p w14:paraId="62137E70" w14:textId="77777777" w:rsidR="00580AC9" w:rsidRPr="00580AC9" w:rsidRDefault="00580AC9" w:rsidP="00580AC9">
      <w:r w:rsidRPr="00580AC9">
        <w:t>O neônio (Ne) é um gás nobre.</w:t>
      </w:r>
    </w:p>
    <w:p w14:paraId="20E66E39" w14:textId="77777777" w:rsidR="00580AC9" w:rsidRPr="00580AC9" w:rsidRDefault="00580AC9" w:rsidP="00580AC9">
      <w:r w:rsidRPr="00580AC9">
        <w:t>a) Em qual grupo ele está localizado?</w:t>
      </w:r>
      <w:r w:rsidRPr="00580AC9">
        <w:br/>
        <w:t>b) Por que os gases nobres são pouco reativos?</w:t>
      </w:r>
    </w:p>
    <w:p w14:paraId="2288B990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7. </w:t>
      </w:r>
      <w:r w:rsidRPr="00580AC9">
        <w:rPr>
          <w:rFonts w:ascii="Segoe UI Emoji" w:hAnsi="Segoe UI Emoji" w:cs="Segoe UI Emoji"/>
          <w:b/>
          <w:bCs/>
        </w:rPr>
        <w:t>🔬</w:t>
      </w:r>
      <w:r w:rsidRPr="00580AC9">
        <w:rPr>
          <w:b/>
          <w:bCs/>
        </w:rPr>
        <w:t xml:space="preserve"> Metais e Ametais</w:t>
      </w:r>
    </w:p>
    <w:p w14:paraId="72438DA5" w14:textId="77777777" w:rsidR="00580AC9" w:rsidRPr="00580AC9" w:rsidRDefault="00580AC9" w:rsidP="00580AC9">
      <w:r w:rsidRPr="00580AC9">
        <w:t>Compare um metal e um ametal da tabela periódica.</w:t>
      </w:r>
    </w:p>
    <w:p w14:paraId="249DE5F5" w14:textId="77777777" w:rsidR="00580AC9" w:rsidRPr="00580AC9" w:rsidRDefault="00580AC9" w:rsidP="00580AC9">
      <w:r w:rsidRPr="00580AC9">
        <w:t>a) Cite duas características dos metais.</w:t>
      </w:r>
      <w:r w:rsidRPr="00580AC9">
        <w:br/>
        <w:t>b) Cite duas características dos ametais.</w:t>
      </w:r>
    </w:p>
    <w:p w14:paraId="038FD90B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8. </w:t>
      </w:r>
      <w:r w:rsidRPr="00580AC9">
        <w:rPr>
          <w:rFonts w:ascii="Segoe UI Emoji" w:hAnsi="Segoe UI Emoji" w:cs="Segoe UI Emoji"/>
          <w:b/>
          <w:bCs/>
        </w:rPr>
        <w:t>⚙️</w:t>
      </w:r>
      <w:r w:rsidRPr="00580AC9">
        <w:rPr>
          <w:b/>
          <w:bCs/>
        </w:rPr>
        <w:t xml:space="preserve"> Tendência Periódica</w:t>
      </w:r>
    </w:p>
    <w:p w14:paraId="40862987" w14:textId="77777777" w:rsidR="00580AC9" w:rsidRPr="00580AC9" w:rsidRDefault="00580AC9" w:rsidP="00580AC9">
      <w:r w:rsidRPr="00580AC9">
        <w:t>Ao longo de um período da tabela periódica, da esquerda para a direita:</w:t>
      </w:r>
    </w:p>
    <w:p w14:paraId="75F3F229" w14:textId="77777777" w:rsidR="00580AC9" w:rsidRPr="00580AC9" w:rsidRDefault="00580AC9" w:rsidP="00580AC9">
      <w:r w:rsidRPr="00580AC9">
        <w:t>a) O número atômico aumenta ou diminui?</w:t>
      </w:r>
      <w:r w:rsidRPr="00580AC9">
        <w:br/>
        <w:t xml:space="preserve">b) Os elementos tendem a se tornar mais metálicos ou mais </w:t>
      </w:r>
      <w:proofErr w:type="spellStart"/>
      <w:r w:rsidRPr="00580AC9">
        <w:t>ametálicos</w:t>
      </w:r>
      <w:proofErr w:type="spellEnd"/>
      <w:r w:rsidRPr="00580AC9">
        <w:t>?</w:t>
      </w:r>
    </w:p>
    <w:p w14:paraId="0D28FEA9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9. </w:t>
      </w:r>
      <w:r w:rsidRPr="00580AC9">
        <w:rPr>
          <w:rFonts w:ascii="Segoe UI Emoji" w:hAnsi="Segoe UI Emoji" w:cs="Segoe UI Emoji"/>
          <w:b/>
          <w:bCs/>
        </w:rPr>
        <w:t>🔥</w:t>
      </w:r>
      <w:r w:rsidRPr="00580AC9">
        <w:rPr>
          <w:b/>
          <w:bCs/>
        </w:rPr>
        <w:t xml:space="preserve"> Reatividade</w:t>
      </w:r>
    </w:p>
    <w:p w14:paraId="78BE47FF" w14:textId="77777777" w:rsidR="00580AC9" w:rsidRPr="00580AC9" w:rsidRDefault="00580AC9" w:rsidP="00580AC9">
      <w:r w:rsidRPr="00580AC9">
        <w:t>Os metais alcalinos são altamente reativos.</w:t>
      </w:r>
    </w:p>
    <w:p w14:paraId="36DD0117" w14:textId="77777777" w:rsidR="00580AC9" w:rsidRPr="00580AC9" w:rsidRDefault="00580AC9" w:rsidP="00580AC9">
      <w:r w:rsidRPr="00580AC9">
        <w:t>a) Em qual grupo eles estão?</w:t>
      </w:r>
      <w:r w:rsidRPr="00580AC9">
        <w:br/>
        <w:t>b) Por que eles são tão reativos?</w:t>
      </w:r>
    </w:p>
    <w:p w14:paraId="576276A5" w14:textId="77777777" w:rsidR="00580AC9" w:rsidRPr="00580AC9" w:rsidRDefault="00580AC9" w:rsidP="00580AC9">
      <w:pPr>
        <w:rPr>
          <w:b/>
          <w:bCs/>
        </w:rPr>
      </w:pPr>
      <w:r w:rsidRPr="00580AC9">
        <w:rPr>
          <w:b/>
          <w:bCs/>
        </w:rPr>
        <w:t xml:space="preserve">10. </w:t>
      </w:r>
      <w:r w:rsidRPr="00580AC9">
        <w:rPr>
          <w:rFonts w:ascii="Segoe UI Emoji" w:hAnsi="Segoe UI Emoji" w:cs="Segoe UI Emoji"/>
          <w:b/>
          <w:bCs/>
        </w:rPr>
        <w:t>🧠</w:t>
      </w:r>
      <w:r w:rsidRPr="00580AC9">
        <w:rPr>
          <w:b/>
          <w:bCs/>
        </w:rPr>
        <w:t xml:space="preserve"> Interpretação</w:t>
      </w:r>
    </w:p>
    <w:p w14:paraId="776E84A9" w14:textId="77777777" w:rsidR="00580AC9" w:rsidRPr="00580AC9" w:rsidRDefault="00580AC9" w:rsidP="00580AC9">
      <w:r w:rsidRPr="00580AC9">
        <w:t>Um elemento químico possui:</w:t>
      </w:r>
    </w:p>
    <w:p w14:paraId="65E436BC" w14:textId="77777777" w:rsidR="00580AC9" w:rsidRPr="00580AC9" w:rsidRDefault="00580AC9" w:rsidP="00580AC9">
      <w:pPr>
        <w:numPr>
          <w:ilvl w:val="0"/>
          <w:numId w:val="4"/>
        </w:numPr>
      </w:pPr>
      <w:r w:rsidRPr="00580AC9">
        <w:t>2 camadas eletrônicas</w:t>
      </w:r>
    </w:p>
    <w:p w14:paraId="7F14C780" w14:textId="77777777" w:rsidR="00580AC9" w:rsidRPr="00580AC9" w:rsidRDefault="00580AC9" w:rsidP="00580AC9">
      <w:pPr>
        <w:numPr>
          <w:ilvl w:val="0"/>
          <w:numId w:val="4"/>
        </w:numPr>
      </w:pPr>
      <w:r w:rsidRPr="00580AC9">
        <w:t>7 elétrons na camada de valência</w:t>
      </w:r>
    </w:p>
    <w:p w14:paraId="5B366758" w14:textId="77777777" w:rsidR="00580AC9" w:rsidRPr="00580AC9" w:rsidRDefault="00580AC9" w:rsidP="00580AC9">
      <w:pPr>
        <w:ind w:left="1985"/>
      </w:pPr>
      <w:r w:rsidRPr="00580AC9">
        <w:t>a) Em qual período ele está?</w:t>
      </w:r>
      <w:r w:rsidRPr="00580AC9">
        <w:br/>
        <w:t>b) A qual família ele pertence?</w:t>
      </w:r>
      <w:r w:rsidRPr="00580AC9">
        <w:br/>
        <w:t>c) Esse elemento tende a ganhar ou perder elétrons?</w:t>
      </w:r>
    </w:p>
    <w:p w14:paraId="736267BA" w14:textId="77777777" w:rsidR="00580AC9" w:rsidRPr="00580AC9" w:rsidRDefault="00580AC9" w:rsidP="00580AC9">
      <w:pPr>
        <w:ind w:left="2268" w:right="1558"/>
        <w:rPr>
          <w:b/>
          <w:bCs/>
        </w:rPr>
      </w:pPr>
      <w:r w:rsidRPr="00580AC9">
        <w:rPr>
          <w:rFonts w:ascii="Segoe UI Emoji" w:hAnsi="Segoe UI Emoji" w:cs="Segoe UI Emoji"/>
          <w:b/>
          <w:bCs/>
        </w:rPr>
        <w:t>💡</w:t>
      </w:r>
      <w:r w:rsidRPr="00580AC9">
        <w:rPr>
          <w:b/>
          <w:bCs/>
        </w:rPr>
        <w:t xml:space="preserve"> Desafio (Bônus)</w:t>
      </w:r>
    </w:p>
    <w:p w14:paraId="21324E39" w14:textId="77777777" w:rsidR="00580AC9" w:rsidRPr="00580AC9" w:rsidRDefault="00580AC9" w:rsidP="00580AC9">
      <w:pPr>
        <w:ind w:left="2268" w:right="1558"/>
      </w:pPr>
      <w:r w:rsidRPr="00580AC9">
        <w:t>Explique por que elementos da mesma família possuem propriedades químicas semelhantes.</w:t>
      </w:r>
    </w:p>
    <w:sectPr w:rsidR="00580AC9" w:rsidRPr="00580AC9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637DE" w14:textId="77777777" w:rsidR="00EA5F85" w:rsidRDefault="00EA5F85" w:rsidP="00742F42">
      <w:pPr>
        <w:spacing w:after="0" w:line="240" w:lineRule="auto"/>
      </w:pPr>
      <w:r>
        <w:separator/>
      </w:r>
    </w:p>
  </w:endnote>
  <w:endnote w:type="continuationSeparator" w:id="0">
    <w:p w14:paraId="0F8B4E2B" w14:textId="77777777" w:rsidR="00EA5F85" w:rsidRDefault="00EA5F85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04ED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E9C3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D8F29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6CD4" w14:textId="77777777" w:rsidR="00EA5F85" w:rsidRDefault="00EA5F85" w:rsidP="00742F42">
      <w:pPr>
        <w:spacing w:after="0" w:line="240" w:lineRule="auto"/>
      </w:pPr>
      <w:r>
        <w:separator/>
      </w:r>
    </w:p>
  </w:footnote>
  <w:footnote w:type="continuationSeparator" w:id="0">
    <w:p w14:paraId="18AE2C4F" w14:textId="77777777" w:rsidR="00EA5F85" w:rsidRDefault="00EA5F85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A382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CF3A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AA6F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06806"/>
    <w:multiLevelType w:val="multilevel"/>
    <w:tmpl w:val="FAEE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3"/>
  </w:num>
  <w:num w:numId="2" w16cid:durableId="343703507">
    <w:abstractNumId w:val="1"/>
  </w:num>
  <w:num w:numId="3" w16cid:durableId="1655644146">
    <w:abstractNumId w:val="0"/>
  </w:num>
  <w:num w:numId="4" w16cid:durableId="942151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C9"/>
    <w:rsid w:val="0045558D"/>
    <w:rsid w:val="00545B7A"/>
    <w:rsid w:val="00580AC9"/>
    <w:rsid w:val="005B2082"/>
    <w:rsid w:val="00742F42"/>
    <w:rsid w:val="007555AB"/>
    <w:rsid w:val="00771BC2"/>
    <w:rsid w:val="007D198B"/>
    <w:rsid w:val="007D654C"/>
    <w:rsid w:val="00B25051"/>
    <w:rsid w:val="00B548C3"/>
    <w:rsid w:val="00C56BD1"/>
    <w:rsid w:val="00C93528"/>
    <w:rsid w:val="00CF7CB4"/>
    <w:rsid w:val="00EA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4A3730"/>
  <w15:chartTrackingRefBased/>
  <w15:docId w15:val="{61DFC535-80F9-43F4-91EF-25EDFA08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3</TotalTime>
  <Pages>2</Pages>
  <Words>320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2026-03-23T13:41:00Z</dcterms:created>
  <dcterms:modified xsi:type="dcterms:W3CDTF">2026-03-23T13:44:00Z</dcterms:modified>
</cp:coreProperties>
</file>