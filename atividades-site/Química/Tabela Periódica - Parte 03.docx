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0B2D" w14:textId="77777777" w:rsidR="00B35422" w:rsidRPr="00B35422" w:rsidRDefault="00B35422" w:rsidP="00B35422">
      <w:pPr>
        <w:jc w:val="center"/>
        <w:rPr>
          <w:b/>
          <w:bCs/>
        </w:rPr>
      </w:pPr>
      <w:r w:rsidRPr="00B35422">
        <w:rPr>
          <w:rFonts w:ascii="Segoe UI Emoji" w:hAnsi="Segoe UI Emoji" w:cs="Segoe UI Emoji"/>
          <w:b/>
          <w:bCs/>
        </w:rPr>
        <w:t>🧪</w:t>
      </w:r>
      <w:r w:rsidRPr="00B35422">
        <w:rPr>
          <w:b/>
          <w:bCs/>
        </w:rPr>
        <w:t xml:space="preserve"> ATIVIDADE 03 – CAMADA DE VALÊNCIA</w:t>
      </w:r>
    </w:p>
    <w:p w14:paraId="08679ED5" w14:textId="58A2B3B0" w:rsidR="00B35422" w:rsidRPr="00B35422" w:rsidRDefault="00B35422" w:rsidP="00B35422">
      <w:pPr>
        <w:jc w:val="center"/>
      </w:pPr>
      <w:r w:rsidRPr="00B35422">
        <w:rPr>
          <w:b/>
          <w:bCs/>
        </w:rPr>
        <w:t>Instruções:</w:t>
      </w:r>
      <w:r w:rsidRPr="00B35422">
        <w:t xml:space="preserve"> Resolva as situações abaixo apresentando </w:t>
      </w:r>
      <w:r w:rsidRPr="00B35422">
        <w:rPr>
          <w:b/>
          <w:bCs/>
        </w:rPr>
        <w:t>justificativas claras e, quando necessário, os cálculos no caderno</w:t>
      </w:r>
      <w:r w:rsidRPr="00B35422">
        <w:t>.</w:t>
      </w:r>
    </w:p>
    <w:p w14:paraId="3E2535CA" w14:textId="77777777" w:rsidR="00B35422" w:rsidRDefault="00B35422" w:rsidP="00B35422">
      <w:pPr>
        <w:rPr>
          <w:b/>
          <w:bCs/>
        </w:rPr>
      </w:pPr>
    </w:p>
    <w:p w14:paraId="16A6E269" w14:textId="114C7B5C" w:rsidR="00B35422" w:rsidRPr="00B35422" w:rsidRDefault="00B35422" w:rsidP="00B35422">
      <w:pPr>
        <w:rPr>
          <w:b/>
          <w:bCs/>
        </w:rPr>
      </w:pPr>
      <w:r w:rsidRPr="00B35422">
        <w:rPr>
          <w:b/>
          <w:bCs/>
        </w:rPr>
        <w:t xml:space="preserve">1. </w:t>
      </w:r>
      <w:r w:rsidRPr="00B35422">
        <w:rPr>
          <w:rFonts w:ascii="Segoe UI Emoji" w:hAnsi="Segoe UI Emoji" w:cs="Segoe UI Emoji"/>
          <w:b/>
          <w:bCs/>
        </w:rPr>
        <w:t>⚛️</w:t>
      </w:r>
      <w:r w:rsidRPr="00B35422">
        <w:rPr>
          <w:b/>
          <w:bCs/>
        </w:rPr>
        <w:t xml:space="preserve"> Identificação Direta</w:t>
      </w:r>
    </w:p>
    <w:p w14:paraId="1B48A439" w14:textId="77777777" w:rsidR="00B35422" w:rsidRPr="00B35422" w:rsidRDefault="00B35422" w:rsidP="00B35422">
      <w:r w:rsidRPr="00B35422">
        <w:t xml:space="preserve">Um elemento possui distribuição eletrônica: </w:t>
      </w:r>
      <w:r w:rsidRPr="00B35422">
        <w:rPr>
          <w:b/>
          <w:bCs/>
        </w:rPr>
        <w:t>2 – 8 – 1</w:t>
      </w:r>
    </w:p>
    <w:p w14:paraId="4CD0DC86" w14:textId="77777777" w:rsidR="00B35422" w:rsidRPr="00B35422" w:rsidRDefault="00B35422" w:rsidP="00B35422">
      <w:r w:rsidRPr="00B35422">
        <w:t>a) Quantos elétrons existem na camada de valência?</w:t>
      </w:r>
      <w:r w:rsidRPr="00B35422">
        <w:br/>
        <w:t>b) Esse elemento tende a ganhar ou perder elétrons?</w:t>
      </w:r>
      <w:r w:rsidRPr="00B35422">
        <w:br/>
        <w:t>c) Qual carga elétrica ele tende a adquirir?</w:t>
      </w:r>
    </w:p>
    <w:p w14:paraId="7EFC5BAF" w14:textId="77777777" w:rsidR="00B35422" w:rsidRPr="00B35422" w:rsidRDefault="00B35422" w:rsidP="00B35422">
      <w:pPr>
        <w:rPr>
          <w:b/>
          <w:bCs/>
        </w:rPr>
      </w:pPr>
      <w:r w:rsidRPr="00B35422">
        <w:rPr>
          <w:b/>
          <w:bCs/>
        </w:rPr>
        <w:t xml:space="preserve">2. </w:t>
      </w:r>
      <w:r w:rsidRPr="00B35422">
        <w:rPr>
          <w:rFonts w:ascii="Segoe UI Emoji" w:hAnsi="Segoe UI Emoji" w:cs="Segoe UI Emoji"/>
          <w:b/>
          <w:bCs/>
        </w:rPr>
        <w:t>🔋</w:t>
      </w:r>
      <w:r w:rsidRPr="00B35422">
        <w:rPr>
          <w:b/>
          <w:bCs/>
        </w:rPr>
        <w:t xml:space="preserve"> Estabilidade</w:t>
      </w:r>
    </w:p>
    <w:p w14:paraId="32564A80" w14:textId="77777777" w:rsidR="00B35422" w:rsidRPr="00B35422" w:rsidRDefault="00B35422" w:rsidP="00B35422">
      <w:r w:rsidRPr="00B35422">
        <w:t xml:space="preserve">Um átomo possui </w:t>
      </w:r>
      <w:r w:rsidRPr="00B35422">
        <w:rPr>
          <w:b/>
          <w:bCs/>
        </w:rPr>
        <w:t>7 elétrons na camada de valência</w:t>
      </w:r>
      <w:r w:rsidRPr="00B35422">
        <w:t>.</w:t>
      </w:r>
    </w:p>
    <w:p w14:paraId="3374E924" w14:textId="77777777" w:rsidR="00B35422" w:rsidRPr="00B35422" w:rsidRDefault="00B35422" w:rsidP="00B35422">
      <w:r w:rsidRPr="00B35422">
        <w:t>a) Esse átomo é estável?</w:t>
      </w:r>
      <w:r w:rsidRPr="00B35422">
        <w:br/>
        <w:t>b) O que ele precisa fazer para se estabilizar?</w:t>
      </w:r>
      <w:r w:rsidRPr="00B35422">
        <w:br/>
        <w:t>c) Ele tende a ganhar ou perder elétrons?</w:t>
      </w:r>
    </w:p>
    <w:p w14:paraId="332527EF" w14:textId="77777777" w:rsidR="00B35422" w:rsidRPr="00B35422" w:rsidRDefault="00B35422" w:rsidP="00B35422">
      <w:pPr>
        <w:rPr>
          <w:b/>
          <w:bCs/>
        </w:rPr>
      </w:pPr>
      <w:r w:rsidRPr="00B35422">
        <w:rPr>
          <w:b/>
          <w:bCs/>
        </w:rPr>
        <w:t xml:space="preserve">3. </w:t>
      </w:r>
      <w:r w:rsidRPr="00B35422">
        <w:rPr>
          <w:rFonts w:ascii="Segoe UI Emoji" w:hAnsi="Segoe UI Emoji" w:cs="Segoe UI Emoji"/>
          <w:b/>
          <w:bCs/>
        </w:rPr>
        <w:t>⚡</w:t>
      </w:r>
      <w:r w:rsidRPr="00B35422">
        <w:rPr>
          <w:b/>
          <w:bCs/>
        </w:rPr>
        <w:t xml:space="preserve"> Compara</w:t>
      </w:r>
      <w:r w:rsidRPr="00B35422">
        <w:rPr>
          <w:rFonts w:ascii="Calibri" w:hAnsi="Calibri" w:cs="Calibri"/>
          <w:b/>
          <w:bCs/>
        </w:rPr>
        <w:t>çã</w:t>
      </w:r>
      <w:r w:rsidRPr="00B35422">
        <w:rPr>
          <w:b/>
          <w:bCs/>
        </w:rPr>
        <w:t>o</w:t>
      </w:r>
    </w:p>
    <w:p w14:paraId="3379C40E" w14:textId="77777777" w:rsidR="00B35422" w:rsidRPr="00B35422" w:rsidRDefault="00B35422" w:rsidP="00B35422">
      <w:r w:rsidRPr="00B35422">
        <w:t>Considere dois elementos:</w:t>
      </w:r>
    </w:p>
    <w:p w14:paraId="61632AD2" w14:textId="77777777" w:rsidR="00B35422" w:rsidRPr="00B35422" w:rsidRDefault="00B35422" w:rsidP="00B35422">
      <w:pPr>
        <w:numPr>
          <w:ilvl w:val="0"/>
          <w:numId w:val="4"/>
        </w:numPr>
      </w:pPr>
      <w:r w:rsidRPr="00B35422">
        <w:t>A: 1 elétron na camada de valência</w:t>
      </w:r>
    </w:p>
    <w:p w14:paraId="346E9D0C" w14:textId="77777777" w:rsidR="00B35422" w:rsidRPr="00B35422" w:rsidRDefault="00B35422" w:rsidP="00B35422">
      <w:pPr>
        <w:numPr>
          <w:ilvl w:val="0"/>
          <w:numId w:val="4"/>
        </w:numPr>
      </w:pPr>
      <w:r w:rsidRPr="00B35422">
        <w:t>B: 7 elétrons na camada de valência</w:t>
      </w:r>
    </w:p>
    <w:p w14:paraId="128B9846" w14:textId="77777777" w:rsidR="00B35422" w:rsidRPr="00B35422" w:rsidRDefault="00B35422" w:rsidP="00B35422">
      <w:r w:rsidRPr="00B35422">
        <w:t>a) Qual deles tende a perder elétrons?</w:t>
      </w:r>
      <w:r w:rsidRPr="00B35422">
        <w:br/>
        <w:t>b) Qual tende a ganhar elétrons?</w:t>
      </w:r>
      <w:r w:rsidRPr="00B35422">
        <w:br/>
        <w:t>c) Qual dos dois está mais próximo da estabilidade? Justifique.</w:t>
      </w:r>
    </w:p>
    <w:p w14:paraId="6BBC305F" w14:textId="77777777" w:rsidR="00B35422" w:rsidRPr="00B35422" w:rsidRDefault="00B35422" w:rsidP="00B35422">
      <w:pPr>
        <w:ind w:left="1985" w:right="849"/>
        <w:rPr>
          <w:b/>
          <w:bCs/>
        </w:rPr>
      </w:pPr>
      <w:r w:rsidRPr="00B35422">
        <w:rPr>
          <w:b/>
          <w:bCs/>
        </w:rPr>
        <w:t xml:space="preserve">4. </w:t>
      </w:r>
      <w:r w:rsidRPr="00B35422">
        <w:rPr>
          <w:rFonts w:ascii="Segoe UI Emoji" w:hAnsi="Segoe UI Emoji" w:cs="Segoe UI Emoji"/>
          <w:b/>
          <w:bCs/>
        </w:rPr>
        <w:t>🌍</w:t>
      </w:r>
      <w:r w:rsidRPr="00B35422">
        <w:rPr>
          <w:b/>
          <w:bCs/>
        </w:rPr>
        <w:t xml:space="preserve"> Relação com a Família</w:t>
      </w:r>
    </w:p>
    <w:p w14:paraId="2D98A18D" w14:textId="77777777" w:rsidR="00B35422" w:rsidRPr="00B35422" w:rsidRDefault="00B35422" w:rsidP="00B35422">
      <w:pPr>
        <w:ind w:left="1985" w:right="849"/>
      </w:pPr>
      <w:r w:rsidRPr="00B35422">
        <w:t xml:space="preserve">Um elemento possui </w:t>
      </w:r>
      <w:r w:rsidRPr="00B35422">
        <w:rPr>
          <w:b/>
          <w:bCs/>
        </w:rPr>
        <w:t>6 elétrons na camada de valência</w:t>
      </w:r>
      <w:r w:rsidRPr="00B35422">
        <w:t>.</w:t>
      </w:r>
    </w:p>
    <w:p w14:paraId="537A6D92" w14:textId="323E4689" w:rsidR="00B35422" w:rsidRDefault="00B35422" w:rsidP="00B35422">
      <w:pPr>
        <w:ind w:left="1985" w:right="849"/>
      </w:pPr>
      <w:r w:rsidRPr="00B35422">
        <w:t>a) A qual grupo da tabela periódica ele pertence?</w:t>
      </w:r>
      <w:r w:rsidRPr="00B35422">
        <w:br/>
        <w:t>b) Esse elemento é mais provável de ser metal ou ametal?</w:t>
      </w:r>
      <w:r w:rsidRPr="00B35422">
        <w:br/>
        <w:t>c) Quantos elétrons ele precisa ganhar ou perder para se estabilizar?</w:t>
      </w:r>
    </w:p>
    <w:p w14:paraId="1A24B8FC" w14:textId="77777777" w:rsidR="00B35422" w:rsidRDefault="00B35422">
      <w:r>
        <w:br w:type="page"/>
      </w:r>
    </w:p>
    <w:p w14:paraId="610EB8BE" w14:textId="77777777" w:rsidR="00B35422" w:rsidRPr="00B35422" w:rsidRDefault="00B35422" w:rsidP="00B35422">
      <w:pPr>
        <w:rPr>
          <w:b/>
          <w:bCs/>
        </w:rPr>
      </w:pPr>
      <w:r w:rsidRPr="00B35422">
        <w:rPr>
          <w:b/>
          <w:bCs/>
        </w:rPr>
        <w:lastRenderedPageBreak/>
        <w:t xml:space="preserve">5. </w:t>
      </w:r>
      <w:r w:rsidRPr="00B35422">
        <w:rPr>
          <w:rFonts w:ascii="Segoe UI Emoji" w:hAnsi="Segoe UI Emoji" w:cs="Segoe UI Emoji"/>
          <w:b/>
          <w:bCs/>
        </w:rPr>
        <w:t>🧪</w:t>
      </w:r>
      <w:r w:rsidRPr="00B35422">
        <w:rPr>
          <w:b/>
          <w:bCs/>
        </w:rPr>
        <w:t xml:space="preserve"> Gases Nobres</w:t>
      </w:r>
    </w:p>
    <w:p w14:paraId="0CD23787" w14:textId="77777777" w:rsidR="00B35422" w:rsidRPr="00B35422" w:rsidRDefault="00B35422" w:rsidP="00B35422">
      <w:r w:rsidRPr="00B35422">
        <w:t xml:space="preserve">Os gases nobres possuem </w:t>
      </w:r>
      <w:r w:rsidRPr="00B35422">
        <w:rPr>
          <w:b/>
          <w:bCs/>
        </w:rPr>
        <w:t>8 elétrons na camada de valência</w:t>
      </w:r>
      <w:r w:rsidRPr="00B35422">
        <w:t xml:space="preserve"> (exceto o hélio).</w:t>
      </w:r>
    </w:p>
    <w:p w14:paraId="77A8FC19" w14:textId="77777777" w:rsidR="00B35422" w:rsidRPr="00B35422" w:rsidRDefault="00B35422" w:rsidP="00B35422">
      <w:r w:rsidRPr="00B35422">
        <w:t>a) Por que eles são estáveis?</w:t>
      </w:r>
      <w:r w:rsidRPr="00B35422">
        <w:br/>
        <w:t>b) Eles tendem a reagir? Justifique.</w:t>
      </w:r>
    </w:p>
    <w:p w14:paraId="254CAC56" w14:textId="77777777" w:rsidR="00B35422" w:rsidRPr="00B35422" w:rsidRDefault="00B35422" w:rsidP="00B35422">
      <w:pPr>
        <w:rPr>
          <w:b/>
          <w:bCs/>
        </w:rPr>
      </w:pPr>
      <w:r w:rsidRPr="00B35422">
        <w:rPr>
          <w:b/>
          <w:bCs/>
        </w:rPr>
        <w:t xml:space="preserve">6. </w:t>
      </w:r>
      <w:r w:rsidRPr="00B35422">
        <w:rPr>
          <w:rFonts w:ascii="Segoe UI Emoji" w:hAnsi="Segoe UI Emoji" w:cs="Segoe UI Emoji"/>
          <w:b/>
          <w:bCs/>
        </w:rPr>
        <w:t>🔬</w:t>
      </w:r>
      <w:r w:rsidRPr="00B35422">
        <w:rPr>
          <w:b/>
          <w:bCs/>
        </w:rPr>
        <w:t xml:space="preserve"> Distribuição Eletrônica</w:t>
      </w:r>
    </w:p>
    <w:p w14:paraId="097C253B" w14:textId="77777777" w:rsidR="00B35422" w:rsidRPr="00B35422" w:rsidRDefault="00B35422" w:rsidP="00B35422">
      <w:r w:rsidRPr="00B35422">
        <w:t xml:space="preserve">Um elemento possui número atômico </w:t>
      </w:r>
      <w:r w:rsidRPr="00B35422">
        <w:rPr>
          <w:b/>
          <w:bCs/>
        </w:rPr>
        <w:t>16</w:t>
      </w:r>
      <w:r w:rsidRPr="00B35422">
        <w:t>.</w:t>
      </w:r>
    </w:p>
    <w:p w14:paraId="7AACEE92" w14:textId="77777777" w:rsidR="00B35422" w:rsidRPr="00B35422" w:rsidRDefault="00B35422" w:rsidP="00B35422">
      <w:r w:rsidRPr="00B35422">
        <w:t>a) Faça a distribuição eletrônica em camadas.</w:t>
      </w:r>
      <w:r w:rsidRPr="00B35422">
        <w:br/>
        <w:t>b) Quantos elétrons existem na camada de valência?</w:t>
      </w:r>
      <w:r w:rsidRPr="00B35422">
        <w:br/>
        <w:t>c) Esse elemento tende a ganhar ou perder elétrons?</w:t>
      </w:r>
    </w:p>
    <w:p w14:paraId="3082BB47" w14:textId="77777777" w:rsidR="00B35422" w:rsidRPr="00B35422" w:rsidRDefault="00B35422" w:rsidP="00B35422">
      <w:pPr>
        <w:rPr>
          <w:b/>
          <w:bCs/>
        </w:rPr>
      </w:pPr>
      <w:r w:rsidRPr="00B35422">
        <w:rPr>
          <w:b/>
          <w:bCs/>
        </w:rPr>
        <w:t xml:space="preserve">7. </w:t>
      </w:r>
      <w:r w:rsidRPr="00B35422">
        <w:rPr>
          <w:rFonts w:ascii="Segoe UI Emoji" w:hAnsi="Segoe UI Emoji" w:cs="Segoe UI Emoji"/>
          <w:b/>
          <w:bCs/>
        </w:rPr>
        <w:t>⚙️</w:t>
      </w:r>
      <w:r w:rsidRPr="00B35422">
        <w:rPr>
          <w:b/>
          <w:bCs/>
        </w:rPr>
        <w:t xml:space="preserve"> Formação de Íons</w:t>
      </w:r>
    </w:p>
    <w:p w14:paraId="22576B10" w14:textId="77777777" w:rsidR="00B35422" w:rsidRPr="00B35422" w:rsidRDefault="00B35422" w:rsidP="00B35422">
      <w:r w:rsidRPr="00B35422">
        <w:t xml:space="preserve">Um elemento possui distribuição: </w:t>
      </w:r>
      <w:r w:rsidRPr="00B35422">
        <w:rPr>
          <w:b/>
          <w:bCs/>
        </w:rPr>
        <w:t>2 – 8 – 3</w:t>
      </w:r>
    </w:p>
    <w:p w14:paraId="0EB2F73E" w14:textId="77777777" w:rsidR="00B35422" w:rsidRPr="00B35422" w:rsidRDefault="00B35422" w:rsidP="00B35422">
      <w:r w:rsidRPr="00B35422">
        <w:t>a) Quantos elétrons há na camada de valência?</w:t>
      </w:r>
      <w:r w:rsidRPr="00B35422">
        <w:br/>
        <w:t>b) Esse elemento tende a perder ou ganhar elétrons?</w:t>
      </w:r>
      <w:r w:rsidRPr="00B35422">
        <w:br/>
        <w:t>c) Qual carga ele tende a adquirir?</w:t>
      </w:r>
    </w:p>
    <w:p w14:paraId="2B045682" w14:textId="77777777" w:rsidR="00B35422" w:rsidRPr="00B35422" w:rsidRDefault="00B35422" w:rsidP="00B35422">
      <w:pPr>
        <w:rPr>
          <w:b/>
          <w:bCs/>
        </w:rPr>
      </w:pPr>
      <w:r w:rsidRPr="00B35422">
        <w:rPr>
          <w:b/>
          <w:bCs/>
        </w:rPr>
        <w:t xml:space="preserve">8. </w:t>
      </w:r>
      <w:r w:rsidRPr="00B35422">
        <w:rPr>
          <w:rFonts w:ascii="Segoe UI Emoji" w:hAnsi="Segoe UI Emoji" w:cs="Segoe UI Emoji"/>
          <w:b/>
          <w:bCs/>
        </w:rPr>
        <w:t>🧲</w:t>
      </w:r>
      <w:r w:rsidRPr="00B35422">
        <w:rPr>
          <w:b/>
          <w:bCs/>
        </w:rPr>
        <w:t xml:space="preserve"> Estabilidade Química</w:t>
      </w:r>
    </w:p>
    <w:p w14:paraId="60778235" w14:textId="77777777" w:rsidR="00B35422" w:rsidRPr="00B35422" w:rsidRDefault="00B35422" w:rsidP="00B35422">
      <w:r w:rsidRPr="00B35422">
        <w:t xml:space="preserve">Um elemento possui </w:t>
      </w:r>
      <w:r w:rsidRPr="00B35422">
        <w:rPr>
          <w:b/>
          <w:bCs/>
        </w:rPr>
        <w:t>2 elétrons na camada de valência</w:t>
      </w:r>
      <w:r w:rsidRPr="00B35422">
        <w:t>.</w:t>
      </w:r>
    </w:p>
    <w:p w14:paraId="63CB18F2" w14:textId="77777777" w:rsidR="00B35422" w:rsidRPr="00B35422" w:rsidRDefault="00B35422" w:rsidP="00B35422">
      <w:r w:rsidRPr="00B35422">
        <w:t>a) Esse elemento tende a perder ou ganhar elétrons?</w:t>
      </w:r>
      <w:r w:rsidRPr="00B35422">
        <w:br/>
        <w:t>b) Quantos elétrons ele precisa perder ou ganhar para se estabilizar?</w:t>
      </w:r>
      <w:r w:rsidRPr="00B35422">
        <w:br/>
        <w:t>c) Esse comportamento é típico de metais ou ametais?</w:t>
      </w:r>
    </w:p>
    <w:p w14:paraId="7EC9E1BD" w14:textId="77777777" w:rsidR="00B35422" w:rsidRPr="00B35422" w:rsidRDefault="00B35422" w:rsidP="00B35422">
      <w:pPr>
        <w:ind w:left="2410" w:hanging="283"/>
        <w:rPr>
          <w:b/>
          <w:bCs/>
        </w:rPr>
      </w:pPr>
      <w:r w:rsidRPr="00B35422">
        <w:rPr>
          <w:b/>
          <w:bCs/>
        </w:rPr>
        <w:t xml:space="preserve">9. </w:t>
      </w:r>
      <w:r w:rsidRPr="00B35422">
        <w:rPr>
          <w:rFonts w:ascii="Segoe UI Emoji" w:hAnsi="Segoe UI Emoji" w:cs="Segoe UI Emoji"/>
          <w:b/>
          <w:bCs/>
        </w:rPr>
        <w:t>🔥</w:t>
      </w:r>
      <w:r w:rsidRPr="00B35422">
        <w:rPr>
          <w:b/>
          <w:bCs/>
        </w:rPr>
        <w:t xml:space="preserve"> Interpretação</w:t>
      </w:r>
    </w:p>
    <w:p w14:paraId="21E61ACE" w14:textId="77777777" w:rsidR="00B35422" w:rsidRPr="00B35422" w:rsidRDefault="00B35422" w:rsidP="00B35422">
      <w:pPr>
        <w:ind w:left="2410" w:hanging="283"/>
      </w:pPr>
      <w:r w:rsidRPr="00B35422">
        <w:t>Um elemento possui:</w:t>
      </w:r>
    </w:p>
    <w:p w14:paraId="139F1BB1" w14:textId="77777777" w:rsidR="00B35422" w:rsidRPr="00B35422" w:rsidRDefault="00B35422" w:rsidP="00B35422">
      <w:pPr>
        <w:numPr>
          <w:ilvl w:val="0"/>
          <w:numId w:val="5"/>
        </w:numPr>
        <w:ind w:left="2410" w:hanging="283"/>
      </w:pPr>
      <w:r w:rsidRPr="00B35422">
        <w:t>3 camadas eletrônicas</w:t>
      </w:r>
    </w:p>
    <w:p w14:paraId="59F61A62" w14:textId="77777777" w:rsidR="00B35422" w:rsidRPr="00B35422" w:rsidRDefault="00B35422" w:rsidP="00B35422">
      <w:pPr>
        <w:numPr>
          <w:ilvl w:val="0"/>
          <w:numId w:val="5"/>
        </w:numPr>
        <w:ind w:left="2410" w:hanging="283"/>
      </w:pPr>
      <w:r w:rsidRPr="00B35422">
        <w:t>5 elétrons na camada de valência</w:t>
      </w:r>
    </w:p>
    <w:p w14:paraId="515F0D93" w14:textId="54972208" w:rsidR="00B35422" w:rsidRDefault="00B35422" w:rsidP="00B35422">
      <w:pPr>
        <w:ind w:left="2410"/>
      </w:pPr>
      <w:r w:rsidRPr="00B35422">
        <w:t>a) Em qual período ele está?</w:t>
      </w:r>
      <w:r w:rsidRPr="00B35422">
        <w:br/>
        <w:t>b) A qual grupo ele pertence?</w:t>
      </w:r>
      <w:r w:rsidRPr="00B35422">
        <w:br/>
        <w:t>c) Ele tende a ganhar ou perder elétrons?</w:t>
      </w:r>
    </w:p>
    <w:p w14:paraId="45016459" w14:textId="77777777" w:rsidR="00B35422" w:rsidRDefault="00B35422">
      <w:r>
        <w:br w:type="page"/>
      </w:r>
    </w:p>
    <w:p w14:paraId="65E97F23" w14:textId="77777777" w:rsidR="00B35422" w:rsidRPr="00B35422" w:rsidRDefault="00B35422" w:rsidP="00B35422">
      <w:pPr>
        <w:rPr>
          <w:b/>
          <w:bCs/>
        </w:rPr>
      </w:pPr>
      <w:r w:rsidRPr="00B35422">
        <w:rPr>
          <w:b/>
          <w:bCs/>
        </w:rPr>
        <w:lastRenderedPageBreak/>
        <w:t xml:space="preserve">10. </w:t>
      </w:r>
      <w:r w:rsidRPr="00B35422">
        <w:rPr>
          <w:rFonts w:ascii="Segoe UI Emoji" w:hAnsi="Segoe UI Emoji" w:cs="Segoe UI Emoji"/>
          <w:b/>
          <w:bCs/>
        </w:rPr>
        <w:t>🧠</w:t>
      </w:r>
      <w:r w:rsidRPr="00B35422">
        <w:rPr>
          <w:b/>
          <w:bCs/>
        </w:rPr>
        <w:t xml:space="preserve"> Desafio de Raciocínio</w:t>
      </w:r>
    </w:p>
    <w:p w14:paraId="49BF3DE0" w14:textId="77777777" w:rsidR="00B35422" w:rsidRPr="00B35422" w:rsidRDefault="00B35422" w:rsidP="00B35422">
      <w:r w:rsidRPr="00B35422">
        <w:t>Um elemento químico possui comportamento estável e praticamente não reage com outros elementos.</w:t>
      </w:r>
    </w:p>
    <w:p w14:paraId="48B5A440" w14:textId="77777777" w:rsidR="00B35422" w:rsidRPr="00B35422" w:rsidRDefault="00B35422" w:rsidP="00B35422">
      <w:r w:rsidRPr="00B35422">
        <w:t>a) Quantos elétrons ele provavelmente possui na camada de valência?</w:t>
      </w:r>
      <w:r w:rsidRPr="00B35422">
        <w:br/>
        <w:t>b) A qual família ele pertence?</w:t>
      </w:r>
      <w:r w:rsidRPr="00B35422">
        <w:br/>
        <w:t>c) Por que ele não reage facilmente?</w:t>
      </w:r>
    </w:p>
    <w:p w14:paraId="7B6AF7F9" w14:textId="77777777" w:rsidR="00B35422" w:rsidRPr="00B35422" w:rsidRDefault="00B35422" w:rsidP="00B35422">
      <w:r w:rsidRPr="00B35422">
        <w:pict w14:anchorId="1BDFEE71">
          <v:rect id="_x0000_i1114" style="width:0;height:1.5pt" o:hralign="center" o:hrstd="t" o:hr="t" fillcolor="#a0a0a0" stroked="f"/>
        </w:pict>
      </w:r>
    </w:p>
    <w:p w14:paraId="51B80BA9" w14:textId="77777777" w:rsidR="00B35422" w:rsidRPr="00B35422" w:rsidRDefault="00B35422" w:rsidP="00B35422">
      <w:pPr>
        <w:rPr>
          <w:b/>
          <w:bCs/>
        </w:rPr>
      </w:pPr>
      <w:r w:rsidRPr="00B35422">
        <w:rPr>
          <w:rFonts w:ascii="Segoe UI Emoji" w:hAnsi="Segoe UI Emoji" w:cs="Segoe UI Emoji"/>
          <w:b/>
          <w:bCs/>
        </w:rPr>
        <w:t>💡</w:t>
      </w:r>
      <w:r w:rsidRPr="00B35422">
        <w:rPr>
          <w:b/>
          <w:bCs/>
        </w:rPr>
        <w:t xml:space="preserve"> Desafio (Bônus)</w:t>
      </w:r>
    </w:p>
    <w:p w14:paraId="1CA42425" w14:textId="77777777" w:rsidR="00B35422" w:rsidRPr="00B35422" w:rsidRDefault="00B35422" w:rsidP="00B35422">
      <w:r w:rsidRPr="00B35422">
        <w:t xml:space="preserve">Explique a relação entre </w:t>
      </w:r>
      <w:r w:rsidRPr="00B35422">
        <w:rPr>
          <w:b/>
          <w:bCs/>
        </w:rPr>
        <w:t>camada de valência</w:t>
      </w:r>
      <w:r w:rsidRPr="00B35422">
        <w:t xml:space="preserve"> e </w:t>
      </w:r>
      <w:r w:rsidRPr="00B35422">
        <w:rPr>
          <w:b/>
          <w:bCs/>
        </w:rPr>
        <w:t>reatividade química</w:t>
      </w:r>
      <w:r w:rsidRPr="00B35422">
        <w:t>.</w:t>
      </w:r>
    </w:p>
    <w:p w14:paraId="600B596F" w14:textId="77777777" w:rsidR="00B35422" w:rsidRPr="00B35422" w:rsidRDefault="00B35422" w:rsidP="00B35422">
      <w:r w:rsidRPr="00B35422">
        <w:pict w14:anchorId="78CB2350">
          <v:rect id="_x0000_i1115" style="width:0;height:1.5pt" o:hralign="center" o:hrstd="t" o:hr="t" fillcolor="#a0a0a0" stroked="f"/>
        </w:pict>
      </w:r>
    </w:p>
    <w:p w14:paraId="2280A34A" w14:textId="77777777" w:rsidR="00C93528" w:rsidRPr="00C93528" w:rsidRDefault="00C93528" w:rsidP="00742F42"/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D7639" w14:textId="77777777" w:rsidR="009C7845" w:rsidRDefault="009C7845" w:rsidP="00742F42">
      <w:pPr>
        <w:spacing w:after="0" w:line="240" w:lineRule="auto"/>
      </w:pPr>
      <w:r>
        <w:separator/>
      </w:r>
    </w:p>
  </w:endnote>
  <w:endnote w:type="continuationSeparator" w:id="0">
    <w:p w14:paraId="2B32DB3A" w14:textId="77777777" w:rsidR="009C7845" w:rsidRDefault="009C7845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50EC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AB4AF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F45F5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0A01D" w14:textId="77777777" w:rsidR="009C7845" w:rsidRDefault="009C7845" w:rsidP="00742F42">
      <w:pPr>
        <w:spacing w:after="0" w:line="240" w:lineRule="auto"/>
      </w:pPr>
      <w:r>
        <w:separator/>
      </w:r>
    </w:p>
  </w:footnote>
  <w:footnote w:type="continuationSeparator" w:id="0">
    <w:p w14:paraId="38AC93C2" w14:textId="77777777" w:rsidR="009C7845" w:rsidRDefault="009C7845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62C5A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405A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C19A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B800AE"/>
    <w:multiLevelType w:val="multilevel"/>
    <w:tmpl w:val="8A30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C7F6B"/>
    <w:multiLevelType w:val="multilevel"/>
    <w:tmpl w:val="1D8E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4"/>
  </w:num>
  <w:num w:numId="2" w16cid:durableId="343703507">
    <w:abstractNumId w:val="1"/>
  </w:num>
  <w:num w:numId="3" w16cid:durableId="1655644146">
    <w:abstractNumId w:val="0"/>
  </w:num>
  <w:num w:numId="4" w16cid:durableId="2011906421">
    <w:abstractNumId w:val="2"/>
  </w:num>
  <w:num w:numId="5" w16cid:durableId="1277368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22"/>
    <w:rsid w:val="0045558D"/>
    <w:rsid w:val="00545B7A"/>
    <w:rsid w:val="005B2082"/>
    <w:rsid w:val="00742F42"/>
    <w:rsid w:val="007555AB"/>
    <w:rsid w:val="00771BC2"/>
    <w:rsid w:val="007D198B"/>
    <w:rsid w:val="007D654C"/>
    <w:rsid w:val="009C7845"/>
    <w:rsid w:val="00B25051"/>
    <w:rsid w:val="00B35422"/>
    <w:rsid w:val="00B548C3"/>
    <w:rsid w:val="00C56BD1"/>
    <w:rsid w:val="00C93528"/>
    <w:rsid w:val="00C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DB9C07"/>
  <w15:chartTrackingRefBased/>
  <w15:docId w15:val="{34BC1072-B5C3-47F4-914C-21385ACEE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2</TotalTime>
  <Pages>3</Pages>
  <Words>385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2026-03-23T13:57:00Z</dcterms:created>
  <dcterms:modified xsi:type="dcterms:W3CDTF">2026-03-23T13:59:00Z</dcterms:modified>
</cp:coreProperties>
</file>