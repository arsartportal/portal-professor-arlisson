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6CB7" w14:textId="77777777" w:rsidR="000F6DC2" w:rsidRPr="000F6DC2" w:rsidRDefault="000F6DC2" w:rsidP="000F6DC2">
      <w:pPr>
        <w:jc w:val="center"/>
        <w:rPr>
          <w:b/>
          <w:bCs/>
        </w:rPr>
      </w:pPr>
      <w:r w:rsidRPr="000F6DC2">
        <w:rPr>
          <w:rFonts w:ascii="Segoe UI Emoji" w:hAnsi="Segoe UI Emoji" w:cs="Segoe UI Emoji"/>
          <w:b/>
          <w:bCs/>
        </w:rPr>
        <w:t>🧪</w:t>
      </w:r>
      <w:r w:rsidRPr="000F6DC2">
        <w:rPr>
          <w:b/>
          <w:bCs/>
        </w:rPr>
        <w:t xml:space="preserve"> ATIVIDADE 07 – TENDÊNCIAS PERIÓDICAS (APLICAÇÃO)</w:t>
      </w:r>
    </w:p>
    <w:p w14:paraId="481C68F5" w14:textId="07336C78" w:rsidR="000F6DC2" w:rsidRPr="000F6DC2" w:rsidRDefault="000F6DC2" w:rsidP="000F6DC2">
      <w:r w:rsidRPr="000F6DC2">
        <w:rPr>
          <w:b/>
          <w:bCs/>
        </w:rPr>
        <w:t>Instruções:</w:t>
      </w:r>
      <w:r w:rsidRPr="000F6DC2">
        <w:t xml:space="preserve"> Resolva as situações abaixo apresentando </w:t>
      </w:r>
      <w:r w:rsidRPr="000F6DC2">
        <w:rPr>
          <w:b/>
          <w:bCs/>
        </w:rPr>
        <w:t>justificativas claras no caderno</w:t>
      </w:r>
      <w:r w:rsidRPr="000F6DC2">
        <w:t>.</w:t>
      </w:r>
    </w:p>
    <w:p w14:paraId="04F3513E" w14:textId="5AD4EB25" w:rsidR="000F6DC2" w:rsidRPr="000F6DC2" w:rsidRDefault="000F6DC2" w:rsidP="000F6DC2"/>
    <w:p w14:paraId="0580653C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1. </w:t>
      </w:r>
      <w:r w:rsidRPr="000F6DC2">
        <w:rPr>
          <w:rFonts w:ascii="Segoe UI Emoji" w:hAnsi="Segoe UI Emoji" w:cs="Segoe UI Emoji"/>
          <w:b/>
          <w:bCs/>
        </w:rPr>
        <w:t>⚛️</w:t>
      </w:r>
      <w:r w:rsidRPr="000F6DC2">
        <w:rPr>
          <w:b/>
          <w:bCs/>
        </w:rPr>
        <w:t xml:space="preserve"> Raio Atômico</w:t>
      </w:r>
    </w:p>
    <w:p w14:paraId="29B85AA2" w14:textId="77777777" w:rsidR="000F6DC2" w:rsidRPr="000F6DC2" w:rsidRDefault="000F6DC2" w:rsidP="000F6DC2">
      <w:r w:rsidRPr="000F6DC2">
        <w:t xml:space="preserve">Compare os elementos: </w:t>
      </w:r>
      <w:r w:rsidRPr="000F6DC2">
        <w:rPr>
          <w:b/>
          <w:bCs/>
        </w:rPr>
        <w:t>Na (sódio)</w:t>
      </w:r>
      <w:r w:rsidRPr="000F6DC2">
        <w:t xml:space="preserve"> e </w:t>
      </w:r>
      <w:r w:rsidRPr="000F6DC2">
        <w:rPr>
          <w:b/>
          <w:bCs/>
        </w:rPr>
        <w:t>Cl (cloro)</w:t>
      </w:r>
      <w:r w:rsidRPr="000F6DC2">
        <w:t>.</w:t>
      </w:r>
    </w:p>
    <w:p w14:paraId="2079B64C" w14:textId="77777777" w:rsidR="000F6DC2" w:rsidRPr="000F6DC2" w:rsidRDefault="000F6DC2" w:rsidP="000F6DC2">
      <w:r w:rsidRPr="000F6DC2">
        <w:t>a) Qual possui maior raio atômico?</w:t>
      </w:r>
      <w:r w:rsidRPr="000F6DC2">
        <w:br/>
        <w:t>b) Justifique com base na posição na tabela periódica.</w:t>
      </w:r>
    </w:p>
    <w:p w14:paraId="2AD7E249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2. </w:t>
      </w:r>
      <w:r w:rsidRPr="000F6DC2">
        <w:rPr>
          <w:rFonts w:ascii="Segoe UI Emoji" w:hAnsi="Segoe UI Emoji" w:cs="Segoe UI Emoji"/>
          <w:b/>
          <w:bCs/>
        </w:rPr>
        <w:t>🔋</w:t>
      </w:r>
      <w:r w:rsidRPr="000F6DC2">
        <w:rPr>
          <w:b/>
          <w:bCs/>
        </w:rPr>
        <w:t xml:space="preserve"> Eletronegatividade</w:t>
      </w:r>
    </w:p>
    <w:p w14:paraId="3710E45C" w14:textId="77777777" w:rsidR="000F6DC2" w:rsidRPr="000F6DC2" w:rsidRDefault="000F6DC2" w:rsidP="000F6DC2">
      <w:r w:rsidRPr="000F6DC2">
        <w:t xml:space="preserve">Compare: </w:t>
      </w:r>
      <w:r w:rsidRPr="000F6DC2">
        <w:rPr>
          <w:b/>
          <w:bCs/>
        </w:rPr>
        <w:t>F (flúor)</w:t>
      </w:r>
      <w:r w:rsidRPr="000F6DC2">
        <w:t xml:space="preserve"> e </w:t>
      </w:r>
      <w:r w:rsidRPr="000F6DC2">
        <w:rPr>
          <w:b/>
          <w:bCs/>
        </w:rPr>
        <w:t>O (oxigênio)</w:t>
      </w:r>
      <w:r w:rsidRPr="000F6DC2">
        <w:t>.</w:t>
      </w:r>
    </w:p>
    <w:p w14:paraId="1E156F19" w14:textId="77777777" w:rsidR="000F6DC2" w:rsidRPr="000F6DC2" w:rsidRDefault="000F6DC2" w:rsidP="000F6DC2">
      <w:r w:rsidRPr="000F6DC2">
        <w:t>a) Qual possui maior eletronegatividade?</w:t>
      </w:r>
      <w:r w:rsidRPr="000F6DC2">
        <w:br/>
        <w:t>b) Explique o motivo.</w:t>
      </w:r>
    </w:p>
    <w:p w14:paraId="23BD9166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3. </w:t>
      </w:r>
      <w:r w:rsidRPr="000F6DC2">
        <w:rPr>
          <w:rFonts w:ascii="Segoe UI Emoji" w:hAnsi="Segoe UI Emoji" w:cs="Segoe UI Emoji"/>
          <w:b/>
          <w:bCs/>
        </w:rPr>
        <w:t>⚡</w:t>
      </w:r>
      <w:r w:rsidRPr="000F6DC2">
        <w:rPr>
          <w:b/>
          <w:bCs/>
        </w:rPr>
        <w:t xml:space="preserve"> Energia de Ioniza</w:t>
      </w:r>
      <w:r w:rsidRPr="000F6DC2">
        <w:rPr>
          <w:rFonts w:ascii="Calibri" w:hAnsi="Calibri" w:cs="Calibri"/>
          <w:b/>
          <w:bCs/>
        </w:rPr>
        <w:t>çã</w:t>
      </w:r>
      <w:r w:rsidRPr="000F6DC2">
        <w:rPr>
          <w:b/>
          <w:bCs/>
        </w:rPr>
        <w:t>o</w:t>
      </w:r>
    </w:p>
    <w:p w14:paraId="3A7FC1CF" w14:textId="77777777" w:rsidR="000F6DC2" w:rsidRPr="000F6DC2" w:rsidRDefault="000F6DC2" w:rsidP="000F6DC2">
      <w:r w:rsidRPr="000F6DC2">
        <w:t xml:space="preserve">Compare: </w:t>
      </w:r>
      <w:r w:rsidRPr="000F6DC2">
        <w:rPr>
          <w:b/>
          <w:bCs/>
        </w:rPr>
        <w:t>K (potássio)</w:t>
      </w:r>
      <w:r w:rsidRPr="000F6DC2">
        <w:t xml:space="preserve"> e </w:t>
      </w:r>
      <w:r w:rsidRPr="000F6DC2">
        <w:rPr>
          <w:b/>
          <w:bCs/>
        </w:rPr>
        <w:t>Li (lítio)</w:t>
      </w:r>
      <w:r w:rsidRPr="000F6DC2">
        <w:t>.</w:t>
      </w:r>
    </w:p>
    <w:p w14:paraId="523AEE2D" w14:textId="77777777" w:rsidR="000F6DC2" w:rsidRPr="000F6DC2" w:rsidRDefault="000F6DC2" w:rsidP="000F6DC2">
      <w:r w:rsidRPr="000F6DC2">
        <w:t>a) Qual possui maior energia de ionização?</w:t>
      </w:r>
      <w:r w:rsidRPr="000F6DC2">
        <w:br/>
        <w:t>b) Justifique com base na estrutura do átomo.</w:t>
      </w:r>
    </w:p>
    <w:p w14:paraId="7ECB4CF3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4. </w:t>
      </w:r>
      <w:r w:rsidRPr="000F6DC2">
        <w:rPr>
          <w:rFonts w:ascii="Segoe UI Emoji" w:hAnsi="Segoe UI Emoji" w:cs="Segoe UI Emoji"/>
          <w:b/>
          <w:bCs/>
        </w:rPr>
        <w:t>🌍</w:t>
      </w:r>
      <w:r w:rsidRPr="000F6DC2">
        <w:rPr>
          <w:b/>
          <w:bCs/>
        </w:rPr>
        <w:t xml:space="preserve"> Comparação Vertical</w:t>
      </w:r>
    </w:p>
    <w:p w14:paraId="58540248" w14:textId="77777777" w:rsidR="000F6DC2" w:rsidRPr="000F6DC2" w:rsidRDefault="000F6DC2" w:rsidP="000F6DC2">
      <w:r w:rsidRPr="000F6DC2">
        <w:t xml:space="preserve">Compare: </w:t>
      </w:r>
      <w:r w:rsidRPr="000F6DC2">
        <w:rPr>
          <w:b/>
          <w:bCs/>
        </w:rPr>
        <w:t>Mg (magnésio)</w:t>
      </w:r>
      <w:r w:rsidRPr="000F6DC2">
        <w:t xml:space="preserve"> e </w:t>
      </w:r>
      <w:r w:rsidRPr="000F6DC2">
        <w:rPr>
          <w:b/>
          <w:bCs/>
        </w:rPr>
        <w:t>Ca (cálcio)</w:t>
      </w:r>
      <w:r w:rsidRPr="000F6DC2">
        <w:t>.</w:t>
      </w:r>
    </w:p>
    <w:p w14:paraId="29E875AD" w14:textId="77777777" w:rsidR="000F6DC2" w:rsidRPr="000F6DC2" w:rsidRDefault="000F6DC2" w:rsidP="000F6DC2">
      <w:r w:rsidRPr="000F6DC2">
        <w:t>a) Qual possui maior raio atômico?</w:t>
      </w:r>
      <w:r w:rsidRPr="000F6DC2">
        <w:br/>
        <w:t>b) Qual possui menor eletronegatividade?</w:t>
      </w:r>
      <w:r w:rsidRPr="000F6DC2">
        <w:br/>
        <w:t>c) Explique.</w:t>
      </w:r>
    </w:p>
    <w:p w14:paraId="05D7528B" w14:textId="77777777" w:rsidR="000F6DC2" w:rsidRPr="000F6DC2" w:rsidRDefault="000F6DC2" w:rsidP="000F6DC2">
      <w:pPr>
        <w:ind w:left="2127"/>
        <w:rPr>
          <w:b/>
          <w:bCs/>
        </w:rPr>
      </w:pPr>
      <w:r w:rsidRPr="000F6DC2">
        <w:rPr>
          <w:b/>
          <w:bCs/>
        </w:rPr>
        <w:t xml:space="preserve">5. </w:t>
      </w:r>
      <w:r w:rsidRPr="000F6DC2">
        <w:rPr>
          <w:rFonts w:ascii="Segoe UI Emoji" w:hAnsi="Segoe UI Emoji" w:cs="Segoe UI Emoji"/>
          <w:b/>
          <w:bCs/>
        </w:rPr>
        <w:t>🔬</w:t>
      </w:r>
      <w:r w:rsidRPr="000F6DC2">
        <w:rPr>
          <w:b/>
          <w:bCs/>
        </w:rPr>
        <w:t xml:space="preserve"> Comparação Horizontal</w:t>
      </w:r>
    </w:p>
    <w:p w14:paraId="308649A8" w14:textId="77777777" w:rsidR="000F6DC2" w:rsidRPr="000F6DC2" w:rsidRDefault="000F6DC2" w:rsidP="000F6DC2">
      <w:pPr>
        <w:ind w:left="2127"/>
      </w:pPr>
      <w:r w:rsidRPr="000F6DC2">
        <w:t xml:space="preserve">Compare: </w:t>
      </w:r>
      <w:r w:rsidRPr="000F6DC2">
        <w:rPr>
          <w:b/>
          <w:bCs/>
        </w:rPr>
        <w:t>C (carbono)</w:t>
      </w:r>
      <w:r w:rsidRPr="000F6DC2">
        <w:t xml:space="preserve"> e </w:t>
      </w:r>
      <w:r w:rsidRPr="000F6DC2">
        <w:rPr>
          <w:b/>
          <w:bCs/>
        </w:rPr>
        <w:t>N (nitrogênio)</w:t>
      </w:r>
      <w:r w:rsidRPr="000F6DC2">
        <w:t>.</w:t>
      </w:r>
    </w:p>
    <w:p w14:paraId="2AC47D7C" w14:textId="78ACEA22" w:rsidR="000F6DC2" w:rsidRDefault="000F6DC2" w:rsidP="000F6DC2">
      <w:pPr>
        <w:ind w:left="2127"/>
      </w:pPr>
      <w:r w:rsidRPr="000F6DC2">
        <w:t>a) Qual possui maior eletronegatividade?</w:t>
      </w:r>
      <w:r w:rsidRPr="000F6DC2">
        <w:br/>
        <w:t>b) Qual possui menor raio atômico?</w:t>
      </w:r>
      <w:r w:rsidRPr="000F6DC2">
        <w:br/>
        <w:t>c) Justifique.</w:t>
      </w:r>
    </w:p>
    <w:p w14:paraId="1C9F1709" w14:textId="77777777" w:rsidR="000F6DC2" w:rsidRDefault="000F6DC2">
      <w:r>
        <w:br w:type="page"/>
      </w:r>
    </w:p>
    <w:p w14:paraId="06FB96F6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lastRenderedPageBreak/>
        <w:t xml:space="preserve">6. </w:t>
      </w:r>
      <w:r w:rsidRPr="000F6DC2">
        <w:rPr>
          <w:rFonts w:ascii="Segoe UI Emoji" w:hAnsi="Segoe UI Emoji" w:cs="Segoe UI Emoji"/>
          <w:b/>
          <w:bCs/>
        </w:rPr>
        <w:t>⚙️</w:t>
      </w:r>
      <w:r w:rsidRPr="000F6DC2">
        <w:rPr>
          <w:b/>
          <w:bCs/>
        </w:rPr>
        <w:t xml:space="preserve"> Metais </w:t>
      </w:r>
      <w:proofErr w:type="spellStart"/>
      <w:r w:rsidRPr="000F6DC2">
        <w:rPr>
          <w:b/>
          <w:bCs/>
        </w:rPr>
        <w:t>vs</w:t>
      </w:r>
      <w:proofErr w:type="spellEnd"/>
      <w:r w:rsidRPr="000F6DC2">
        <w:rPr>
          <w:b/>
          <w:bCs/>
        </w:rPr>
        <w:t xml:space="preserve"> Ametais</w:t>
      </w:r>
    </w:p>
    <w:p w14:paraId="7CDB0805" w14:textId="77777777" w:rsidR="000F6DC2" w:rsidRPr="000F6DC2" w:rsidRDefault="000F6DC2" w:rsidP="000F6DC2">
      <w:r w:rsidRPr="000F6DC2">
        <w:t xml:space="preserve">Compare: </w:t>
      </w:r>
      <w:r w:rsidRPr="000F6DC2">
        <w:rPr>
          <w:b/>
          <w:bCs/>
        </w:rPr>
        <w:t>Na (sódio)</w:t>
      </w:r>
      <w:r w:rsidRPr="000F6DC2">
        <w:t xml:space="preserve"> e </w:t>
      </w:r>
      <w:r w:rsidRPr="000F6DC2">
        <w:rPr>
          <w:b/>
          <w:bCs/>
        </w:rPr>
        <w:t>F (flúor)</w:t>
      </w:r>
      <w:r w:rsidRPr="000F6DC2">
        <w:t>.</w:t>
      </w:r>
    </w:p>
    <w:p w14:paraId="79CFB1E8" w14:textId="77777777" w:rsidR="000F6DC2" w:rsidRPr="000F6DC2" w:rsidRDefault="000F6DC2" w:rsidP="000F6DC2">
      <w:r w:rsidRPr="000F6DC2">
        <w:t>a) Qual possui maior eletronegatividade?</w:t>
      </w:r>
      <w:r w:rsidRPr="000F6DC2">
        <w:br/>
        <w:t>b) Qual possui maior raio atômico?</w:t>
      </w:r>
      <w:r w:rsidRPr="000F6DC2">
        <w:br/>
        <w:t>c) Qual tende a ganhar elétrons?</w:t>
      </w:r>
    </w:p>
    <w:p w14:paraId="19F7A351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7. </w:t>
      </w:r>
      <w:r w:rsidRPr="000F6DC2">
        <w:rPr>
          <w:rFonts w:ascii="Segoe UI Emoji" w:hAnsi="Segoe UI Emoji" w:cs="Segoe UI Emoji"/>
          <w:b/>
          <w:bCs/>
        </w:rPr>
        <w:t>🧲</w:t>
      </w:r>
      <w:r w:rsidRPr="000F6DC2">
        <w:rPr>
          <w:b/>
          <w:bCs/>
        </w:rPr>
        <w:t xml:space="preserve"> Família dos Halogênios</w:t>
      </w:r>
    </w:p>
    <w:p w14:paraId="4C411039" w14:textId="77777777" w:rsidR="000F6DC2" w:rsidRPr="000F6DC2" w:rsidRDefault="000F6DC2" w:rsidP="000F6DC2">
      <w:r w:rsidRPr="000F6DC2">
        <w:t xml:space="preserve">Compare: </w:t>
      </w:r>
      <w:r w:rsidRPr="000F6DC2">
        <w:rPr>
          <w:b/>
          <w:bCs/>
        </w:rPr>
        <w:t>Cl (cloro)</w:t>
      </w:r>
      <w:r w:rsidRPr="000F6DC2">
        <w:t xml:space="preserve"> e </w:t>
      </w:r>
      <w:r w:rsidRPr="000F6DC2">
        <w:rPr>
          <w:b/>
          <w:bCs/>
        </w:rPr>
        <w:t>I (iodo)</w:t>
      </w:r>
      <w:r w:rsidRPr="000F6DC2">
        <w:t>.</w:t>
      </w:r>
    </w:p>
    <w:p w14:paraId="77184494" w14:textId="77777777" w:rsidR="000F6DC2" w:rsidRPr="000F6DC2" w:rsidRDefault="000F6DC2" w:rsidP="000F6DC2">
      <w:r w:rsidRPr="000F6DC2">
        <w:t>a) Qual possui maior raio atômico?</w:t>
      </w:r>
      <w:r w:rsidRPr="000F6DC2">
        <w:br/>
        <w:t>b) Qual possui maior eletronegatividade?</w:t>
      </w:r>
      <w:r w:rsidRPr="000F6DC2">
        <w:br/>
        <w:t>c) Justifique.</w:t>
      </w:r>
    </w:p>
    <w:p w14:paraId="55F1AF66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t xml:space="preserve">8. </w:t>
      </w:r>
      <w:r w:rsidRPr="000F6DC2">
        <w:rPr>
          <w:rFonts w:ascii="Segoe UI Emoji" w:hAnsi="Segoe UI Emoji" w:cs="Segoe UI Emoji"/>
          <w:b/>
          <w:bCs/>
        </w:rPr>
        <w:t>🔥</w:t>
      </w:r>
      <w:r w:rsidRPr="000F6DC2">
        <w:rPr>
          <w:b/>
          <w:bCs/>
        </w:rPr>
        <w:t xml:space="preserve"> Análise Geral</w:t>
      </w:r>
    </w:p>
    <w:p w14:paraId="33E2ADCD" w14:textId="77777777" w:rsidR="000F6DC2" w:rsidRPr="000F6DC2" w:rsidRDefault="000F6DC2" w:rsidP="000F6DC2">
      <w:r w:rsidRPr="000F6DC2">
        <w:t>Considere três elementos:</w:t>
      </w:r>
    </w:p>
    <w:p w14:paraId="1A3271D5" w14:textId="77777777" w:rsidR="000F6DC2" w:rsidRPr="000F6DC2" w:rsidRDefault="000F6DC2" w:rsidP="000F6DC2">
      <w:pPr>
        <w:numPr>
          <w:ilvl w:val="0"/>
          <w:numId w:val="4"/>
        </w:numPr>
      </w:pPr>
      <w:r w:rsidRPr="000F6DC2">
        <w:t>A: topo à direita da tabela</w:t>
      </w:r>
    </w:p>
    <w:p w14:paraId="1C45C27C" w14:textId="77777777" w:rsidR="000F6DC2" w:rsidRPr="000F6DC2" w:rsidRDefault="000F6DC2" w:rsidP="000F6DC2">
      <w:pPr>
        <w:numPr>
          <w:ilvl w:val="0"/>
          <w:numId w:val="4"/>
        </w:numPr>
      </w:pPr>
      <w:r w:rsidRPr="000F6DC2">
        <w:t>B: centro da tabela</w:t>
      </w:r>
    </w:p>
    <w:p w14:paraId="3B42DB2D" w14:textId="77777777" w:rsidR="000F6DC2" w:rsidRPr="000F6DC2" w:rsidRDefault="000F6DC2" w:rsidP="000F6DC2">
      <w:pPr>
        <w:numPr>
          <w:ilvl w:val="0"/>
          <w:numId w:val="4"/>
        </w:numPr>
      </w:pPr>
      <w:r w:rsidRPr="000F6DC2">
        <w:t>C: parte inferior à esquerda</w:t>
      </w:r>
    </w:p>
    <w:p w14:paraId="0EDF15CF" w14:textId="77777777" w:rsidR="000F6DC2" w:rsidRPr="000F6DC2" w:rsidRDefault="000F6DC2" w:rsidP="000F6DC2">
      <w:r w:rsidRPr="000F6DC2">
        <w:t>a) Qual possui maior eletronegatividade?</w:t>
      </w:r>
      <w:r w:rsidRPr="000F6DC2">
        <w:br/>
        <w:t>b) Qual possui maior raio atômico?</w:t>
      </w:r>
      <w:r w:rsidRPr="000F6DC2">
        <w:br/>
        <w:t>c) Justifique.</w:t>
      </w:r>
    </w:p>
    <w:p w14:paraId="7FF8CAED" w14:textId="77777777" w:rsidR="000F6DC2" w:rsidRPr="000F6DC2" w:rsidRDefault="000F6DC2" w:rsidP="000F6DC2">
      <w:pPr>
        <w:ind w:left="1985"/>
        <w:rPr>
          <w:b/>
          <w:bCs/>
        </w:rPr>
      </w:pPr>
      <w:r w:rsidRPr="000F6DC2">
        <w:rPr>
          <w:b/>
          <w:bCs/>
        </w:rPr>
        <w:t xml:space="preserve">9. </w:t>
      </w:r>
      <w:r w:rsidRPr="000F6DC2">
        <w:rPr>
          <w:rFonts w:ascii="Segoe UI Emoji" w:hAnsi="Segoe UI Emoji" w:cs="Segoe UI Emoji"/>
          <w:b/>
          <w:bCs/>
        </w:rPr>
        <w:t>💡</w:t>
      </w:r>
      <w:r w:rsidRPr="000F6DC2">
        <w:rPr>
          <w:b/>
          <w:bCs/>
        </w:rPr>
        <w:t xml:space="preserve"> Interpretação</w:t>
      </w:r>
    </w:p>
    <w:p w14:paraId="068DD080" w14:textId="77777777" w:rsidR="000F6DC2" w:rsidRPr="000F6DC2" w:rsidRDefault="000F6DC2" w:rsidP="000F6DC2">
      <w:pPr>
        <w:ind w:left="1985"/>
      </w:pPr>
      <w:r w:rsidRPr="000F6DC2">
        <w:t>Um elemento possui:</w:t>
      </w:r>
    </w:p>
    <w:p w14:paraId="09846F48" w14:textId="77777777" w:rsidR="000F6DC2" w:rsidRPr="000F6DC2" w:rsidRDefault="000F6DC2" w:rsidP="000F6DC2">
      <w:pPr>
        <w:numPr>
          <w:ilvl w:val="0"/>
          <w:numId w:val="5"/>
        </w:numPr>
        <w:ind w:left="2552"/>
      </w:pPr>
      <w:r w:rsidRPr="000F6DC2">
        <w:t>Alto raio atômico</w:t>
      </w:r>
    </w:p>
    <w:p w14:paraId="38ADDA26" w14:textId="77777777" w:rsidR="000F6DC2" w:rsidRPr="000F6DC2" w:rsidRDefault="000F6DC2" w:rsidP="000F6DC2">
      <w:pPr>
        <w:numPr>
          <w:ilvl w:val="0"/>
          <w:numId w:val="5"/>
        </w:numPr>
        <w:ind w:left="2552"/>
      </w:pPr>
      <w:r w:rsidRPr="000F6DC2">
        <w:t>Baixa eletronegatividade</w:t>
      </w:r>
    </w:p>
    <w:p w14:paraId="0096B81A" w14:textId="1A9CD038" w:rsidR="000F6DC2" w:rsidRDefault="000F6DC2" w:rsidP="000F6DC2">
      <w:pPr>
        <w:ind w:left="1985"/>
      </w:pPr>
      <w:r w:rsidRPr="000F6DC2">
        <w:t>a) Ele está mais à esquerda ou à direita da tabela?</w:t>
      </w:r>
      <w:r w:rsidRPr="000F6DC2">
        <w:br/>
        <w:t>b) Ele está mais acima ou abaixo?</w:t>
      </w:r>
      <w:r w:rsidRPr="000F6DC2">
        <w:br/>
        <w:t>c) Esse elemento é mais provável de ser metal ou ametal?</w:t>
      </w:r>
    </w:p>
    <w:p w14:paraId="0CECBBAE" w14:textId="77777777" w:rsidR="000F6DC2" w:rsidRDefault="000F6DC2">
      <w:r>
        <w:br w:type="page"/>
      </w:r>
    </w:p>
    <w:p w14:paraId="6CF2A884" w14:textId="77777777" w:rsidR="000F6DC2" w:rsidRPr="000F6DC2" w:rsidRDefault="000F6DC2" w:rsidP="000F6DC2">
      <w:pPr>
        <w:rPr>
          <w:b/>
          <w:bCs/>
        </w:rPr>
      </w:pPr>
      <w:r w:rsidRPr="000F6DC2">
        <w:rPr>
          <w:b/>
          <w:bCs/>
        </w:rPr>
        <w:lastRenderedPageBreak/>
        <w:t xml:space="preserve">10. </w:t>
      </w:r>
      <w:r w:rsidRPr="000F6DC2">
        <w:rPr>
          <w:rFonts w:ascii="Segoe UI Emoji" w:hAnsi="Segoe UI Emoji" w:cs="Segoe UI Emoji"/>
          <w:b/>
          <w:bCs/>
        </w:rPr>
        <w:t>🧠</w:t>
      </w:r>
      <w:r w:rsidRPr="000F6DC2">
        <w:rPr>
          <w:b/>
          <w:bCs/>
        </w:rPr>
        <w:t xml:space="preserve"> Desafio de Raciocínio</w:t>
      </w:r>
    </w:p>
    <w:p w14:paraId="3437B452" w14:textId="77777777" w:rsidR="000F6DC2" w:rsidRPr="000F6DC2" w:rsidRDefault="000F6DC2" w:rsidP="000F6DC2">
      <w:r w:rsidRPr="000F6DC2">
        <w:t>Coloque em ordem crescente de eletronegatividade:</w:t>
      </w:r>
      <w:r w:rsidRPr="000F6DC2">
        <w:br/>
      </w:r>
      <w:r w:rsidRPr="000F6DC2">
        <w:rPr>
          <w:b/>
          <w:bCs/>
        </w:rPr>
        <w:t>Na, Mg, Cl</w:t>
      </w:r>
    </w:p>
    <w:p w14:paraId="580D8049" w14:textId="77777777" w:rsidR="000F6DC2" w:rsidRPr="000F6DC2" w:rsidRDefault="000F6DC2" w:rsidP="000F6DC2">
      <w:r w:rsidRPr="000F6DC2">
        <w:t>Justifique sua resposta.</w:t>
      </w:r>
    </w:p>
    <w:p w14:paraId="18FF49D6" w14:textId="77777777" w:rsidR="000F6DC2" w:rsidRDefault="000F6DC2" w:rsidP="000F6DC2">
      <w:r w:rsidRPr="000F6DC2">
        <w:pict w14:anchorId="419A8595">
          <v:rect id="_x0000_i1114" style="width:0;height:1.5pt" o:hralign="center" o:hrstd="t" o:hr="t" fillcolor="#a0a0a0" stroked="f"/>
        </w:pict>
      </w:r>
    </w:p>
    <w:p w14:paraId="2E779517" w14:textId="4B71E5BB" w:rsidR="000F6DC2" w:rsidRDefault="000F6DC2" w:rsidP="000F6DC2">
      <w:r w:rsidRPr="000F6DC2">
        <w:pict w14:anchorId="3C9F6EFE">
          <v:rect id="_x0000_i1140" style="width:0;height:1.5pt" o:hralign="center" o:hrstd="t" o:hr="t" fillcolor="#a0a0a0" stroked="f"/>
        </w:pict>
      </w:r>
    </w:p>
    <w:p w14:paraId="72339A28" w14:textId="67EE6A3C" w:rsidR="000F6DC2" w:rsidRDefault="000F6DC2" w:rsidP="000F6DC2">
      <w:r w:rsidRPr="000F6DC2">
        <w:pict w14:anchorId="40ADD5C3">
          <v:rect id="_x0000_i1143" style="width:0;height:1.5pt" o:hralign="center" o:hrstd="t" o:hr="t" fillcolor="#a0a0a0" stroked="f"/>
        </w:pict>
      </w:r>
    </w:p>
    <w:p w14:paraId="699EB844" w14:textId="4421C142" w:rsidR="000F6DC2" w:rsidRPr="000F6DC2" w:rsidRDefault="000F6DC2" w:rsidP="000F6DC2">
      <w:r w:rsidRPr="000F6DC2">
        <w:pict w14:anchorId="090FF474">
          <v:rect id="_x0000_i1144" style="width:0;height:1.5pt" o:hralign="center" o:hrstd="t" o:hr="t" fillcolor="#a0a0a0" stroked="f"/>
        </w:pict>
      </w:r>
    </w:p>
    <w:p w14:paraId="14C05E01" w14:textId="77777777" w:rsidR="000F6DC2" w:rsidRPr="000F6DC2" w:rsidRDefault="000F6DC2" w:rsidP="000F6DC2">
      <w:pPr>
        <w:rPr>
          <w:b/>
          <w:bCs/>
        </w:rPr>
      </w:pPr>
      <w:r w:rsidRPr="000F6DC2">
        <w:rPr>
          <w:rFonts w:ascii="Segoe UI Emoji" w:hAnsi="Segoe UI Emoji" w:cs="Segoe UI Emoji"/>
          <w:b/>
          <w:bCs/>
        </w:rPr>
        <w:t>💡</w:t>
      </w:r>
      <w:r w:rsidRPr="000F6DC2">
        <w:rPr>
          <w:b/>
          <w:bCs/>
        </w:rPr>
        <w:t xml:space="preserve"> Desafio (Bônus)</w:t>
      </w:r>
    </w:p>
    <w:p w14:paraId="32E2F5E0" w14:textId="77777777" w:rsidR="000F6DC2" w:rsidRPr="000F6DC2" w:rsidRDefault="000F6DC2" w:rsidP="000F6DC2">
      <w:r w:rsidRPr="000F6DC2">
        <w:t>Explique por que o flúor é considerado o elemento mais eletronegativo da tabela periódica.</w:t>
      </w:r>
    </w:p>
    <w:p w14:paraId="47FF5DFA" w14:textId="77777777" w:rsidR="000F6DC2" w:rsidRDefault="000F6DC2" w:rsidP="000F6DC2">
      <w:r w:rsidRPr="000F6DC2">
        <w:pict w14:anchorId="60037B5F">
          <v:rect id="_x0000_i1115" style="width:0;height:1.5pt" o:hralign="center" o:hrstd="t" o:hr="t" fillcolor="#a0a0a0" stroked="f"/>
        </w:pict>
      </w:r>
    </w:p>
    <w:p w14:paraId="3D4920C7" w14:textId="48613A54" w:rsidR="000F6DC2" w:rsidRDefault="000F6DC2" w:rsidP="000F6DC2">
      <w:r w:rsidRPr="000F6DC2">
        <w:pict w14:anchorId="397B405E">
          <v:rect id="_x0000_i1145" style="width:0;height:1.5pt" o:hralign="center" o:hrstd="t" o:hr="t" fillcolor="#a0a0a0" stroked="f"/>
        </w:pict>
      </w:r>
    </w:p>
    <w:p w14:paraId="1B49186F" w14:textId="1ACF602C" w:rsidR="000F6DC2" w:rsidRDefault="000F6DC2" w:rsidP="000F6DC2">
      <w:r w:rsidRPr="000F6DC2">
        <w:pict w14:anchorId="5E3B0F86">
          <v:rect id="_x0000_i1146" style="width:0;height:1.5pt" o:hralign="center" o:hrstd="t" o:hr="t" fillcolor="#a0a0a0" stroked="f"/>
        </w:pict>
      </w:r>
    </w:p>
    <w:p w14:paraId="17EEDD45" w14:textId="67B04AA3" w:rsidR="000F6DC2" w:rsidRPr="000F6DC2" w:rsidRDefault="000F6DC2" w:rsidP="000F6DC2">
      <w:r w:rsidRPr="000F6DC2">
        <w:pict w14:anchorId="41AB678C">
          <v:rect id="_x0000_i1147" style="width:0;height:1.5pt" o:hralign="center" o:hrstd="t" o:hr="t" fillcolor="#a0a0a0" stroked="f"/>
        </w:pict>
      </w:r>
    </w:p>
    <w:p w14:paraId="344CF13E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72E5" w14:textId="77777777" w:rsidR="00AD4171" w:rsidRDefault="00AD4171" w:rsidP="00742F42">
      <w:pPr>
        <w:spacing w:after="0" w:line="240" w:lineRule="auto"/>
      </w:pPr>
      <w:r>
        <w:separator/>
      </w:r>
    </w:p>
  </w:endnote>
  <w:endnote w:type="continuationSeparator" w:id="0">
    <w:p w14:paraId="0DF74396" w14:textId="77777777" w:rsidR="00AD4171" w:rsidRDefault="00AD4171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8E72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AD6C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D7D5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F19D" w14:textId="77777777" w:rsidR="00AD4171" w:rsidRDefault="00AD4171" w:rsidP="00742F42">
      <w:pPr>
        <w:spacing w:after="0" w:line="240" w:lineRule="auto"/>
      </w:pPr>
      <w:r>
        <w:separator/>
      </w:r>
    </w:p>
  </w:footnote>
  <w:footnote w:type="continuationSeparator" w:id="0">
    <w:p w14:paraId="3618C7CD" w14:textId="77777777" w:rsidR="00AD4171" w:rsidRDefault="00AD4171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71AC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03178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471C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130E"/>
    <w:multiLevelType w:val="multilevel"/>
    <w:tmpl w:val="7BB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94820"/>
    <w:multiLevelType w:val="multilevel"/>
    <w:tmpl w:val="5BB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0"/>
  </w:num>
  <w:num w:numId="4" w16cid:durableId="75329397">
    <w:abstractNumId w:val="2"/>
  </w:num>
  <w:num w:numId="5" w16cid:durableId="193424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2"/>
    <w:rsid w:val="000F6DC2"/>
    <w:rsid w:val="0045558D"/>
    <w:rsid w:val="00545B7A"/>
    <w:rsid w:val="005B2082"/>
    <w:rsid w:val="00742F42"/>
    <w:rsid w:val="007555AB"/>
    <w:rsid w:val="00771BC2"/>
    <w:rsid w:val="007D198B"/>
    <w:rsid w:val="007D654C"/>
    <w:rsid w:val="00AD4171"/>
    <w:rsid w:val="00B25051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C3B7F"/>
  <w15:chartTrackingRefBased/>
  <w15:docId w15:val="{EA83CB92-65F7-4609-8107-1EA73F13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1</TotalTime>
  <Pages>3</Pages>
  <Words>294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2026-03-23T14:09:00Z</dcterms:created>
  <dcterms:modified xsi:type="dcterms:W3CDTF">2026-03-23T14:10:00Z</dcterms:modified>
</cp:coreProperties>
</file>