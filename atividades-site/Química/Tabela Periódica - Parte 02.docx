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7894" w14:textId="77777777" w:rsidR="00C17BBC" w:rsidRPr="00C17BBC" w:rsidRDefault="00C17BBC" w:rsidP="00C17BBC">
      <w:pPr>
        <w:jc w:val="center"/>
        <w:rPr>
          <w:b/>
          <w:bCs/>
        </w:rPr>
      </w:pPr>
      <w:r w:rsidRPr="00C17BBC">
        <w:rPr>
          <w:rFonts w:ascii="Segoe UI Emoji" w:hAnsi="Segoe UI Emoji" w:cs="Segoe UI Emoji"/>
          <w:b/>
          <w:bCs/>
        </w:rPr>
        <w:t>🧪</w:t>
      </w:r>
      <w:r w:rsidRPr="00C17BBC">
        <w:rPr>
          <w:b/>
          <w:bCs/>
        </w:rPr>
        <w:t xml:space="preserve"> ATIVIDADE 02 – DISTRIBUIÇÃO ELETRÔNICA (INTRODUÇÃO)</w:t>
      </w:r>
    </w:p>
    <w:p w14:paraId="1D84981D" w14:textId="7DDEB0AD" w:rsidR="00C17BBC" w:rsidRPr="00C17BBC" w:rsidRDefault="00C17BBC" w:rsidP="00C17BBC">
      <w:pPr>
        <w:jc w:val="center"/>
      </w:pPr>
      <w:r w:rsidRPr="00C17BBC">
        <w:rPr>
          <w:b/>
          <w:bCs/>
        </w:rPr>
        <w:t>Instruções:</w:t>
      </w:r>
      <w:r w:rsidRPr="00C17BBC">
        <w:t xml:space="preserve"> Resolva as situações abaixo apresentando </w:t>
      </w:r>
      <w:r w:rsidRPr="00C17BBC">
        <w:rPr>
          <w:b/>
          <w:bCs/>
        </w:rPr>
        <w:t>justificativas claras e, quando necessário, os cálculos no caderno</w:t>
      </w:r>
      <w:r w:rsidRPr="00C17BBC">
        <w:t>.</w:t>
      </w:r>
    </w:p>
    <w:p w14:paraId="02CC5BEB" w14:textId="632CD362" w:rsidR="00C17BBC" w:rsidRPr="00C17BBC" w:rsidRDefault="00C17BBC" w:rsidP="00C17BBC"/>
    <w:p w14:paraId="74EEEF81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1. </w:t>
      </w:r>
      <w:r w:rsidRPr="00C17BBC">
        <w:rPr>
          <w:rFonts w:ascii="Segoe UI Emoji" w:hAnsi="Segoe UI Emoji" w:cs="Segoe UI Emoji"/>
          <w:b/>
          <w:bCs/>
        </w:rPr>
        <w:t>⚛️</w:t>
      </w:r>
      <w:r w:rsidRPr="00C17BBC">
        <w:rPr>
          <w:b/>
          <w:bCs/>
        </w:rPr>
        <w:t xml:space="preserve"> Camadas Eletrônicas</w:t>
      </w:r>
    </w:p>
    <w:p w14:paraId="0D671D5B" w14:textId="77777777" w:rsidR="00C17BBC" w:rsidRPr="00C17BBC" w:rsidRDefault="00C17BBC" w:rsidP="00C17BBC">
      <w:r w:rsidRPr="00C17BBC">
        <w:t xml:space="preserve">Um elemento químico possui </w:t>
      </w:r>
      <w:r w:rsidRPr="00C17BBC">
        <w:rPr>
          <w:b/>
          <w:bCs/>
        </w:rPr>
        <w:t>11 elétrons</w:t>
      </w:r>
      <w:r w:rsidRPr="00C17BBC">
        <w:t>.</w:t>
      </w:r>
    </w:p>
    <w:p w14:paraId="47DDEF6B" w14:textId="77777777" w:rsidR="00C17BBC" w:rsidRPr="00C17BBC" w:rsidRDefault="00C17BBC" w:rsidP="00C17BBC">
      <w:r w:rsidRPr="00C17BBC">
        <w:t>a) Faça a distribuição eletrônica em camadas (K, L, M...).</w:t>
      </w:r>
      <w:r w:rsidRPr="00C17BBC">
        <w:br/>
        <w:t>b) Quantas camadas esse elemento possui?</w:t>
      </w:r>
      <w:r w:rsidRPr="00C17BBC">
        <w:br/>
        <w:t>c) Em qual período da tabela periódica ele está?</w:t>
      </w:r>
    </w:p>
    <w:p w14:paraId="5797E542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2. </w:t>
      </w:r>
      <w:r w:rsidRPr="00C17BBC">
        <w:rPr>
          <w:rFonts w:ascii="Segoe UI Emoji" w:hAnsi="Segoe UI Emoji" w:cs="Segoe UI Emoji"/>
          <w:b/>
          <w:bCs/>
        </w:rPr>
        <w:t>🔋</w:t>
      </w:r>
      <w:r w:rsidRPr="00C17BBC">
        <w:rPr>
          <w:b/>
          <w:bCs/>
        </w:rPr>
        <w:t xml:space="preserve"> Relação com a Tabela</w:t>
      </w:r>
    </w:p>
    <w:p w14:paraId="79430C42" w14:textId="77777777" w:rsidR="00C17BBC" w:rsidRPr="00C17BBC" w:rsidRDefault="00C17BBC" w:rsidP="00C17BBC">
      <w:r w:rsidRPr="00C17BBC">
        <w:t xml:space="preserve">Um elemento possui distribuição eletrônica: </w:t>
      </w:r>
      <w:r w:rsidRPr="00C17BBC">
        <w:rPr>
          <w:b/>
          <w:bCs/>
        </w:rPr>
        <w:t>2 – 8 – 1</w:t>
      </w:r>
    </w:p>
    <w:p w14:paraId="1C3A46C6" w14:textId="77777777" w:rsidR="00C17BBC" w:rsidRPr="00C17BBC" w:rsidRDefault="00C17BBC" w:rsidP="00C17BBC">
      <w:r w:rsidRPr="00C17BBC">
        <w:t>a) Quantos elétrons ele possui no total?</w:t>
      </w:r>
      <w:r w:rsidRPr="00C17BBC">
        <w:br/>
        <w:t>b) Em qual período ele está?</w:t>
      </w:r>
      <w:r w:rsidRPr="00C17BBC">
        <w:br/>
        <w:t>c) Esse elemento tende a perder ou ganhar elétrons? Justifique.</w:t>
      </w:r>
    </w:p>
    <w:p w14:paraId="317C2D3E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3. </w:t>
      </w:r>
      <w:r w:rsidRPr="00C17BBC">
        <w:rPr>
          <w:rFonts w:ascii="Segoe UI Emoji" w:hAnsi="Segoe UI Emoji" w:cs="Segoe UI Emoji"/>
          <w:b/>
          <w:bCs/>
        </w:rPr>
        <w:t>⚡</w:t>
      </w:r>
      <w:r w:rsidRPr="00C17BBC">
        <w:rPr>
          <w:b/>
          <w:bCs/>
        </w:rPr>
        <w:t xml:space="preserve"> Camada de Val</w:t>
      </w:r>
      <w:r w:rsidRPr="00C17BBC">
        <w:rPr>
          <w:rFonts w:ascii="Calibri" w:hAnsi="Calibri" w:cs="Calibri"/>
          <w:b/>
          <w:bCs/>
        </w:rPr>
        <w:t>ê</w:t>
      </w:r>
      <w:r w:rsidRPr="00C17BBC">
        <w:rPr>
          <w:b/>
          <w:bCs/>
        </w:rPr>
        <w:t>ncia</w:t>
      </w:r>
    </w:p>
    <w:p w14:paraId="03E0683D" w14:textId="77777777" w:rsidR="00C17BBC" w:rsidRPr="00C17BBC" w:rsidRDefault="00C17BBC" w:rsidP="00C17BBC">
      <w:r w:rsidRPr="00C17BBC">
        <w:t xml:space="preserve">Um átomo possui distribuição: </w:t>
      </w:r>
      <w:r w:rsidRPr="00C17BBC">
        <w:rPr>
          <w:b/>
          <w:bCs/>
        </w:rPr>
        <w:t>2 – 8 – 7</w:t>
      </w:r>
    </w:p>
    <w:p w14:paraId="530BA5EE" w14:textId="77777777" w:rsidR="00C17BBC" w:rsidRPr="00C17BBC" w:rsidRDefault="00C17BBC" w:rsidP="00C17BBC">
      <w:r w:rsidRPr="00C17BBC">
        <w:t>a) Quantos elétrons existem na camada de valência?</w:t>
      </w:r>
      <w:r w:rsidRPr="00C17BBC">
        <w:br/>
        <w:t>b) Esse elemento pertence a qual tipo de família (metais, ametais ou gases nobres)?</w:t>
      </w:r>
      <w:r w:rsidRPr="00C17BBC">
        <w:br/>
        <w:t>c) Ele tende a ganhar ou perder elétrons?</w:t>
      </w:r>
    </w:p>
    <w:p w14:paraId="1787F9AC" w14:textId="77777777" w:rsidR="00C17BBC" w:rsidRPr="00C17BBC" w:rsidRDefault="00C17BBC" w:rsidP="00C17BBC">
      <w:pPr>
        <w:ind w:left="1985" w:right="-852"/>
        <w:rPr>
          <w:b/>
          <w:bCs/>
        </w:rPr>
      </w:pPr>
      <w:r w:rsidRPr="00C17BBC">
        <w:rPr>
          <w:b/>
          <w:bCs/>
        </w:rPr>
        <w:t xml:space="preserve">4. </w:t>
      </w:r>
      <w:r w:rsidRPr="00C17BBC">
        <w:rPr>
          <w:rFonts w:ascii="Segoe UI Emoji" w:hAnsi="Segoe UI Emoji" w:cs="Segoe UI Emoji"/>
          <w:b/>
          <w:bCs/>
        </w:rPr>
        <w:t>🌍</w:t>
      </w:r>
      <w:r w:rsidRPr="00C17BBC">
        <w:rPr>
          <w:b/>
          <w:bCs/>
        </w:rPr>
        <w:t xml:space="preserve"> Identificação de Elemento</w:t>
      </w:r>
    </w:p>
    <w:p w14:paraId="568202D1" w14:textId="77777777" w:rsidR="00C17BBC" w:rsidRPr="00C17BBC" w:rsidRDefault="00C17BBC" w:rsidP="00C17BBC">
      <w:pPr>
        <w:ind w:left="1985" w:right="-852"/>
      </w:pPr>
      <w:r w:rsidRPr="00C17BBC">
        <w:t xml:space="preserve">Um elemento possui </w:t>
      </w:r>
      <w:r w:rsidRPr="00C17BBC">
        <w:rPr>
          <w:b/>
          <w:bCs/>
        </w:rPr>
        <w:t>3 camadas eletrônicas</w:t>
      </w:r>
      <w:r w:rsidRPr="00C17BBC">
        <w:t xml:space="preserve"> e </w:t>
      </w:r>
      <w:r w:rsidRPr="00C17BBC">
        <w:rPr>
          <w:b/>
          <w:bCs/>
        </w:rPr>
        <w:t>1 elétron na última camada</w:t>
      </w:r>
      <w:r w:rsidRPr="00C17BBC">
        <w:t>.</w:t>
      </w:r>
    </w:p>
    <w:p w14:paraId="54B2EE45" w14:textId="5FF3ED95" w:rsidR="00C17BBC" w:rsidRDefault="00C17BBC" w:rsidP="00C17BBC">
      <w:pPr>
        <w:ind w:left="1985" w:right="-852"/>
      </w:pPr>
      <w:r w:rsidRPr="00C17BBC">
        <w:t>a) Em qual período ele está?</w:t>
      </w:r>
      <w:r w:rsidRPr="00C17BBC">
        <w:br/>
        <w:t>b) Esse elemento pertence a qual grupo?</w:t>
      </w:r>
      <w:r w:rsidRPr="00C17BBC">
        <w:br/>
        <w:t>c) Ele é mais provável de ser metal ou ametal?</w:t>
      </w:r>
    </w:p>
    <w:p w14:paraId="2BEE501C" w14:textId="77777777" w:rsidR="00C17BBC" w:rsidRDefault="00C17BBC">
      <w:r>
        <w:br w:type="page"/>
      </w:r>
    </w:p>
    <w:p w14:paraId="0F620A4B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lastRenderedPageBreak/>
        <w:t xml:space="preserve">5. </w:t>
      </w:r>
      <w:r w:rsidRPr="00C17BBC">
        <w:rPr>
          <w:rFonts w:ascii="Segoe UI Emoji" w:hAnsi="Segoe UI Emoji" w:cs="Segoe UI Emoji"/>
          <w:b/>
          <w:bCs/>
        </w:rPr>
        <w:t>🧪</w:t>
      </w:r>
      <w:r w:rsidRPr="00C17BBC">
        <w:rPr>
          <w:b/>
          <w:bCs/>
        </w:rPr>
        <w:t xml:space="preserve"> Comparação</w:t>
      </w:r>
    </w:p>
    <w:p w14:paraId="3F319C76" w14:textId="77777777" w:rsidR="00C17BBC" w:rsidRPr="00C17BBC" w:rsidRDefault="00C17BBC" w:rsidP="00C17BBC">
      <w:r w:rsidRPr="00C17BBC">
        <w:t>Considere dois elementos:</w:t>
      </w:r>
    </w:p>
    <w:p w14:paraId="6D4C4410" w14:textId="77777777" w:rsidR="00C17BBC" w:rsidRPr="00C17BBC" w:rsidRDefault="00C17BBC" w:rsidP="00C17BBC">
      <w:pPr>
        <w:numPr>
          <w:ilvl w:val="0"/>
          <w:numId w:val="4"/>
        </w:numPr>
      </w:pPr>
      <w:r w:rsidRPr="00C17BBC">
        <w:t xml:space="preserve">A: </w:t>
      </w:r>
      <w:r w:rsidRPr="00C17BBC">
        <w:rPr>
          <w:b/>
          <w:bCs/>
        </w:rPr>
        <w:t>2 – 8 – 1</w:t>
      </w:r>
    </w:p>
    <w:p w14:paraId="21DC1AEB" w14:textId="77777777" w:rsidR="00C17BBC" w:rsidRPr="00C17BBC" w:rsidRDefault="00C17BBC" w:rsidP="00C17BBC">
      <w:pPr>
        <w:numPr>
          <w:ilvl w:val="0"/>
          <w:numId w:val="4"/>
        </w:numPr>
      </w:pPr>
      <w:r w:rsidRPr="00C17BBC">
        <w:t xml:space="preserve">B: </w:t>
      </w:r>
      <w:r w:rsidRPr="00C17BBC">
        <w:rPr>
          <w:b/>
          <w:bCs/>
        </w:rPr>
        <w:t>2 – 8 – 8</w:t>
      </w:r>
    </w:p>
    <w:p w14:paraId="14015BA7" w14:textId="77777777" w:rsidR="00C17BBC" w:rsidRPr="00C17BBC" w:rsidRDefault="00C17BBC" w:rsidP="00C17BBC">
      <w:r w:rsidRPr="00C17BBC">
        <w:t>a) Qual deles é mais estável?</w:t>
      </w:r>
      <w:r w:rsidRPr="00C17BBC">
        <w:br/>
        <w:t>b) Qual tende a reagir mais facilmente?</w:t>
      </w:r>
      <w:r w:rsidRPr="00C17BBC">
        <w:br/>
        <w:t>c) Justifique com base na camada de valência.</w:t>
      </w:r>
    </w:p>
    <w:p w14:paraId="2AF30A01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6. </w:t>
      </w:r>
      <w:r w:rsidRPr="00C17BBC">
        <w:rPr>
          <w:rFonts w:ascii="Segoe UI Emoji" w:hAnsi="Segoe UI Emoji" w:cs="Segoe UI Emoji"/>
          <w:b/>
          <w:bCs/>
        </w:rPr>
        <w:t>🔬</w:t>
      </w:r>
      <w:r w:rsidRPr="00C17BBC">
        <w:rPr>
          <w:b/>
          <w:bCs/>
        </w:rPr>
        <w:t xml:space="preserve"> Distribuição Eletrônica</w:t>
      </w:r>
    </w:p>
    <w:p w14:paraId="48D39098" w14:textId="77777777" w:rsidR="00C17BBC" w:rsidRPr="00C17BBC" w:rsidRDefault="00C17BBC" w:rsidP="00C17BBC">
      <w:r w:rsidRPr="00C17BBC">
        <w:t xml:space="preserve">Um elemento possui número atômico </w:t>
      </w:r>
      <w:r w:rsidRPr="00C17BBC">
        <w:rPr>
          <w:b/>
          <w:bCs/>
        </w:rPr>
        <w:t>17</w:t>
      </w:r>
      <w:r w:rsidRPr="00C17BBC">
        <w:t>.</w:t>
      </w:r>
    </w:p>
    <w:p w14:paraId="775EF4F3" w14:textId="77777777" w:rsidR="00C17BBC" w:rsidRPr="00C17BBC" w:rsidRDefault="00C17BBC" w:rsidP="00C17BBC">
      <w:r w:rsidRPr="00C17BBC">
        <w:t>a) Faça a distribuição eletrônica em camadas.</w:t>
      </w:r>
      <w:r w:rsidRPr="00C17BBC">
        <w:br/>
        <w:t>b) Quantas camadas ele possui?</w:t>
      </w:r>
      <w:r w:rsidRPr="00C17BBC">
        <w:br/>
        <w:t>c) Quantos elétrons existem na camada de valência?</w:t>
      </w:r>
    </w:p>
    <w:p w14:paraId="32D6671E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7. </w:t>
      </w:r>
      <w:r w:rsidRPr="00C17BBC">
        <w:rPr>
          <w:rFonts w:ascii="Segoe UI Emoji" w:hAnsi="Segoe UI Emoji" w:cs="Segoe UI Emoji"/>
          <w:b/>
          <w:bCs/>
        </w:rPr>
        <w:t>⚙️</w:t>
      </w:r>
      <w:r w:rsidRPr="00C17BBC">
        <w:rPr>
          <w:b/>
          <w:bCs/>
        </w:rPr>
        <w:t xml:space="preserve"> Formação de Íons (introdutório)</w:t>
      </w:r>
    </w:p>
    <w:p w14:paraId="663EB32D" w14:textId="77777777" w:rsidR="00C17BBC" w:rsidRPr="00C17BBC" w:rsidRDefault="00C17BBC" w:rsidP="00C17BBC">
      <w:r w:rsidRPr="00C17BBC">
        <w:t xml:space="preserve">Um elemento possui distribuição: </w:t>
      </w:r>
      <w:r w:rsidRPr="00C17BBC">
        <w:rPr>
          <w:b/>
          <w:bCs/>
        </w:rPr>
        <w:t>2 – 8 – 2</w:t>
      </w:r>
    </w:p>
    <w:p w14:paraId="0E6CB7EB" w14:textId="77777777" w:rsidR="00C17BBC" w:rsidRPr="00C17BBC" w:rsidRDefault="00C17BBC" w:rsidP="00C17BBC">
      <w:r w:rsidRPr="00C17BBC">
        <w:t>a) Quantos elétrons ele possui?</w:t>
      </w:r>
      <w:r w:rsidRPr="00C17BBC">
        <w:br/>
        <w:t>b) Esse elemento tende a perder ou ganhar elétrons?</w:t>
      </w:r>
      <w:r w:rsidRPr="00C17BBC">
        <w:br/>
        <w:t>c) Qual carga elétrica ele tende a adquirir?</w:t>
      </w:r>
    </w:p>
    <w:p w14:paraId="3638797B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8. </w:t>
      </w:r>
      <w:r w:rsidRPr="00C17BBC">
        <w:rPr>
          <w:rFonts w:ascii="Segoe UI Emoji" w:hAnsi="Segoe UI Emoji" w:cs="Segoe UI Emoji"/>
          <w:b/>
          <w:bCs/>
        </w:rPr>
        <w:t>🧲</w:t>
      </w:r>
      <w:r w:rsidRPr="00C17BBC">
        <w:rPr>
          <w:b/>
          <w:bCs/>
        </w:rPr>
        <w:t xml:space="preserve"> Estabilidade</w:t>
      </w:r>
    </w:p>
    <w:p w14:paraId="2F993A87" w14:textId="77777777" w:rsidR="00C17BBC" w:rsidRPr="00C17BBC" w:rsidRDefault="00C17BBC" w:rsidP="00C17BBC">
      <w:r w:rsidRPr="00C17BBC">
        <w:t xml:space="preserve">Um átomo possui distribuição eletrônica </w:t>
      </w:r>
      <w:r w:rsidRPr="00C17BBC">
        <w:rPr>
          <w:b/>
          <w:bCs/>
        </w:rPr>
        <w:t>2 – 8 – 8</w:t>
      </w:r>
    </w:p>
    <w:p w14:paraId="24671487" w14:textId="36D18B74" w:rsidR="00C17BBC" w:rsidRDefault="00C17BBC" w:rsidP="00C17BBC">
      <w:r w:rsidRPr="00C17BBC">
        <w:t>a) Esse átomo é estável ou instável?</w:t>
      </w:r>
      <w:r w:rsidRPr="00C17BBC">
        <w:br/>
        <w:t>b) Ele tende a reagir? Justifique.</w:t>
      </w:r>
      <w:r w:rsidRPr="00C17BBC">
        <w:br/>
        <w:t>c) A qual família ele provavelmente pertence?</w:t>
      </w:r>
    </w:p>
    <w:p w14:paraId="1FDFBEA7" w14:textId="77777777" w:rsidR="00C17BBC" w:rsidRDefault="00C17BBC">
      <w:r>
        <w:br w:type="page"/>
      </w:r>
    </w:p>
    <w:p w14:paraId="75C1971B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lastRenderedPageBreak/>
        <w:t xml:space="preserve">9. </w:t>
      </w:r>
      <w:r w:rsidRPr="00C17BBC">
        <w:rPr>
          <w:rFonts w:ascii="Segoe UI Emoji" w:hAnsi="Segoe UI Emoji" w:cs="Segoe UI Emoji"/>
          <w:b/>
          <w:bCs/>
        </w:rPr>
        <w:t>🔥</w:t>
      </w:r>
      <w:r w:rsidRPr="00C17BBC">
        <w:rPr>
          <w:b/>
          <w:bCs/>
        </w:rPr>
        <w:t xml:space="preserve"> Interpretação</w:t>
      </w:r>
    </w:p>
    <w:p w14:paraId="1ECECC57" w14:textId="77777777" w:rsidR="00C17BBC" w:rsidRPr="00C17BBC" w:rsidRDefault="00C17BBC" w:rsidP="00C17BBC">
      <w:r w:rsidRPr="00C17BBC">
        <w:t>Um elemento possui:</w:t>
      </w:r>
    </w:p>
    <w:p w14:paraId="7E81DDE0" w14:textId="77777777" w:rsidR="00C17BBC" w:rsidRPr="00C17BBC" w:rsidRDefault="00C17BBC" w:rsidP="00C17BBC">
      <w:pPr>
        <w:numPr>
          <w:ilvl w:val="0"/>
          <w:numId w:val="5"/>
        </w:numPr>
      </w:pPr>
      <w:r w:rsidRPr="00C17BBC">
        <w:t>4 camadas eletrônicas</w:t>
      </w:r>
    </w:p>
    <w:p w14:paraId="5729C406" w14:textId="77777777" w:rsidR="00C17BBC" w:rsidRPr="00C17BBC" w:rsidRDefault="00C17BBC" w:rsidP="00C17BBC">
      <w:pPr>
        <w:numPr>
          <w:ilvl w:val="0"/>
          <w:numId w:val="5"/>
        </w:numPr>
      </w:pPr>
      <w:r w:rsidRPr="00C17BBC">
        <w:t>2 elétrons na camada de valência</w:t>
      </w:r>
    </w:p>
    <w:p w14:paraId="7851F883" w14:textId="77777777" w:rsidR="00C17BBC" w:rsidRPr="00C17BBC" w:rsidRDefault="00C17BBC" w:rsidP="00C17BBC">
      <w:r w:rsidRPr="00C17BBC">
        <w:t>a) Em qual período ele está?</w:t>
      </w:r>
      <w:r w:rsidRPr="00C17BBC">
        <w:br/>
        <w:t>b) Ele pertence a qual grupo?</w:t>
      </w:r>
      <w:r w:rsidRPr="00C17BBC">
        <w:br/>
        <w:t>c) Esse elemento tende a perder ou ganhar elétrons?</w:t>
      </w:r>
    </w:p>
    <w:p w14:paraId="5090A763" w14:textId="77777777" w:rsidR="00C17BBC" w:rsidRPr="00C17BBC" w:rsidRDefault="00C17BBC" w:rsidP="00C17BBC">
      <w:pPr>
        <w:rPr>
          <w:b/>
          <w:bCs/>
        </w:rPr>
      </w:pPr>
      <w:r w:rsidRPr="00C17BBC">
        <w:rPr>
          <w:b/>
          <w:bCs/>
        </w:rPr>
        <w:t xml:space="preserve">10. </w:t>
      </w:r>
      <w:r w:rsidRPr="00C17BBC">
        <w:rPr>
          <w:rFonts w:ascii="Segoe UI Emoji" w:hAnsi="Segoe UI Emoji" w:cs="Segoe UI Emoji"/>
          <w:b/>
          <w:bCs/>
        </w:rPr>
        <w:t>🧠</w:t>
      </w:r>
      <w:r w:rsidRPr="00C17BBC">
        <w:rPr>
          <w:b/>
          <w:bCs/>
        </w:rPr>
        <w:t xml:space="preserve"> Desafio de Raciocínio</w:t>
      </w:r>
    </w:p>
    <w:p w14:paraId="587273AE" w14:textId="77777777" w:rsidR="00C17BBC" w:rsidRPr="00C17BBC" w:rsidRDefault="00C17BBC" w:rsidP="00C17BBC">
      <w:r w:rsidRPr="00C17BBC">
        <w:t>Um elemento possui distribuição eletrônica desconhecida, mas sabe-se que:</w:t>
      </w:r>
    </w:p>
    <w:p w14:paraId="39CCB793" w14:textId="77777777" w:rsidR="00C17BBC" w:rsidRPr="00C17BBC" w:rsidRDefault="00C17BBC" w:rsidP="00C17BBC">
      <w:pPr>
        <w:numPr>
          <w:ilvl w:val="0"/>
          <w:numId w:val="6"/>
        </w:numPr>
      </w:pPr>
      <w:r w:rsidRPr="00C17BBC">
        <w:t xml:space="preserve">Está no </w:t>
      </w:r>
      <w:r w:rsidRPr="00C17BBC">
        <w:rPr>
          <w:b/>
          <w:bCs/>
        </w:rPr>
        <w:t>3º período</w:t>
      </w:r>
    </w:p>
    <w:p w14:paraId="7DAB4250" w14:textId="77777777" w:rsidR="00C17BBC" w:rsidRPr="00C17BBC" w:rsidRDefault="00C17BBC" w:rsidP="00C17BBC">
      <w:pPr>
        <w:numPr>
          <w:ilvl w:val="0"/>
          <w:numId w:val="6"/>
        </w:numPr>
      </w:pPr>
      <w:r w:rsidRPr="00C17BBC">
        <w:t xml:space="preserve">Possui </w:t>
      </w:r>
      <w:r w:rsidRPr="00C17BBC">
        <w:rPr>
          <w:b/>
          <w:bCs/>
        </w:rPr>
        <w:t>6 elétrons na camada de valência</w:t>
      </w:r>
    </w:p>
    <w:p w14:paraId="2E1BF4F2" w14:textId="77777777" w:rsidR="00C17BBC" w:rsidRPr="00C17BBC" w:rsidRDefault="00C17BBC" w:rsidP="00C17BBC">
      <w:r w:rsidRPr="00C17BBC">
        <w:t>a) Quantas camadas eletrônicas ele possui?</w:t>
      </w:r>
      <w:r w:rsidRPr="00C17BBC">
        <w:br/>
        <w:t>b) Monte uma possível distribuição eletrônica.</w:t>
      </w:r>
      <w:r w:rsidRPr="00C17BBC">
        <w:br/>
        <w:t>c) Esse elemento tende a ganhar ou perder elétrons?</w:t>
      </w:r>
    </w:p>
    <w:p w14:paraId="0190A163" w14:textId="77777777" w:rsidR="00C17BBC" w:rsidRPr="00C17BBC" w:rsidRDefault="00C17BBC" w:rsidP="00C17BBC">
      <w:r w:rsidRPr="00C17BBC">
        <w:pict w14:anchorId="401052A8">
          <v:rect id="_x0000_i1114" style="width:0;height:1.5pt" o:hralign="center" o:hrstd="t" o:hr="t" fillcolor="#a0a0a0" stroked="f"/>
        </w:pict>
      </w:r>
    </w:p>
    <w:p w14:paraId="248C12A8" w14:textId="77777777" w:rsidR="00C17BBC" w:rsidRPr="00C17BBC" w:rsidRDefault="00C17BBC" w:rsidP="00C17BBC">
      <w:pPr>
        <w:rPr>
          <w:b/>
          <w:bCs/>
        </w:rPr>
      </w:pPr>
      <w:r w:rsidRPr="00C17BBC">
        <w:rPr>
          <w:rFonts w:ascii="Segoe UI Emoji" w:hAnsi="Segoe UI Emoji" w:cs="Segoe UI Emoji"/>
          <w:b/>
          <w:bCs/>
        </w:rPr>
        <w:t>💡</w:t>
      </w:r>
      <w:r w:rsidRPr="00C17BBC">
        <w:rPr>
          <w:b/>
          <w:bCs/>
        </w:rPr>
        <w:t xml:space="preserve"> Desafio (Bônus)</w:t>
      </w:r>
    </w:p>
    <w:p w14:paraId="2CB479A5" w14:textId="77777777" w:rsidR="00C17BBC" w:rsidRPr="00C17BBC" w:rsidRDefault="00C17BBC" w:rsidP="00C17BBC">
      <w:r w:rsidRPr="00C17BBC">
        <w:t xml:space="preserve">Explique por que elementos com </w:t>
      </w:r>
      <w:r w:rsidRPr="00C17BBC">
        <w:rPr>
          <w:b/>
          <w:bCs/>
        </w:rPr>
        <w:t>8 elétrons na camada de valência</w:t>
      </w:r>
      <w:r w:rsidRPr="00C17BBC">
        <w:t xml:space="preserve"> são considerados estáveis.</w:t>
      </w:r>
    </w:p>
    <w:p w14:paraId="22AB8047" w14:textId="77777777" w:rsidR="00C17BBC" w:rsidRPr="00C17BBC" w:rsidRDefault="00C17BBC" w:rsidP="00C17BBC">
      <w:r w:rsidRPr="00C17BBC">
        <w:pict w14:anchorId="4D3FC063">
          <v:rect id="_x0000_i1115" style="width:0;height:1.5pt" o:hralign="center" o:hrstd="t" o:hr="t" fillcolor="#a0a0a0" stroked="f"/>
        </w:pict>
      </w:r>
    </w:p>
    <w:p w14:paraId="23C2E3B4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2091" w14:textId="77777777" w:rsidR="00D40952" w:rsidRDefault="00D40952" w:rsidP="00742F42">
      <w:pPr>
        <w:spacing w:after="0" w:line="240" w:lineRule="auto"/>
      </w:pPr>
      <w:r>
        <w:separator/>
      </w:r>
    </w:p>
  </w:endnote>
  <w:endnote w:type="continuationSeparator" w:id="0">
    <w:p w14:paraId="3156B14D" w14:textId="77777777" w:rsidR="00D40952" w:rsidRDefault="00D40952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27D0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8170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DBD2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6B3A" w14:textId="77777777" w:rsidR="00D40952" w:rsidRDefault="00D40952" w:rsidP="00742F42">
      <w:pPr>
        <w:spacing w:after="0" w:line="240" w:lineRule="auto"/>
      </w:pPr>
      <w:r>
        <w:separator/>
      </w:r>
    </w:p>
  </w:footnote>
  <w:footnote w:type="continuationSeparator" w:id="0">
    <w:p w14:paraId="0E4F1B6D" w14:textId="77777777" w:rsidR="00D40952" w:rsidRDefault="00D40952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B713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FEE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8E4C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24CB9"/>
    <w:multiLevelType w:val="multilevel"/>
    <w:tmpl w:val="3B14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9425E"/>
    <w:multiLevelType w:val="multilevel"/>
    <w:tmpl w:val="8F7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F5320"/>
    <w:multiLevelType w:val="multilevel"/>
    <w:tmpl w:val="743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5"/>
  </w:num>
  <w:num w:numId="2" w16cid:durableId="343703507">
    <w:abstractNumId w:val="4"/>
  </w:num>
  <w:num w:numId="3" w16cid:durableId="1655644146">
    <w:abstractNumId w:val="0"/>
  </w:num>
  <w:num w:numId="4" w16cid:durableId="730692548">
    <w:abstractNumId w:val="2"/>
  </w:num>
  <w:num w:numId="5" w16cid:durableId="2043288738">
    <w:abstractNumId w:val="3"/>
  </w:num>
  <w:num w:numId="6" w16cid:durableId="3088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BC"/>
    <w:rsid w:val="0045558D"/>
    <w:rsid w:val="00545B7A"/>
    <w:rsid w:val="005B2082"/>
    <w:rsid w:val="00742F42"/>
    <w:rsid w:val="007555AB"/>
    <w:rsid w:val="00771BC2"/>
    <w:rsid w:val="007D198B"/>
    <w:rsid w:val="007D654C"/>
    <w:rsid w:val="00B25051"/>
    <w:rsid w:val="00B548C3"/>
    <w:rsid w:val="00C17BBC"/>
    <w:rsid w:val="00C56BD1"/>
    <w:rsid w:val="00C93528"/>
    <w:rsid w:val="00CF7CB4"/>
    <w:rsid w:val="00D4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244CD"/>
  <w15:chartTrackingRefBased/>
  <w15:docId w15:val="{6089700D-C2D8-4537-A877-8EBB5E6D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3</Pages>
  <Words>386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2026-03-23T13:53:00Z</dcterms:created>
  <dcterms:modified xsi:type="dcterms:W3CDTF">2026-03-23T13:56:00Z</dcterms:modified>
</cp:coreProperties>
</file>