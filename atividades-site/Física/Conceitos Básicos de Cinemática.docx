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DF2DF" w14:textId="3427BD98" w:rsidR="00726488" w:rsidRPr="00E44CF4" w:rsidRDefault="006F6FE6" w:rsidP="00726488">
      <w:pPr>
        <w:jc w:val="center"/>
        <w:rPr>
          <w:b/>
          <w:bCs/>
          <w:noProof/>
        </w:rPr>
      </w:pPr>
      <w:r w:rsidRPr="006F6FE6">
        <w:rPr>
          <w:rFonts w:ascii="Segoe UI Emoji" w:hAnsi="Segoe UI Emoji" w:cs="Segoe UI Emoji"/>
          <w:b/>
          <w:bCs/>
          <w:noProof/>
        </w:rPr>
        <w:t>📘</w:t>
      </w:r>
      <w:r w:rsidR="00726488" w:rsidRPr="00E44CF4">
        <w:rPr>
          <w:b/>
          <w:bCs/>
          <w:noProof/>
        </w:rPr>
        <w:t xml:space="preserve"> ATIVIDADE – </w:t>
      </w:r>
      <w:r>
        <w:rPr>
          <w:b/>
          <w:bCs/>
          <w:noProof/>
        </w:rPr>
        <w:t>Conceitos Básicos de Cinemática</w:t>
      </w:r>
    </w:p>
    <w:p w14:paraId="6ADF7B4B" w14:textId="77777777" w:rsidR="006F6FE6" w:rsidRDefault="00726488" w:rsidP="006F6FE6">
      <w:pPr>
        <w:jc w:val="center"/>
        <w:rPr>
          <w:noProof/>
        </w:rPr>
      </w:pPr>
      <w:r w:rsidRPr="00E44CF4">
        <w:rPr>
          <w:b/>
          <w:bCs/>
          <w:noProof/>
        </w:rPr>
        <w:t>Instruções:</w:t>
      </w:r>
      <w:r w:rsidRPr="00E44CF4">
        <w:rPr>
          <w:noProof/>
        </w:rPr>
        <w:t xml:space="preserve"> </w:t>
      </w:r>
      <w:r w:rsidR="006F6FE6" w:rsidRPr="006F6FE6">
        <w:rPr>
          <w:noProof/>
        </w:rPr>
        <w:t>Resolva as situações abaixo apresentando os cálculos no caderno.</w:t>
      </w:r>
    </w:p>
    <w:p w14:paraId="000A7696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1. </w:t>
      </w:r>
      <w:r w:rsidRPr="006F6FE6">
        <w:rPr>
          <w:rFonts w:ascii="Segoe UI Emoji" w:hAnsi="Segoe UI Emoji" w:cs="Segoe UI Emoji"/>
          <w:b/>
          <w:bCs/>
          <w:noProof/>
        </w:rPr>
        <w:t>🚶</w:t>
      </w:r>
      <w:r w:rsidRPr="006F6FE6">
        <w:rPr>
          <w:b/>
          <w:bCs/>
          <w:noProof/>
        </w:rPr>
        <w:t xml:space="preserve"> Movimento e Repouso</w:t>
      </w:r>
    </w:p>
    <w:p w14:paraId="2C7406A6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João está sentado em um banco enquanto observa um ônibus passar.</w:t>
      </w:r>
    </w:p>
    <w:p w14:paraId="7A2FE3F2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João está em movimento ou em repouso?</w:t>
      </w:r>
      <w:r w:rsidRPr="006F6FE6">
        <w:rPr>
          <w:noProof/>
        </w:rPr>
        <w:br/>
        <w:t>b) O ônibus está em movimento ou em repouso?</w:t>
      </w:r>
    </w:p>
    <w:p w14:paraId="73142182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2. </w:t>
      </w:r>
      <w:r w:rsidRPr="006F6FE6">
        <w:rPr>
          <w:rFonts w:ascii="Segoe UI Emoji" w:hAnsi="Segoe UI Emoji" w:cs="Segoe UI Emoji"/>
          <w:b/>
          <w:bCs/>
          <w:noProof/>
        </w:rPr>
        <w:t>🚗</w:t>
      </w:r>
      <w:r w:rsidRPr="006F6FE6">
        <w:rPr>
          <w:b/>
          <w:bCs/>
          <w:noProof/>
        </w:rPr>
        <w:t xml:space="preserve"> Referencial</w:t>
      </w:r>
    </w:p>
    <w:p w14:paraId="66566911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Maria está dentro de um carro em movimento.</w:t>
      </w:r>
    </w:p>
    <w:p w14:paraId="1C09A04C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Em relação ao carro, Maria está em movimento ou repouso?</w:t>
      </w:r>
      <w:r w:rsidRPr="006F6FE6">
        <w:rPr>
          <w:noProof/>
        </w:rPr>
        <w:br/>
        <w:t>b) Em relação à rua, Maria está em movimento ou repouso?</w:t>
      </w:r>
    </w:p>
    <w:p w14:paraId="070E1FF7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3. </w:t>
      </w:r>
      <w:r w:rsidRPr="006F6FE6">
        <w:rPr>
          <w:rFonts w:ascii="Segoe UI Emoji" w:hAnsi="Segoe UI Emoji" w:cs="Segoe UI Emoji"/>
          <w:b/>
          <w:bCs/>
          <w:noProof/>
        </w:rPr>
        <w:t>📏</w:t>
      </w:r>
      <w:r w:rsidRPr="006F6FE6">
        <w:rPr>
          <w:b/>
          <w:bCs/>
          <w:noProof/>
        </w:rPr>
        <w:t xml:space="preserve"> Distância Percorrida</w:t>
      </w:r>
    </w:p>
    <w:p w14:paraId="43ED0C44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Um ciclista percorre 5 km pela manhã e mais 3 km à tarde.</w:t>
      </w:r>
    </w:p>
    <w:p w14:paraId="77FC55C1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Qual foi a distância total percorrida?</w:t>
      </w:r>
    </w:p>
    <w:p w14:paraId="1DCE07A7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4. </w:t>
      </w:r>
      <w:r w:rsidRPr="006F6FE6">
        <w:rPr>
          <w:rFonts w:ascii="Segoe UI Emoji" w:hAnsi="Segoe UI Emoji" w:cs="Segoe UI Emoji"/>
          <w:b/>
          <w:bCs/>
          <w:noProof/>
        </w:rPr>
        <w:t>⏱️</w:t>
      </w:r>
      <w:r w:rsidRPr="006F6FE6">
        <w:rPr>
          <w:b/>
          <w:bCs/>
          <w:noProof/>
        </w:rPr>
        <w:t xml:space="preserve"> Tempo de Movimento</w:t>
      </w:r>
    </w:p>
    <w:p w14:paraId="040866A4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Um estudante saiu de casa às 7h e chegou à escola às 7h30.</w:t>
      </w:r>
    </w:p>
    <w:p w14:paraId="5156544E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Quanto tempo durou o trajeto?</w:t>
      </w:r>
    </w:p>
    <w:p w14:paraId="5C1A87F5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5. </w:t>
      </w:r>
      <w:r w:rsidRPr="006F6FE6">
        <w:rPr>
          <w:rFonts w:ascii="Segoe UI Emoji" w:hAnsi="Segoe UI Emoji" w:cs="Segoe UI Emoji"/>
          <w:b/>
          <w:bCs/>
          <w:noProof/>
        </w:rPr>
        <w:t>🚴</w:t>
      </w:r>
      <w:r w:rsidRPr="006F6FE6">
        <w:rPr>
          <w:b/>
          <w:bCs/>
          <w:noProof/>
        </w:rPr>
        <w:t xml:space="preserve"> Velocidade Média</w:t>
      </w:r>
    </w:p>
    <w:p w14:paraId="00DEB2ED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Um ciclista percorreu 10 km em 2 horas.</w:t>
      </w:r>
    </w:p>
    <w:p w14:paraId="7A82D74E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Qual foi a velocidade média do ciclista?</w:t>
      </w:r>
    </w:p>
    <w:p w14:paraId="4F1F90E2" w14:textId="0F1312B6" w:rsidR="006F6FE6" w:rsidRPr="006F6FE6" w:rsidRDefault="006F6FE6" w:rsidP="006F6FE6">
      <w:pPr>
        <w:ind w:left="1985" w:right="707"/>
        <w:rPr>
          <w:b/>
          <w:bCs/>
          <w:noProof/>
        </w:rPr>
      </w:pPr>
      <w:r w:rsidRPr="006F6FE6">
        <w:rPr>
          <w:b/>
          <w:bCs/>
          <w:noProof/>
        </w:rPr>
        <w:t xml:space="preserve">6. </w:t>
      </w:r>
      <w:r w:rsidRPr="006F6FE6">
        <w:rPr>
          <w:rFonts w:ascii="Segoe UI Emoji" w:hAnsi="Segoe UI Emoji" w:cs="Segoe UI Emoji"/>
          <w:b/>
          <w:bCs/>
          <w:noProof/>
        </w:rPr>
        <w:t>🏃</w:t>
      </w:r>
      <w:r w:rsidRPr="006F6FE6">
        <w:rPr>
          <w:b/>
          <w:bCs/>
          <w:noProof/>
        </w:rPr>
        <w:t xml:space="preserve"> Movimento Uniforme</w:t>
      </w:r>
    </w:p>
    <w:p w14:paraId="09061BA7" w14:textId="77777777" w:rsidR="006F6FE6" w:rsidRPr="006F6FE6" w:rsidRDefault="006F6FE6" w:rsidP="006F6FE6">
      <w:pPr>
        <w:ind w:left="1985" w:right="707"/>
        <w:rPr>
          <w:noProof/>
        </w:rPr>
      </w:pPr>
      <w:r w:rsidRPr="006F6FE6">
        <w:rPr>
          <w:noProof/>
        </w:rPr>
        <w:t>Um corredor percorre 8 km em 1 hora, mantendo sempre a mesma velocidade.</w:t>
      </w:r>
    </w:p>
    <w:p w14:paraId="6F65E0A4" w14:textId="77777777" w:rsidR="006F6FE6" w:rsidRDefault="006F6FE6" w:rsidP="006F6FE6">
      <w:pPr>
        <w:ind w:left="1985" w:right="707"/>
        <w:rPr>
          <w:noProof/>
        </w:rPr>
      </w:pPr>
      <w:r w:rsidRPr="006F6FE6">
        <w:rPr>
          <w:noProof/>
        </w:rPr>
        <w:t>a) Esse movimento é uniforme ou variado?</w:t>
      </w:r>
      <w:r w:rsidRPr="006F6FE6">
        <w:rPr>
          <w:noProof/>
        </w:rPr>
        <w:br/>
        <w:t>b) Por quê?</w:t>
      </w:r>
    </w:p>
    <w:p w14:paraId="55DB359D" w14:textId="77777777" w:rsidR="006F6FE6" w:rsidRDefault="006F6FE6">
      <w:pPr>
        <w:rPr>
          <w:noProof/>
        </w:rPr>
      </w:pPr>
      <w:r>
        <w:rPr>
          <w:noProof/>
        </w:rPr>
        <w:br w:type="page"/>
      </w:r>
    </w:p>
    <w:p w14:paraId="748910A2" w14:textId="3267DECD" w:rsidR="006F6FE6" w:rsidRPr="006F6FE6" w:rsidRDefault="006F6FE6" w:rsidP="006F6FE6">
      <w:pPr>
        <w:ind w:right="707"/>
        <w:rPr>
          <w:b/>
          <w:bCs/>
          <w:noProof/>
        </w:rPr>
      </w:pPr>
      <w:r w:rsidRPr="006F6FE6">
        <w:rPr>
          <w:b/>
          <w:bCs/>
          <w:noProof/>
        </w:rPr>
        <w:lastRenderedPageBreak/>
        <w:t xml:space="preserve">7. </w:t>
      </w:r>
      <w:r w:rsidRPr="006F6FE6">
        <w:rPr>
          <w:rFonts w:ascii="Segoe UI Emoji" w:hAnsi="Segoe UI Emoji" w:cs="Segoe UI Emoji"/>
          <w:b/>
          <w:bCs/>
          <w:noProof/>
        </w:rPr>
        <w:t>🚦</w:t>
      </w:r>
      <w:r w:rsidRPr="006F6FE6">
        <w:rPr>
          <w:b/>
          <w:bCs/>
          <w:noProof/>
        </w:rPr>
        <w:t xml:space="preserve"> Parada no Semáforo</w:t>
      </w:r>
    </w:p>
    <w:p w14:paraId="4950037F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Um carro estava em movimento, mas parou no sinal vermelho por 2 minutos.</w:t>
      </w:r>
    </w:p>
    <w:p w14:paraId="1DA307AA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Durante a parada, o carro está em movimento ou repouso?</w:t>
      </w:r>
      <w:r w:rsidRPr="006F6FE6">
        <w:rPr>
          <w:noProof/>
        </w:rPr>
        <w:br/>
        <w:t>b) A distância percorrida aumenta durante esse tempo?</w:t>
      </w:r>
    </w:p>
    <w:p w14:paraId="7F09ADBB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8. </w:t>
      </w:r>
      <w:r w:rsidRPr="006F6FE6">
        <w:rPr>
          <w:rFonts w:ascii="Segoe UI Emoji" w:hAnsi="Segoe UI Emoji" w:cs="Segoe UI Emoji"/>
          <w:b/>
          <w:bCs/>
          <w:noProof/>
        </w:rPr>
        <w:t>🛣️</w:t>
      </w:r>
      <w:r w:rsidRPr="006F6FE6">
        <w:rPr>
          <w:b/>
          <w:bCs/>
          <w:noProof/>
        </w:rPr>
        <w:t xml:space="preserve"> Deslocamento</w:t>
      </w:r>
    </w:p>
    <w:p w14:paraId="315AD03A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Um aluno sai de casa, anda 2 km até a escola e depois retorna pelo mesmo caminho.</w:t>
      </w:r>
    </w:p>
    <w:p w14:paraId="03F30D20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Qual foi a distância total percorrida?</w:t>
      </w:r>
      <w:r w:rsidRPr="006F6FE6">
        <w:rPr>
          <w:noProof/>
        </w:rPr>
        <w:br/>
        <w:t>b) Qual foi o deslocamento final?</w:t>
      </w:r>
    </w:p>
    <w:p w14:paraId="48CD96EF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9. </w:t>
      </w:r>
      <w:r w:rsidRPr="006F6FE6">
        <w:rPr>
          <w:rFonts w:ascii="Segoe UI Emoji" w:hAnsi="Segoe UI Emoji" w:cs="Segoe UI Emoji"/>
          <w:b/>
          <w:bCs/>
          <w:noProof/>
        </w:rPr>
        <w:t>🚆</w:t>
      </w:r>
      <w:r w:rsidRPr="006F6FE6">
        <w:rPr>
          <w:b/>
          <w:bCs/>
          <w:noProof/>
        </w:rPr>
        <w:t xml:space="preserve"> Comparando Movimentos</w:t>
      </w:r>
    </w:p>
    <w:p w14:paraId="122424D8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Dois trens percorrem a mesma distância. Um leva 2 horas e o outro leva 4 horas.</w:t>
      </w:r>
    </w:p>
    <w:p w14:paraId="0FA63A07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Qual deles tem maior velocidade média?</w:t>
      </w:r>
      <w:r w:rsidRPr="006F6FE6">
        <w:rPr>
          <w:noProof/>
        </w:rPr>
        <w:br/>
        <w:t>b) Por quê?</w:t>
      </w:r>
    </w:p>
    <w:p w14:paraId="4490DC94" w14:textId="77777777" w:rsidR="006F6FE6" w:rsidRPr="006F6FE6" w:rsidRDefault="006F6FE6" w:rsidP="006F6FE6">
      <w:pPr>
        <w:rPr>
          <w:b/>
          <w:bCs/>
          <w:noProof/>
        </w:rPr>
      </w:pPr>
      <w:r w:rsidRPr="006F6FE6">
        <w:rPr>
          <w:b/>
          <w:bCs/>
          <w:noProof/>
        </w:rPr>
        <w:t xml:space="preserve">10. </w:t>
      </w:r>
      <w:r w:rsidRPr="006F6FE6">
        <w:rPr>
          <w:rFonts w:ascii="Segoe UI Emoji" w:hAnsi="Segoe UI Emoji" w:cs="Segoe UI Emoji"/>
          <w:b/>
          <w:bCs/>
          <w:noProof/>
        </w:rPr>
        <w:t>🕒</w:t>
      </w:r>
      <w:r w:rsidRPr="006F6FE6">
        <w:rPr>
          <w:b/>
          <w:bCs/>
          <w:noProof/>
        </w:rPr>
        <w:t xml:space="preserve"> Situação do Cotidiano</w:t>
      </w:r>
    </w:p>
    <w:p w14:paraId="046AFFBF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Um carro percorre 60 km em 1 hora.</w:t>
      </w:r>
    </w:p>
    <w:p w14:paraId="17E1FE08" w14:textId="77777777" w:rsidR="006F6FE6" w:rsidRPr="006F6FE6" w:rsidRDefault="006F6FE6" w:rsidP="006F6FE6">
      <w:pPr>
        <w:rPr>
          <w:noProof/>
        </w:rPr>
      </w:pPr>
      <w:r w:rsidRPr="006F6FE6">
        <w:rPr>
          <w:noProof/>
        </w:rPr>
        <w:t>a) Qual é sua velocidade média?</w:t>
      </w:r>
      <w:r w:rsidRPr="006F6FE6">
        <w:rPr>
          <w:noProof/>
        </w:rPr>
        <w:br/>
        <w:t>b) Se ele mantiver essa velocidade por mais 2 horas, quantos quilômetros percorrerá ao todo?</w:t>
      </w:r>
    </w:p>
    <w:p w14:paraId="53DB42DC" w14:textId="77777777" w:rsidR="006F6FE6" w:rsidRPr="006F6FE6" w:rsidRDefault="006F6FE6" w:rsidP="006F6FE6">
      <w:pPr>
        <w:jc w:val="center"/>
        <w:rPr>
          <w:noProof/>
        </w:rPr>
      </w:pPr>
      <w:r w:rsidRPr="006F6FE6">
        <w:rPr>
          <w:noProof/>
        </w:rPr>
        <w:pict w14:anchorId="452C6312">
          <v:rect id="_x0000_i1116" style="width:0;height:1.5pt" o:hralign="center" o:hrstd="t" o:hr="t" fillcolor="#a0a0a0" stroked="f"/>
        </w:pict>
      </w:r>
    </w:p>
    <w:p w14:paraId="1DA0D67A" w14:textId="77777777" w:rsidR="006F6FE6" w:rsidRPr="006F6FE6" w:rsidRDefault="006F6FE6" w:rsidP="006F6FE6">
      <w:pPr>
        <w:jc w:val="center"/>
        <w:rPr>
          <w:b/>
          <w:bCs/>
          <w:noProof/>
        </w:rPr>
      </w:pPr>
      <w:r w:rsidRPr="006F6FE6">
        <w:rPr>
          <w:rFonts w:ascii="Segoe UI Emoji" w:hAnsi="Segoe UI Emoji" w:cs="Segoe UI Emoji"/>
          <w:b/>
          <w:bCs/>
          <w:noProof/>
        </w:rPr>
        <w:t>💡</w:t>
      </w:r>
      <w:r w:rsidRPr="006F6FE6">
        <w:rPr>
          <w:b/>
          <w:bCs/>
          <w:noProof/>
        </w:rPr>
        <w:t xml:space="preserve"> Desafio (Bônus)</w:t>
      </w:r>
    </w:p>
    <w:p w14:paraId="3E50D705" w14:textId="77777777" w:rsidR="006F6FE6" w:rsidRPr="006F6FE6" w:rsidRDefault="006F6FE6" w:rsidP="006F6FE6">
      <w:pPr>
        <w:jc w:val="center"/>
        <w:rPr>
          <w:noProof/>
        </w:rPr>
      </w:pPr>
      <w:r w:rsidRPr="006F6FE6">
        <w:rPr>
          <w:noProof/>
        </w:rPr>
        <w:t>Um estudante caminha 4 km em 1 hora e depois mais 4 km em 2 horas.</w:t>
      </w:r>
    </w:p>
    <w:p w14:paraId="3E55A658" w14:textId="77777777" w:rsidR="006F6FE6" w:rsidRPr="006F6FE6" w:rsidRDefault="006F6FE6" w:rsidP="006F6FE6">
      <w:pPr>
        <w:jc w:val="center"/>
        <w:rPr>
          <w:noProof/>
        </w:rPr>
      </w:pPr>
      <w:r w:rsidRPr="006F6FE6">
        <w:rPr>
          <w:noProof/>
        </w:rPr>
        <w:t>a) Qual foi a velocidade média total no percurso completo?</w:t>
      </w:r>
    </w:p>
    <w:p w14:paraId="76DB5B67" w14:textId="4915BF48" w:rsidR="006F6FE6" w:rsidRPr="006F6FE6" w:rsidRDefault="006F6FE6" w:rsidP="006F6FE6">
      <w:pPr>
        <w:jc w:val="center"/>
        <w:rPr>
          <w:noProof/>
        </w:rPr>
      </w:pPr>
      <w:r w:rsidRPr="006F6FE6">
        <w:rPr>
          <w:noProof/>
        </w:rPr>
        <w:pict w14:anchorId="52E192E3">
          <v:rect id="_x0000_i1117" style="width:329.1pt;height:1.6pt" o:hrpct="774" o:hralign="center" o:hrstd="t" o:hr="t" fillcolor="#a0a0a0" stroked="f"/>
        </w:pict>
      </w:r>
    </w:p>
    <w:sectPr w:rsidR="006F6FE6" w:rsidRPr="006F6FE6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C7AAC" w14:textId="77777777" w:rsidR="00FC236E" w:rsidRDefault="00FC236E" w:rsidP="00742F42">
      <w:pPr>
        <w:spacing w:after="0" w:line="240" w:lineRule="auto"/>
      </w:pPr>
      <w:r>
        <w:separator/>
      </w:r>
    </w:p>
  </w:endnote>
  <w:endnote w:type="continuationSeparator" w:id="0">
    <w:p w14:paraId="0C536C08" w14:textId="77777777" w:rsidR="00FC236E" w:rsidRDefault="00FC236E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F9D5E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BA506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598B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7887BD" w14:textId="77777777" w:rsidR="00FC236E" w:rsidRDefault="00FC236E" w:rsidP="00742F42">
      <w:pPr>
        <w:spacing w:after="0" w:line="240" w:lineRule="auto"/>
      </w:pPr>
      <w:r>
        <w:separator/>
      </w:r>
    </w:p>
  </w:footnote>
  <w:footnote w:type="continuationSeparator" w:id="0">
    <w:p w14:paraId="7ADDA223" w14:textId="77777777" w:rsidR="00FC236E" w:rsidRDefault="00FC236E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331A7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8869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8989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401B1C"/>
    <w:multiLevelType w:val="multilevel"/>
    <w:tmpl w:val="7A9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3"/>
  </w:num>
  <w:num w:numId="2" w16cid:durableId="343703507">
    <w:abstractNumId w:val="1"/>
  </w:num>
  <w:num w:numId="3" w16cid:durableId="1655644146">
    <w:abstractNumId w:val="0"/>
  </w:num>
  <w:num w:numId="4" w16cid:durableId="1372417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88"/>
    <w:rsid w:val="000B5D87"/>
    <w:rsid w:val="002C6C7C"/>
    <w:rsid w:val="002D6C8C"/>
    <w:rsid w:val="0045558D"/>
    <w:rsid w:val="00465BFB"/>
    <w:rsid w:val="00545B7A"/>
    <w:rsid w:val="005B2082"/>
    <w:rsid w:val="006F6FE6"/>
    <w:rsid w:val="00726488"/>
    <w:rsid w:val="00742F42"/>
    <w:rsid w:val="007555AB"/>
    <w:rsid w:val="00771BC2"/>
    <w:rsid w:val="007D198B"/>
    <w:rsid w:val="007D654C"/>
    <w:rsid w:val="00B548C3"/>
    <w:rsid w:val="00C56BD1"/>
    <w:rsid w:val="00C93528"/>
    <w:rsid w:val="00CF7CB4"/>
    <w:rsid w:val="00FC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4F153F"/>
  <w15:chartTrackingRefBased/>
  <w15:docId w15:val="{7FD9E0E6-8219-4997-A6D1-74B5DF8FE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6488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6</TotalTime>
  <Pages>2</Pages>
  <Words>292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Arlisson Ferreira</cp:lastModifiedBy>
  <cp:revision>3</cp:revision>
  <cp:lastPrinted>2026-03-23T13:08:00Z</cp:lastPrinted>
  <dcterms:created xsi:type="dcterms:W3CDTF">2026-04-06T22:01:00Z</dcterms:created>
  <dcterms:modified xsi:type="dcterms:W3CDTF">2026-04-06T22:07:00Z</dcterms:modified>
</cp:coreProperties>
</file>