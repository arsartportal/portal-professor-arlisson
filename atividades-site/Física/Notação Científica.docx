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F2DF" w14:textId="77777777" w:rsidR="00726488" w:rsidRPr="00E44CF4" w:rsidRDefault="00726488" w:rsidP="00726488">
      <w:pPr>
        <w:jc w:val="center"/>
        <w:rPr>
          <w:b/>
          <w:bCs/>
          <w:noProof/>
        </w:rPr>
      </w:pPr>
      <w:r w:rsidRPr="00E44CF4">
        <w:rPr>
          <w:rFonts w:ascii="Segoe UI Emoji" w:hAnsi="Segoe UI Emoji" w:cs="Segoe UI Emoji"/>
          <w:b/>
          <w:bCs/>
          <w:noProof/>
        </w:rPr>
        <w:t>🧪</w:t>
      </w:r>
      <w:r w:rsidRPr="00E44CF4">
        <w:rPr>
          <w:b/>
          <w:bCs/>
          <w:noProof/>
        </w:rPr>
        <w:t xml:space="preserve"> ATIVIDADE – NOTAÇÃO CIENTÍFICA EM SITUAÇÕES-PROBLEMA</w:t>
      </w:r>
    </w:p>
    <w:p w14:paraId="42EB2171" w14:textId="77777777" w:rsidR="00726488" w:rsidRPr="00E44CF4" w:rsidRDefault="00726488" w:rsidP="00726488">
      <w:pPr>
        <w:jc w:val="center"/>
        <w:rPr>
          <w:noProof/>
        </w:rPr>
      </w:pPr>
      <w:r w:rsidRPr="00E44CF4">
        <w:rPr>
          <w:b/>
          <w:bCs/>
          <w:noProof/>
        </w:rPr>
        <w:t>Instruções:</w:t>
      </w:r>
      <w:r w:rsidRPr="00E44CF4">
        <w:rPr>
          <w:noProof/>
        </w:rPr>
        <w:t xml:space="preserve"> Resolva as situações abaixo</w:t>
      </w:r>
      <w:r>
        <w:rPr>
          <w:noProof/>
        </w:rPr>
        <w:t xml:space="preserve"> em seu caderno</w:t>
      </w:r>
      <w:r w:rsidRPr="00E44CF4">
        <w:rPr>
          <w:noProof/>
        </w:rPr>
        <w:t xml:space="preserve"> utilizando </w:t>
      </w:r>
      <w:r w:rsidRPr="00E44CF4">
        <w:rPr>
          <w:b/>
          <w:bCs/>
          <w:noProof/>
        </w:rPr>
        <w:t>notação científica</w:t>
      </w:r>
      <w:r w:rsidRPr="00E44CF4">
        <w:rPr>
          <w:noProof/>
        </w:rPr>
        <w:t>. Apresente os cálculos.</w:t>
      </w:r>
    </w:p>
    <w:p w14:paraId="516EC105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1. </w:t>
      </w:r>
      <w:r w:rsidRPr="00E44CF4">
        <w:rPr>
          <w:rFonts w:ascii="Segoe UI Emoji" w:hAnsi="Segoe UI Emoji" w:cs="Segoe UI Emoji"/>
          <w:b/>
          <w:bCs/>
          <w:noProof/>
        </w:rPr>
        <w:t>🌍</w:t>
      </w:r>
      <w:r w:rsidRPr="00E44CF4">
        <w:rPr>
          <w:b/>
          <w:bCs/>
          <w:noProof/>
        </w:rPr>
        <w:t xml:space="preserve"> População Mundial</w:t>
      </w:r>
    </w:p>
    <w:p w14:paraId="20EFB5E9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A população da Terra é aproximadamente </w:t>
      </w:r>
      <w:r w:rsidRPr="00E44CF4">
        <w:rPr>
          <w:b/>
          <w:bCs/>
          <w:noProof/>
        </w:rPr>
        <w:t>8.000.000.000 pessoas</w:t>
      </w:r>
      <w:r w:rsidRPr="00E44CF4">
        <w:rPr>
          <w:noProof/>
        </w:rPr>
        <w:t>.</w:t>
      </w:r>
      <w:r w:rsidRPr="00E44CF4">
        <w:rPr>
          <w:noProof/>
        </w:rPr>
        <w:br/>
        <w:t>a) Escreva esse número em notação científica.</w:t>
      </w:r>
      <w:r w:rsidRPr="00E44CF4">
        <w:rPr>
          <w:noProof/>
        </w:rPr>
        <w:br/>
        <w:t>b) Se a população crescer 2 × 10⁸ pessoas, qual será a nova população em notação científica?</w:t>
      </w:r>
    </w:p>
    <w:p w14:paraId="27225E00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2. </w:t>
      </w:r>
      <w:r w:rsidRPr="00E44CF4">
        <w:rPr>
          <w:rFonts w:ascii="Segoe UI Emoji" w:hAnsi="Segoe UI Emoji" w:cs="Segoe UI Emoji"/>
          <w:b/>
          <w:bCs/>
          <w:noProof/>
        </w:rPr>
        <w:t>🚀</w:t>
      </w:r>
      <w:r w:rsidRPr="00E44CF4">
        <w:rPr>
          <w:b/>
          <w:bCs/>
          <w:noProof/>
        </w:rPr>
        <w:t xml:space="preserve"> Distância Espacial</w:t>
      </w:r>
    </w:p>
    <w:p w14:paraId="6C7CDBDF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A distância da Terra ao Sol é cerca de </w:t>
      </w:r>
      <w:r w:rsidRPr="00E44CF4">
        <w:rPr>
          <w:b/>
          <w:bCs/>
          <w:noProof/>
        </w:rPr>
        <w:t>150.000.000 km</w:t>
      </w:r>
      <w:r w:rsidRPr="00E44CF4">
        <w:rPr>
          <w:noProof/>
        </w:rPr>
        <w:t>.</w:t>
      </w:r>
      <w:r w:rsidRPr="00E44CF4">
        <w:rPr>
          <w:noProof/>
        </w:rPr>
        <w:br/>
        <w:t>a) Escreva em notação científica.</w:t>
      </w:r>
      <w:r w:rsidRPr="00E44CF4">
        <w:rPr>
          <w:noProof/>
        </w:rPr>
        <w:br/>
        <w:t xml:space="preserve">b) Um satélite percorreu </w:t>
      </w:r>
      <w:r w:rsidRPr="00E44CF4">
        <w:rPr>
          <w:b/>
          <w:bCs/>
          <w:noProof/>
        </w:rPr>
        <w:t>3 × 10⁷ km</w:t>
      </w:r>
      <w:r w:rsidRPr="00E44CF4">
        <w:rPr>
          <w:noProof/>
        </w:rPr>
        <w:t>. Que fração da distância total isso representa?</w:t>
      </w:r>
    </w:p>
    <w:p w14:paraId="0D0BEADB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3. </w:t>
      </w:r>
      <w:r w:rsidRPr="00E44CF4">
        <w:rPr>
          <w:rFonts w:ascii="Segoe UI Emoji" w:hAnsi="Segoe UI Emoji" w:cs="Segoe UI Emoji"/>
          <w:b/>
          <w:bCs/>
          <w:noProof/>
        </w:rPr>
        <w:t>🦠</w:t>
      </w:r>
      <w:r w:rsidRPr="00E44CF4">
        <w:rPr>
          <w:b/>
          <w:bCs/>
          <w:noProof/>
        </w:rPr>
        <w:t xml:space="preserve"> Tamanho de um Vírus</w:t>
      </w:r>
    </w:p>
    <w:p w14:paraId="1D3D9C51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Um vírus mede aproximadamente </w:t>
      </w:r>
      <w:r w:rsidRPr="00E44CF4">
        <w:rPr>
          <w:b/>
          <w:bCs/>
          <w:noProof/>
        </w:rPr>
        <w:t>0,00000012 m</w:t>
      </w:r>
      <w:r w:rsidRPr="00E44CF4">
        <w:rPr>
          <w:noProof/>
        </w:rPr>
        <w:t>.</w:t>
      </w:r>
      <w:r w:rsidRPr="00E44CF4">
        <w:rPr>
          <w:noProof/>
        </w:rPr>
        <w:br/>
        <w:t>a) Escreva em notação científica.</w:t>
      </w:r>
      <w:r w:rsidRPr="00E44CF4">
        <w:rPr>
          <w:noProof/>
        </w:rPr>
        <w:br/>
        <w:t>b) Quantos vírus, enfileirados, seriam necessários para atingir 1 metro?</w:t>
      </w:r>
    </w:p>
    <w:p w14:paraId="5FA29136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4. </w:t>
      </w:r>
      <w:r w:rsidRPr="00E44CF4">
        <w:rPr>
          <w:rFonts w:ascii="Segoe UI Emoji" w:hAnsi="Segoe UI Emoji" w:cs="Segoe UI Emoji"/>
          <w:b/>
          <w:bCs/>
          <w:noProof/>
        </w:rPr>
        <w:t>💾</w:t>
      </w:r>
      <w:r w:rsidRPr="00E44CF4">
        <w:rPr>
          <w:b/>
          <w:bCs/>
          <w:noProof/>
        </w:rPr>
        <w:t xml:space="preserve"> Armazenamento Digital</w:t>
      </w:r>
    </w:p>
    <w:p w14:paraId="7AA9B0E3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Um arquivo tem tamanho de </w:t>
      </w:r>
      <w:r w:rsidRPr="00E44CF4">
        <w:rPr>
          <w:b/>
          <w:bCs/>
          <w:noProof/>
        </w:rPr>
        <w:t>3,5 × 10⁸ bytes</w:t>
      </w:r>
      <w:r w:rsidRPr="00E44CF4">
        <w:rPr>
          <w:noProof/>
        </w:rPr>
        <w:t>.</w:t>
      </w:r>
      <w:r w:rsidRPr="00E44CF4">
        <w:rPr>
          <w:noProof/>
        </w:rPr>
        <w:br/>
        <w:t>a) Quantos bytes isso representa em forma decimal?</w:t>
      </w:r>
      <w:r w:rsidRPr="00E44CF4">
        <w:rPr>
          <w:noProof/>
        </w:rPr>
        <w:br/>
        <w:t xml:space="preserve">b) Se um HD armazena </w:t>
      </w:r>
      <w:r w:rsidRPr="00E44CF4">
        <w:rPr>
          <w:b/>
          <w:bCs/>
          <w:noProof/>
        </w:rPr>
        <w:t>7 × 10⁹ bytes</w:t>
      </w:r>
      <w:r w:rsidRPr="00E44CF4">
        <w:rPr>
          <w:noProof/>
        </w:rPr>
        <w:t>, quantos arquivos cabem nele?</w:t>
      </w:r>
    </w:p>
    <w:p w14:paraId="025B33B9" w14:textId="77777777" w:rsidR="00726488" w:rsidRPr="00E44CF4" w:rsidRDefault="00726488" w:rsidP="00726488">
      <w:pPr>
        <w:ind w:left="851"/>
        <w:rPr>
          <w:b/>
          <w:bCs/>
          <w:noProof/>
        </w:rPr>
      </w:pPr>
      <w:r w:rsidRPr="00E44CF4">
        <w:rPr>
          <w:b/>
          <w:bCs/>
          <w:noProof/>
        </w:rPr>
        <w:t xml:space="preserve">5. </w:t>
      </w:r>
      <w:r w:rsidRPr="00E44CF4">
        <w:rPr>
          <w:rFonts w:ascii="Segoe UI Emoji" w:hAnsi="Segoe UI Emoji" w:cs="Segoe UI Emoji"/>
          <w:b/>
          <w:bCs/>
          <w:noProof/>
        </w:rPr>
        <w:t>⚡</w:t>
      </w:r>
      <w:r w:rsidRPr="00E44CF4">
        <w:rPr>
          <w:b/>
          <w:bCs/>
          <w:noProof/>
        </w:rPr>
        <w:t xml:space="preserve"> Consumo de Energia</w:t>
      </w:r>
    </w:p>
    <w:p w14:paraId="7FDBE9A4" w14:textId="77777777" w:rsidR="00726488" w:rsidRPr="00E44CF4" w:rsidRDefault="00726488" w:rsidP="00726488">
      <w:pPr>
        <w:ind w:left="851"/>
        <w:rPr>
          <w:noProof/>
        </w:rPr>
      </w:pPr>
      <w:r w:rsidRPr="00E44CF4">
        <w:rPr>
          <w:noProof/>
        </w:rPr>
        <w:t xml:space="preserve">Uma cidade consome </w:t>
      </w:r>
      <w:r w:rsidRPr="00E44CF4">
        <w:rPr>
          <w:b/>
          <w:bCs/>
          <w:noProof/>
        </w:rPr>
        <w:t>2,4 × 10⁶ kWh</w:t>
      </w:r>
      <w:r w:rsidRPr="00E44CF4">
        <w:rPr>
          <w:noProof/>
        </w:rPr>
        <w:t xml:space="preserve"> por dia.</w:t>
      </w:r>
      <w:r w:rsidRPr="00E44CF4">
        <w:rPr>
          <w:noProof/>
        </w:rPr>
        <w:br/>
        <w:t>a) Qual o consumo em 30 dias? (resposta em notação científica)</w:t>
      </w:r>
      <w:r w:rsidRPr="00E44CF4">
        <w:rPr>
          <w:noProof/>
        </w:rPr>
        <w:br/>
        <w:t>b) Escreva o resultado também na forma decimal.</w:t>
      </w:r>
    </w:p>
    <w:p w14:paraId="329F2394" w14:textId="77777777" w:rsidR="00726488" w:rsidRPr="00E44CF4" w:rsidRDefault="00726488" w:rsidP="00726488">
      <w:pPr>
        <w:ind w:left="2268"/>
        <w:rPr>
          <w:b/>
          <w:bCs/>
          <w:noProof/>
        </w:rPr>
      </w:pPr>
      <w:r w:rsidRPr="00E44CF4">
        <w:rPr>
          <w:b/>
          <w:bCs/>
          <w:noProof/>
        </w:rPr>
        <w:t xml:space="preserve">6. </w:t>
      </w:r>
      <w:r w:rsidRPr="00E44CF4">
        <w:rPr>
          <w:rFonts w:ascii="Segoe UI Emoji" w:hAnsi="Segoe UI Emoji" w:cs="Segoe UI Emoji"/>
          <w:b/>
          <w:bCs/>
          <w:noProof/>
        </w:rPr>
        <w:t>🌌</w:t>
      </w:r>
      <w:r w:rsidRPr="00E44CF4">
        <w:rPr>
          <w:b/>
          <w:bCs/>
          <w:noProof/>
        </w:rPr>
        <w:t xml:space="preserve"> Estrelas na Galáxia</w:t>
      </w:r>
    </w:p>
    <w:p w14:paraId="1E24BE02" w14:textId="2A6B53C1" w:rsidR="00726488" w:rsidRDefault="00726488" w:rsidP="00726488">
      <w:pPr>
        <w:ind w:left="2268"/>
        <w:rPr>
          <w:noProof/>
        </w:rPr>
      </w:pPr>
      <w:r w:rsidRPr="00E44CF4">
        <w:rPr>
          <w:noProof/>
        </w:rPr>
        <w:t xml:space="preserve">Uma galáxia possui cerca de </w:t>
      </w:r>
      <w:r w:rsidRPr="00E44CF4">
        <w:rPr>
          <w:b/>
          <w:bCs/>
          <w:noProof/>
        </w:rPr>
        <w:t>4 × 10¹¹ estrelas</w:t>
      </w:r>
      <w:r w:rsidRPr="00E44CF4">
        <w:rPr>
          <w:noProof/>
        </w:rPr>
        <w:t>.</w:t>
      </w:r>
      <w:r w:rsidRPr="00E44CF4">
        <w:rPr>
          <w:noProof/>
        </w:rPr>
        <w:br/>
        <w:t>a) Quantas estrelas existem em 5 galáxias iguais?</w:t>
      </w:r>
      <w:r w:rsidRPr="00E44CF4">
        <w:rPr>
          <w:noProof/>
        </w:rPr>
        <w:br/>
        <w:t>b) Escreva o resultado em notação científica.</w:t>
      </w:r>
    </w:p>
    <w:p w14:paraId="7278E229" w14:textId="77777777" w:rsidR="00726488" w:rsidRDefault="00726488">
      <w:pPr>
        <w:rPr>
          <w:noProof/>
        </w:rPr>
      </w:pPr>
      <w:r>
        <w:rPr>
          <w:noProof/>
        </w:rPr>
        <w:br w:type="page"/>
      </w:r>
    </w:p>
    <w:p w14:paraId="029A1305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lastRenderedPageBreak/>
        <w:t xml:space="preserve">7. </w:t>
      </w:r>
      <w:r w:rsidRPr="00E44CF4">
        <w:rPr>
          <w:rFonts w:ascii="Segoe UI Emoji" w:hAnsi="Segoe UI Emoji" w:cs="Segoe UI Emoji"/>
          <w:b/>
          <w:bCs/>
          <w:noProof/>
        </w:rPr>
        <w:t>🧬</w:t>
      </w:r>
      <w:r w:rsidRPr="00E44CF4">
        <w:rPr>
          <w:b/>
          <w:bCs/>
          <w:noProof/>
        </w:rPr>
        <w:t xml:space="preserve"> Células do Corpo Humano</w:t>
      </w:r>
    </w:p>
    <w:p w14:paraId="6BD85472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O corpo humano tem cerca de </w:t>
      </w:r>
      <w:r w:rsidRPr="00E44CF4">
        <w:rPr>
          <w:b/>
          <w:bCs/>
          <w:noProof/>
        </w:rPr>
        <w:t>3,7 × 10¹³ células</w:t>
      </w:r>
      <w:r w:rsidRPr="00E44CF4">
        <w:rPr>
          <w:noProof/>
        </w:rPr>
        <w:t>.</w:t>
      </w:r>
      <w:r w:rsidRPr="00E44CF4">
        <w:rPr>
          <w:noProof/>
        </w:rPr>
        <w:br/>
        <w:t>a) Quantas células há em 10 pessoas?</w:t>
      </w:r>
      <w:r w:rsidRPr="00E44CF4">
        <w:rPr>
          <w:noProof/>
        </w:rPr>
        <w:br/>
        <w:t>b) Escreva o resultado em notação científica.</w:t>
      </w:r>
    </w:p>
    <w:p w14:paraId="652C8B01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8. </w:t>
      </w:r>
      <w:r w:rsidRPr="00E44CF4">
        <w:rPr>
          <w:rFonts w:ascii="Segoe UI Emoji" w:hAnsi="Segoe UI Emoji" w:cs="Segoe UI Emoji"/>
          <w:b/>
          <w:bCs/>
          <w:noProof/>
        </w:rPr>
        <w:t>🚗</w:t>
      </w:r>
      <w:r w:rsidRPr="00E44CF4">
        <w:rPr>
          <w:b/>
          <w:bCs/>
          <w:noProof/>
        </w:rPr>
        <w:t xml:space="preserve"> Distância Percorrida</w:t>
      </w:r>
    </w:p>
    <w:p w14:paraId="78DDA45D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Um carro percorreu </w:t>
      </w:r>
      <w:r w:rsidRPr="00E44CF4">
        <w:rPr>
          <w:b/>
          <w:bCs/>
          <w:noProof/>
        </w:rPr>
        <w:t>4,2 × 10² km</w:t>
      </w:r>
      <w:r w:rsidRPr="00E44CF4">
        <w:rPr>
          <w:noProof/>
        </w:rPr>
        <w:t xml:space="preserve"> por dia durante 5 dias.</w:t>
      </w:r>
      <w:r w:rsidRPr="00E44CF4">
        <w:rPr>
          <w:noProof/>
        </w:rPr>
        <w:br/>
        <w:t>a) Qual a distância total percorrida?</w:t>
      </w:r>
      <w:r w:rsidRPr="00E44CF4">
        <w:rPr>
          <w:noProof/>
        </w:rPr>
        <w:br/>
        <w:t>b) Escreva o resultado em notação científica.</w:t>
      </w:r>
    </w:p>
    <w:p w14:paraId="69F77F6A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9. </w:t>
      </w:r>
      <w:r w:rsidRPr="00E44CF4">
        <w:rPr>
          <w:rFonts w:ascii="Segoe UI Emoji" w:hAnsi="Segoe UI Emoji" w:cs="Segoe UI Emoji"/>
          <w:b/>
          <w:bCs/>
          <w:noProof/>
        </w:rPr>
        <w:t>🧪</w:t>
      </w:r>
      <w:r w:rsidRPr="00E44CF4">
        <w:rPr>
          <w:b/>
          <w:bCs/>
          <w:noProof/>
        </w:rPr>
        <w:t xml:space="preserve"> Massa de uma Partícula</w:t>
      </w:r>
    </w:p>
    <w:p w14:paraId="34C5E52F" w14:textId="633C9432" w:rsidR="00726488" w:rsidRDefault="00726488" w:rsidP="00726488">
      <w:pPr>
        <w:rPr>
          <w:b/>
          <w:bCs/>
          <w:noProof/>
        </w:rPr>
      </w:pPr>
      <w:r w:rsidRPr="00E44CF4">
        <w:rPr>
          <w:noProof/>
        </w:rPr>
        <w:t xml:space="preserve">A massa de uma partícula é </w:t>
      </w:r>
      <w:r w:rsidRPr="00E44CF4">
        <w:rPr>
          <w:b/>
          <w:bCs/>
          <w:noProof/>
        </w:rPr>
        <w:t>6 × 10⁻²⁷ kg</w:t>
      </w:r>
      <w:r w:rsidRPr="00E44CF4">
        <w:rPr>
          <w:noProof/>
        </w:rPr>
        <w:t>.</w:t>
      </w:r>
      <w:r w:rsidRPr="00E44CF4">
        <w:rPr>
          <w:noProof/>
        </w:rPr>
        <w:br/>
        <w:t>a) Qual é a massa de 1 milhão (10⁶) dessas partículas?</w:t>
      </w:r>
      <w:r w:rsidRPr="00E44CF4">
        <w:rPr>
          <w:noProof/>
        </w:rPr>
        <w:br/>
        <w:t>b) Escreva o resultado em notação científica.</w:t>
      </w:r>
    </w:p>
    <w:p w14:paraId="26F5F8FE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b/>
          <w:bCs/>
          <w:noProof/>
        </w:rPr>
        <w:t xml:space="preserve">10. </w:t>
      </w:r>
      <w:r w:rsidRPr="00E44CF4">
        <w:rPr>
          <w:rFonts w:ascii="Segoe UI Emoji" w:hAnsi="Segoe UI Emoji" w:cs="Segoe UI Emoji"/>
          <w:b/>
          <w:bCs/>
          <w:noProof/>
        </w:rPr>
        <w:t>🌊</w:t>
      </w:r>
      <w:r w:rsidRPr="00E44CF4">
        <w:rPr>
          <w:b/>
          <w:bCs/>
          <w:noProof/>
        </w:rPr>
        <w:t xml:space="preserve"> Volume de Água</w:t>
      </w:r>
    </w:p>
    <w:p w14:paraId="455DF599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Um reservatório contém </w:t>
      </w:r>
      <w:r w:rsidRPr="00E44CF4">
        <w:rPr>
          <w:b/>
          <w:bCs/>
          <w:noProof/>
        </w:rPr>
        <w:t>5 × 10⁶ litros de água</w:t>
      </w:r>
      <w:r w:rsidRPr="00E44CF4">
        <w:rPr>
          <w:noProof/>
        </w:rPr>
        <w:t>.</w:t>
      </w:r>
      <w:r w:rsidRPr="00E44CF4">
        <w:rPr>
          <w:noProof/>
        </w:rPr>
        <w:br/>
        <w:t xml:space="preserve">a) Se forem retirados </w:t>
      </w:r>
      <w:r w:rsidRPr="00E44CF4">
        <w:rPr>
          <w:b/>
          <w:bCs/>
          <w:noProof/>
        </w:rPr>
        <w:t>2 × 10⁵ litros</w:t>
      </w:r>
      <w:r w:rsidRPr="00E44CF4">
        <w:rPr>
          <w:noProof/>
        </w:rPr>
        <w:t>, quanto resta?</w:t>
      </w:r>
      <w:r w:rsidRPr="00E44CF4">
        <w:rPr>
          <w:noProof/>
        </w:rPr>
        <w:br/>
        <w:t>b) Escreva o resultado em notação científica.</w:t>
      </w:r>
    </w:p>
    <w:p w14:paraId="40A3D9CE" w14:textId="77777777" w:rsidR="00726488" w:rsidRPr="00E44CF4" w:rsidRDefault="00726488" w:rsidP="00726488">
      <w:pPr>
        <w:rPr>
          <w:noProof/>
        </w:rPr>
      </w:pPr>
      <w:r>
        <w:rPr>
          <w:noProof/>
        </w:rPr>
        <w:pict w14:anchorId="7C826114">
          <v:rect id="_x0000_i1025" style="width:0;height:1.5pt" o:hralign="center" o:hrstd="t" o:hr="t" fillcolor="#a0a0a0" stroked="f"/>
        </w:pict>
      </w:r>
    </w:p>
    <w:p w14:paraId="68E78AE7" w14:textId="77777777" w:rsidR="00726488" w:rsidRPr="00E44CF4" w:rsidRDefault="00726488" w:rsidP="00726488">
      <w:pPr>
        <w:rPr>
          <w:b/>
          <w:bCs/>
          <w:noProof/>
        </w:rPr>
      </w:pPr>
      <w:r w:rsidRPr="00E44CF4">
        <w:rPr>
          <w:rFonts w:ascii="Segoe UI Emoji" w:hAnsi="Segoe UI Emoji" w:cs="Segoe UI Emoji"/>
          <w:b/>
          <w:bCs/>
          <w:noProof/>
        </w:rPr>
        <w:t>💡</w:t>
      </w:r>
      <w:r w:rsidRPr="00E44CF4">
        <w:rPr>
          <w:b/>
          <w:bCs/>
          <w:noProof/>
        </w:rPr>
        <w:t xml:space="preserve"> Desafio (Bônus)</w:t>
      </w:r>
    </w:p>
    <w:p w14:paraId="15C89C4F" w14:textId="77777777" w:rsidR="00726488" w:rsidRPr="00E44CF4" w:rsidRDefault="00726488" w:rsidP="00726488">
      <w:pPr>
        <w:rPr>
          <w:noProof/>
        </w:rPr>
      </w:pPr>
      <w:r w:rsidRPr="00E44CF4">
        <w:rPr>
          <w:noProof/>
        </w:rPr>
        <w:t xml:space="preserve">A velocidade da luz é aproximadamente </w:t>
      </w:r>
      <w:r w:rsidRPr="00E44CF4">
        <w:rPr>
          <w:b/>
          <w:bCs/>
          <w:noProof/>
        </w:rPr>
        <w:t>3 × 10⁸ m/s</w:t>
      </w:r>
      <w:r w:rsidRPr="00E44CF4">
        <w:rPr>
          <w:noProof/>
        </w:rPr>
        <w:t>.</w:t>
      </w:r>
      <w:r w:rsidRPr="00E44CF4">
        <w:rPr>
          <w:noProof/>
        </w:rPr>
        <w:br/>
        <w:t xml:space="preserve">Quanto ela percorre em </w:t>
      </w:r>
      <w:r w:rsidRPr="00E44CF4">
        <w:rPr>
          <w:b/>
          <w:bCs/>
          <w:noProof/>
        </w:rPr>
        <w:t>2 × 10² segundos</w:t>
      </w:r>
      <w:r w:rsidRPr="00E44CF4">
        <w:rPr>
          <w:noProof/>
        </w:rPr>
        <w:t>? (resposta em notação científica)</w:t>
      </w:r>
    </w:p>
    <w:p w14:paraId="4C2134C0" w14:textId="77777777" w:rsidR="00726488" w:rsidRDefault="00726488" w:rsidP="00726488">
      <w:pPr>
        <w:rPr>
          <w:noProof/>
        </w:rPr>
      </w:pPr>
      <w:r>
        <w:rPr>
          <w:noProof/>
        </w:rPr>
        <w:pict w14:anchorId="30D3417D">
          <v:rect id="_x0000_i1026" style="width:0;height:1.5pt" o:hralign="center" o:hrstd="t" o:hr="t" fillcolor="#a0a0a0" stroked="f"/>
        </w:pict>
      </w:r>
    </w:p>
    <w:p w14:paraId="30F1907A" w14:textId="77777777" w:rsidR="00726488" w:rsidRDefault="00726488" w:rsidP="00726488"/>
    <w:p w14:paraId="28B0BE93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A5C1" w14:textId="77777777" w:rsidR="000B5D87" w:rsidRDefault="000B5D87" w:rsidP="00742F42">
      <w:pPr>
        <w:spacing w:after="0" w:line="240" w:lineRule="auto"/>
      </w:pPr>
      <w:r>
        <w:separator/>
      </w:r>
    </w:p>
  </w:endnote>
  <w:endnote w:type="continuationSeparator" w:id="0">
    <w:p w14:paraId="59645CF7" w14:textId="77777777" w:rsidR="000B5D87" w:rsidRDefault="000B5D87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9D5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A506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598B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40A4" w14:textId="77777777" w:rsidR="000B5D87" w:rsidRDefault="000B5D87" w:rsidP="00742F42">
      <w:pPr>
        <w:spacing w:after="0" w:line="240" w:lineRule="auto"/>
      </w:pPr>
      <w:r>
        <w:separator/>
      </w:r>
    </w:p>
  </w:footnote>
  <w:footnote w:type="continuationSeparator" w:id="0">
    <w:p w14:paraId="731FAB52" w14:textId="77777777" w:rsidR="000B5D87" w:rsidRDefault="000B5D87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331A7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886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8989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88"/>
    <w:rsid w:val="000B5D87"/>
    <w:rsid w:val="0045558D"/>
    <w:rsid w:val="00465BFB"/>
    <w:rsid w:val="00545B7A"/>
    <w:rsid w:val="005B2082"/>
    <w:rsid w:val="00726488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F153F"/>
  <w15:chartTrackingRefBased/>
  <w15:docId w15:val="{7FD9E0E6-8219-4997-A6D1-74B5DF8F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488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330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2026-03-23T13:21:00Z</dcterms:created>
  <dcterms:modified xsi:type="dcterms:W3CDTF">2026-03-23T13:23:00Z</dcterms:modified>
</cp:coreProperties>
</file>