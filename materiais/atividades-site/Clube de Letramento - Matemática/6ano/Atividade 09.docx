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F0B22" w14:textId="77777777" w:rsidR="00F60776" w:rsidRPr="00F60776" w:rsidRDefault="00F60776" w:rsidP="00F60776">
      <w:pPr>
        <w:jc w:val="center"/>
        <w:rPr>
          <w:b/>
          <w:bCs/>
        </w:rPr>
      </w:pPr>
      <w:r w:rsidRPr="00F60776">
        <w:rPr>
          <w:rFonts w:ascii="Segoe UI Emoji" w:hAnsi="Segoe UI Emoji" w:cs="Segoe UI Emoji"/>
          <w:b/>
          <w:bCs/>
        </w:rPr>
        <w:t>📊</w:t>
      </w:r>
      <w:r w:rsidRPr="00F60776">
        <w:rPr>
          <w:b/>
          <w:bCs/>
        </w:rPr>
        <w:t xml:space="preserve"> ATIVIDADE 09 – CLUBE DE LETRAMENTO MATEMÁTICO</w:t>
      </w:r>
    </w:p>
    <w:p w14:paraId="747AE9C5" w14:textId="7CFFC37E" w:rsidR="00F60776" w:rsidRPr="00F60776" w:rsidRDefault="00F60776" w:rsidP="00F60776">
      <w:pPr>
        <w:jc w:val="center"/>
      </w:pPr>
      <w:r w:rsidRPr="00F60776">
        <w:rPr>
          <w:b/>
          <w:bCs/>
        </w:rPr>
        <w:t>Instruções:</w:t>
      </w:r>
      <w:r w:rsidRPr="00F60776">
        <w:t xml:space="preserve"> Leia as informações com atenção e </w:t>
      </w:r>
      <w:r w:rsidRPr="00F60776">
        <w:rPr>
          <w:b/>
          <w:bCs/>
        </w:rPr>
        <w:t>responda no caderno</w:t>
      </w:r>
      <w:r w:rsidRPr="00F60776">
        <w:t>.</w:t>
      </w:r>
    </w:p>
    <w:p w14:paraId="2A672347" w14:textId="77777777" w:rsidR="00F60776" w:rsidRPr="00F60776" w:rsidRDefault="00F60776" w:rsidP="00F60776">
      <w:r w:rsidRPr="00F60776">
        <w:pict w14:anchorId="4507BC8F">
          <v:rect id="_x0000_i1110" style="width:0;height:1.5pt" o:hralign="center" o:hrstd="t" o:hr="t" fillcolor="#a0a0a0" stroked="f"/>
        </w:pict>
      </w:r>
    </w:p>
    <w:p w14:paraId="51C1263F" w14:textId="77777777" w:rsidR="00F60776" w:rsidRPr="00F60776" w:rsidRDefault="00F60776" w:rsidP="00F60776">
      <w:pPr>
        <w:rPr>
          <w:b/>
          <w:bCs/>
        </w:rPr>
      </w:pPr>
      <w:r w:rsidRPr="00F60776">
        <w:rPr>
          <w:rFonts w:ascii="Segoe UI Emoji" w:hAnsi="Segoe UI Emoji" w:cs="Segoe UI Emoji"/>
          <w:b/>
          <w:bCs/>
        </w:rPr>
        <w:t>📝</w:t>
      </w:r>
      <w:r w:rsidRPr="00F60776">
        <w:rPr>
          <w:b/>
          <w:bCs/>
        </w:rPr>
        <w:t xml:space="preserve"> SITUAÇÃO 1 – TABELA</w:t>
      </w:r>
    </w:p>
    <w:p w14:paraId="79E5155A" w14:textId="77777777" w:rsidR="00F60776" w:rsidRDefault="00F60776" w:rsidP="00F60776">
      <w:pPr>
        <w:rPr>
          <w:b/>
          <w:bCs/>
        </w:rPr>
      </w:pPr>
      <w:r w:rsidRPr="00F60776">
        <w:t xml:space="preserve">Uma turma respondeu à pergunta: </w:t>
      </w:r>
      <w:r w:rsidRPr="00F60776">
        <w:rPr>
          <w:b/>
          <w:bCs/>
        </w:rPr>
        <w:t>“Qual é sua fruta preferida?”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4247"/>
      </w:tblGrid>
      <w:tr w:rsidR="00F60776" w14:paraId="31D882EA" w14:textId="77777777" w:rsidTr="00F60776">
        <w:trPr>
          <w:jc w:val="center"/>
        </w:trPr>
        <w:tc>
          <w:tcPr>
            <w:tcW w:w="4247" w:type="dxa"/>
            <w:vAlign w:val="center"/>
          </w:tcPr>
          <w:p w14:paraId="0D5EC477" w14:textId="60044B2D" w:rsidR="00F60776" w:rsidRDefault="00F60776" w:rsidP="00F60776">
            <w:pPr>
              <w:jc w:val="center"/>
            </w:pPr>
            <w:r w:rsidRPr="00F60776">
              <w:rPr>
                <w:b/>
                <w:bCs/>
              </w:rPr>
              <w:t>Fruta</w:t>
            </w:r>
          </w:p>
        </w:tc>
        <w:tc>
          <w:tcPr>
            <w:tcW w:w="4247" w:type="dxa"/>
            <w:vAlign w:val="center"/>
          </w:tcPr>
          <w:p w14:paraId="07A3CC12" w14:textId="4443CC50" w:rsidR="00F60776" w:rsidRDefault="00F60776" w:rsidP="00F60776">
            <w:pPr>
              <w:jc w:val="center"/>
            </w:pPr>
            <w:r w:rsidRPr="00F60776">
              <w:rPr>
                <w:b/>
                <w:bCs/>
              </w:rPr>
              <w:t>Quantidade de alunos</w:t>
            </w:r>
          </w:p>
        </w:tc>
      </w:tr>
      <w:tr w:rsidR="00F60776" w14:paraId="75DAA81C" w14:textId="77777777" w:rsidTr="00F60776">
        <w:trPr>
          <w:jc w:val="center"/>
        </w:trPr>
        <w:tc>
          <w:tcPr>
            <w:tcW w:w="4247" w:type="dxa"/>
            <w:vAlign w:val="center"/>
          </w:tcPr>
          <w:p w14:paraId="5A232392" w14:textId="5A6AF806" w:rsidR="00F60776" w:rsidRDefault="00F60776" w:rsidP="00F60776">
            <w:pPr>
              <w:jc w:val="center"/>
            </w:pPr>
            <w:r w:rsidRPr="00F60776">
              <w:t>Maçã</w:t>
            </w:r>
          </w:p>
        </w:tc>
        <w:tc>
          <w:tcPr>
            <w:tcW w:w="4247" w:type="dxa"/>
            <w:vAlign w:val="center"/>
          </w:tcPr>
          <w:p w14:paraId="11188CB5" w14:textId="07B48F45" w:rsidR="00F60776" w:rsidRDefault="00F60776" w:rsidP="00F60776">
            <w:pPr>
              <w:jc w:val="center"/>
            </w:pPr>
            <w:r>
              <w:t>8</w:t>
            </w:r>
          </w:p>
        </w:tc>
      </w:tr>
      <w:tr w:rsidR="00F60776" w14:paraId="74AADC5C" w14:textId="77777777" w:rsidTr="00F60776">
        <w:trPr>
          <w:jc w:val="center"/>
        </w:trPr>
        <w:tc>
          <w:tcPr>
            <w:tcW w:w="4247" w:type="dxa"/>
            <w:vAlign w:val="center"/>
          </w:tcPr>
          <w:p w14:paraId="60702864" w14:textId="21146A01" w:rsidR="00F60776" w:rsidRDefault="00F60776" w:rsidP="00F60776">
            <w:pPr>
              <w:jc w:val="center"/>
            </w:pPr>
            <w:r w:rsidRPr="00F60776">
              <w:t>Banana</w:t>
            </w:r>
          </w:p>
        </w:tc>
        <w:tc>
          <w:tcPr>
            <w:tcW w:w="4247" w:type="dxa"/>
            <w:vAlign w:val="center"/>
          </w:tcPr>
          <w:p w14:paraId="49CA65A9" w14:textId="694AEF8E" w:rsidR="00F60776" w:rsidRDefault="00F60776" w:rsidP="00F60776">
            <w:pPr>
              <w:jc w:val="center"/>
            </w:pPr>
            <w:r>
              <w:t>12</w:t>
            </w:r>
          </w:p>
        </w:tc>
      </w:tr>
      <w:tr w:rsidR="00F60776" w14:paraId="44257D93" w14:textId="77777777" w:rsidTr="00F60776">
        <w:trPr>
          <w:jc w:val="center"/>
        </w:trPr>
        <w:tc>
          <w:tcPr>
            <w:tcW w:w="4247" w:type="dxa"/>
            <w:vAlign w:val="center"/>
          </w:tcPr>
          <w:p w14:paraId="59D498B3" w14:textId="33E96A9D" w:rsidR="00F60776" w:rsidRDefault="00F60776" w:rsidP="00F60776">
            <w:pPr>
              <w:jc w:val="center"/>
            </w:pPr>
            <w:r>
              <w:t>Laranja</w:t>
            </w:r>
          </w:p>
        </w:tc>
        <w:tc>
          <w:tcPr>
            <w:tcW w:w="4247" w:type="dxa"/>
            <w:vAlign w:val="center"/>
          </w:tcPr>
          <w:p w14:paraId="4BF2FECB" w14:textId="7AD50056" w:rsidR="00F60776" w:rsidRDefault="00F60776" w:rsidP="00F60776">
            <w:pPr>
              <w:jc w:val="center"/>
            </w:pPr>
            <w:r>
              <w:t>5</w:t>
            </w:r>
          </w:p>
        </w:tc>
      </w:tr>
      <w:tr w:rsidR="00F60776" w14:paraId="2BD98FC4" w14:textId="77777777" w:rsidTr="00F60776">
        <w:trPr>
          <w:jc w:val="center"/>
        </w:trPr>
        <w:tc>
          <w:tcPr>
            <w:tcW w:w="4247" w:type="dxa"/>
            <w:vAlign w:val="center"/>
          </w:tcPr>
          <w:p w14:paraId="6D4F4358" w14:textId="1F4A7D45" w:rsidR="00F60776" w:rsidRDefault="00F60776" w:rsidP="00F60776">
            <w:pPr>
              <w:jc w:val="center"/>
            </w:pPr>
            <w:r>
              <w:t>Uva</w:t>
            </w:r>
          </w:p>
        </w:tc>
        <w:tc>
          <w:tcPr>
            <w:tcW w:w="4247" w:type="dxa"/>
            <w:vAlign w:val="center"/>
          </w:tcPr>
          <w:p w14:paraId="14D78A19" w14:textId="7B8BB425" w:rsidR="00F60776" w:rsidRDefault="00F60776" w:rsidP="00F60776">
            <w:pPr>
              <w:jc w:val="center"/>
            </w:pPr>
            <w:r>
              <w:t>10</w:t>
            </w:r>
          </w:p>
        </w:tc>
      </w:tr>
    </w:tbl>
    <w:p w14:paraId="12DE7227" w14:textId="77777777" w:rsidR="00F60776" w:rsidRDefault="00F60776" w:rsidP="00F60776">
      <w:pPr>
        <w:rPr>
          <w:rFonts w:ascii="Segoe UI Emoji" w:hAnsi="Segoe UI Emoji" w:cs="Segoe UI Emoji"/>
          <w:b/>
          <w:bCs/>
        </w:rPr>
      </w:pPr>
    </w:p>
    <w:p w14:paraId="7D24E498" w14:textId="78954E01" w:rsidR="00F60776" w:rsidRPr="00F60776" w:rsidRDefault="00F60776" w:rsidP="00F60776">
      <w:pPr>
        <w:rPr>
          <w:b/>
          <w:bCs/>
        </w:rPr>
      </w:pPr>
      <w:r w:rsidRPr="00F60776">
        <w:rPr>
          <w:rFonts w:ascii="Segoe UI Emoji" w:hAnsi="Segoe UI Emoji" w:cs="Segoe UI Emoji"/>
          <w:b/>
          <w:bCs/>
        </w:rPr>
        <w:t>❓</w:t>
      </w:r>
      <w:r w:rsidRPr="00F60776">
        <w:rPr>
          <w:b/>
          <w:bCs/>
        </w:rPr>
        <w:t xml:space="preserve"> QUESTÕES</w:t>
      </w:r>
    </w:p>
    <w:p w14:paraId="0B629235" w14:textId="77777777" w:rsidR="00F60776" w:rsidRPr="00F60776" w:rsidRDefault="00F60776" w:rsidP="00F60776">
      <w:pPr>
        <w:rPr>
          <w:b/>
          <w:bCs/>
        </w:rPr>
      </w:pPr>
      <w:r w:rsidRPr="00F60776">
        <w:rPr>
          <w:b/>
          <w:bCs/>
        </w:rPr>
        <w:t xml:space="preserve">1. </w:t>
      </w:r>
      <w:r w:rsidRPr="00F60776">
        <w:rPr>
          <w:rFonts w:ascii="Segoe UI Emoji" w:hAnsi="Segoe UI Emoji" w:cs="Segoe UI Emoji"/>
          <w:b/>
          <w:bCs/>
        </w:rPr>
        <w:t>📌</w:t>
      </w:r>
      <w:r w:rsidRPr="00F60776">
        <w:rPr>
          <w:b/>
          <w:bCs/>
        </w:rPr>
        <w:t xml:space="preserve"> Compreensão</w:t>
      </w:r>
    </w:p>
    <w:p w14:paraId="5F8FBFD0" w14:textId="77777777" w:rsidR="00F60776" w:rsidRPr="00F60776" w:rsidRDefault="00F60776" w:rsidP="00F60776">
      <w:r w:rsidRPr="00F60776">
        <w:t>Qual foi a fruta mais escolhida?</w:t>
      </w:r>
    </w:p>
    <w:p w14:paraId="28BE701F" w14:textId="77777777" w:rsidR="00F60776" w:rsidRPr="00F60776" w:rsidRDefault="00F60776" w:rsidP="00F60776">
      <w:r w:rsidRPr="00F60776">
        <w:pict w14:anchorId="3A6939A9">
          <v:rect id="_x0000_i1112" style="width:0;height:1.5pt" o:hralign="center" o:hrstd="t" o:hr="t" fillcolor="#a0a0a0" stroked="f"/>
        </w:pict>
      </w:r>
    </w:p>
    <w:p w14:paraId="2CE01BC5" w14:textId="77777777" w:rsidR="00F60776" w:rsidRPr="00F60776" w:rsidRDefault="00F60776" w:rsidP="00F60776">
      <w:pPr>
        <w:rPr>
          <w:b/>
          <w:bCs/>
        </w:rPr>
      </w:pPr>
      <w:r w:rsidRPr="00F60776">
        <w:rPr>
          <w:b/>
          <w:bCs/>
        </w:rPr>
        <w:t xml:space="preserve">2. </w:t>
      </w:r>
      <w:r w:rsidRPr="00F60776">
        <w:rPr>
          <w:rFonts w:ascii="Segoe UI Emoji" w:hAnsi="Segoe UI Emoji" w:cs="Segoe UI Emoji"/>
          <w:b/>
          <w:bCs/>
        </w:rPr>
        <w:t>📊</w:t>
      </w:r>
      <w:r w:rsidRPr="00F60776">
        <w:rPr>
          <w:b/>
          <w:bCs/>
        </w:rPr>
        <w:t xml:space="preserve"> Interpretação</w:t>
      </w:r>
    </w:p>
    <w:p w14:paraId="2C962B7C" w14:textId="77777777" w:rsidR="00F60776" w:rsidRPr="00F60776" w:rsidRDefault="00F60776" w:rsidP="00F60776">
      <w:r w:rsidRPr="00F60776">
        <w:t>Qual foi a fruta menos escolhida?</w:t>
      </w:r>
    </w:p>
    <w:p w14:paraId="180F0280" w14:textId="77777777" w:rsidR="00F60776" w:rsidRPr="00F60776" w:rsidRDefault="00F60776" w:rsidP="00F60776">
      <w:r w:rsidRPr="00F60776">
        <w:pict w14:anchorId="71D5C8C1">
          <v:rect id="_x0000_i1113" style="width:0;height:1.5pt" o:hralign="center" o:hrstd="t" o:hr="t" fillcolor="#a0a0a0" stroked="f"/>
        </w:pict>
      </w:r>
    </w:p>
    <w:p w14:paraId="12DFA2CC" w14:textId="77777777" w:rsidR="00F60776" w:rsidRPr="00F60776" w:rsidRDefault="00F60776" w:rsidP="00F60776">
      <w:pPr>
        <w:rPr>
          <w:b/>
          <w:bCs/>
        </w:rPr>
      </w:pPr>
      <w:r w:rsidRPr="00F60776">
        <w:rPr>
          <w:b/>
          <w:bCs/>
        </w:rPr>
        <w:t xml:space="preserve">3. </w:t>
      </w:r>
      <w:r w:rsidRPr="00F60776">
        <w:rPr>
          <w:rFonts w:ascii="Segoe UI Emoji" w:hAnsi="Segoe UI Emoji" w:cs="Segoe UI Emoji"/>
          <w:b/>
          <w:bCs/>
        </w:rPr>
        <w:t>🧮</w:t>
      </w:r>
      <w:r w:rsidRPr="00F60776">
        <w:rPr>
          <w:b/>
          <w:bCs/>
        </w:rPr>
        <w:t xml:space="preserve"> Cálculo</w:t>
      </w:r>
    </w:p>
    <w:p w14:paraId="28752BBA" w14:textId="77777777" w:rsidR="00F60776" w:rsidRPr="00F60776" w:rsidRDefault="00F60776" w:rsidP="00F60776">
      <w:r w:rsidRPr="00F60776">
        <w:t>Quantos alunos participaram da pesquisa?</w:t>
      </w:r>
    </w:p>
    <w:p w14:paraId="321B3A37" w14:textId="77777777" w:rsidR="00F60776" w:rsidRPr="00F60776" w:rsidRDefault="00F60776" w:rsidP="00F60776">
      <w:r w:rsidRPr="00F60776">
        <w:pict w14:anchorId="31839571">
          <v:rect id="_x0000_i1114" style="width:0;height:1.5pt" o:hralign="center" o:hrstd="t" o:hr="t" fillcolor="#a0a0a0" stroked="f"/>
        </w:pict>
      </w:r>
    </w:p>
    <w:p w14:paraId="599519EF" w14:textId="77777777" w:rsidR="00F60776" w:rsidRPr="00F60776" w:rsidRDefault="00F60776" w:rsidP="00F60776">
      <w:pPr>
        <w:ind w:left="1985"/>
        <w:rPr>
          <w:b/>
          <w:bCs/>
        </w:rPr>
      </w:pPr>
      <w:r w:rsidRPr="00F60776">
        <w:rPr>
          <w:b/>
          <w:bCs/>
        </w:rPr>
        <w:t xml:space="preserve">4. </w:t>
      </w:r>
      <w:r w:rsidRPr="00F60776">
        <w:rPr>
          <w:rFonts w:ascii="Segoe UI Emoji" w:hAnsi="Segoe UI Emoji" w:cs="Segoe UI Emoji"/>
          <w:b/>
          <w:bCs/>
        </w:rPr>
        <w:t>📊</w:t>
      </w:r>
      <w:r w:rsidRPr="00F60776">
        <w:rPr>
          <w:b/>
          <w:bCs/>
        </w:rPr>
        <w:t xml:space="preserve"> Comparação</w:t>
      </w:r>
    </w:p>
    <w:p w14:paraId="4810CA61" w14:textId="77777777" w:rsidR="00F60776" w:rsidRPr="00F60776" w:rsidRDefault="00F60776" w:rsidP="00F60776">
      <w:pPr>
        <w:ind w:left="1985"/>
      </w:pPr>
      <w:r w:rsidRPr="00F60776">
        <w:t>Quantos alunos escolheram banana a mais que laranja?</w:t>
      </w:r>
    </w:p>
    <w:p w14:paraId="33A6B1B7" w14:textId="4990366E" w:rsidR="00F60776" w:rsidRPr="00F60776" w:rsidRDefault="00F60776" w:rsidP="00513956">
      <w:pPr>
        <w:ind w:left="1985" w:right="991"/>
        <w:rPr>
          <w:b/>
          <w:bCs/>
        </w:rPr>
      </w:pPr>
      <w:r w:rsidRPr="00F60776">
        <w:pict w14:anchorId="2008D74F">
          <v:rect id="_x0000_i1194" style="width:0;height:1.5pt" o:hralign="center" o:hrstd="t" o:hr="t" fillcolor="#a0a0a0" stroked="f"/>
        </w:pict>
      </w:r>
      <w:r w:rsidRPr="00F60776">
        <w:rPr>
          <w:b/>
          <w:bCs/>
        </w:rPr>
        <w:t xml:space="preserve">5. </w:t>
      </w:r>
      <w:r w:rsidRPr="00F60776">
        <w:rPr>
          <w:rFonts w:ascii="Segoe UI Emoji" w:hAnsi="Segoe UI Emoji" w:cs="Segoe UI Emoji"/>
          <w:b/>
          <w:bCs/>
        </w:rPr>
        <w:t>🧠</w:t>
      </w:r>
      <w:r w:rsidRPr="00F60776">
        <w:rPr>
          <w:b/>
          <w:bCs/>
        </w:rPr>
        <w:t xml:space="preserve"> Raciocínio</w:t>
      </w:r>
    </w:p>
    <w:p w14:paraId="1CFC96EB" w14:textId="77777777" w:rsidR="00F60776" w:rsidRPr="00F60776" w:rsidRDefault="00F60776" w:rsidP="00513956">
      <w:pPr>
        <w:ind w:left="1985" w:right="2408"/>
      </w:pPr>
      <w:r w:rsidRPr="00F60776">
        <w:t>Se mais 3 alunos escolhessem uva, qual seria o novo total?</w:t>
      </w:r>
    </w:p>
    <w:p w14:paraId="42499D02" w14:textId="77777777" w:rsidR="00F60776" w:rsidRPr="00F60776" w:rsidRDefault="00F60776" w:rsidP="00F60776">
      <w:pPr>
        <w:rPr>
          <w:b/>
          <w:bCs/>
        </w:rPr>
      </w:pPr>
      <w:r w:rsidRPr="00F60776">
        <w:rPr>
          <w:rFonts w:ascii="Segoe UI Emoji" w:hAnsi="Segoe UI Emoji" w:cs="Segoe UI Emoji"/>
          <w:b/>
          <w:bCs/>
        </w:rPr>
        <w:lastRenderedPageBreak/>
        <w:t>📝</w:t>
      </w:r>
      <w:r w:rsidRPr="00F60776">
        <w:rPr>
          <w:b/>
          <w:bCs/>
        </w:rPr>
        <w:t xml:space="preserve"> SITUAÇÃO 2 – TABELA</w:t>
      </w:r>
    </w:p>
    <w:p w14:paraId="1D1935F0" w14:textId="77777777" w:rsidR="00F60776" w:rsidRDefault="00F60776" w:rsidP="00F60776">
      <w:r w:rsidRPr="00F60776">
        <w:t>Quantidade de livros lidos por alunos em um mês: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13956" w:rsidRPr="00513956" w14:paraId="55A131A5" w14:textId="77777777" w:rsidTr="00513956">
        <w:tc>
          <w:tcPr>
            <w:tcW w:w="4247" w:type="dxa"/>
            <w:vAlign w:val="center"/>
          </w:tcPr>
          <w:p w14:paraId="74A1BEE9" w14:textId="767F2328" w:rsidR="00513956" w:rsidRPr="00513956" w:rsidRDefault="00513956" w:rsidP="00513956">
            <w:pPr>
              <w:jc w:val="center"/>
              <w:rPr>
                <w:b/>
                <w:bCs/>
              </w:rPr>
            </w:pPr>
            <w:r w:rsidRPr="00513956">
              <w:rPr>
                <w:b/>
                <w:bCs/>
              </w:rPr>
              <w:t>Aluno</w:t>
            </w:r>
          </w:p>
        </w:tc>
        <w:tc>
          <w:tcPr>
            <w:tcW w:w="4247" w:type="dxa"/>
            <w:vAlign w:val="center"/>
          </w:tcPr>
          <w:p w14:paraId="7C25EA79" w14:textId="4B179621" w:rsidR="00513956" w:rsidRPr="00513956" w:rsidRDefault="00513956" w:rsidP="00513956">
            <w:pPr>
              <w:jc w:val="center"/>
              <w:rPr>
                <w:b/>
                <w:bCs/>
              </w:rPr>
            </w:pPr>
            <w:r w:rsidRPr="00513956">
              <w:rPr>
                <w:b/>
                <w:bCs/>
              </w:rPr>
              <w:t>Livros lidos</w:t>
            </w:r>
          </w:p>
        </w:tc>
      </w:tr>
      <w:tr w:rsidR="00513956" w14:paraId="604CC6CA" w14:textId="77777777" w:rsidTr="00513956">
        <w:tc>
          <w:tcPr>
            <w:tcW w:w="4247" w:type="dxa"/>
            <w:vAlign w:val="center"/>
          </w:tcPr>
          <w:p w14:paraId="23FA735D" w14:textId="0DFFBDE3" w:rsidR="00513956" w:rsidRPr="00513956" w:rsidRDefault="00513956" w:rsidP="00513956">
            <w:pPr>
              <w:jc w:val="center"/>
            </w:pPr>
            <w:r w:rsidRPr="00513956">
              <w:t>Ana</w:t>
            </w:r>
          </w:p>
        </w:tc>
        <w:tc>
          <w:tcPr>
            <w:tcW w:w="4247" w:type="dxa"/>
            <w:vAlign w:val="center"/>
          </w:tcPr>
          <w:p w14:paraId="5A288A41" w14:textId="27247399" w:rsidR="00513956" w:rsidRPr="00513956" w:rsidRDefault="00513956" w:rsidP="00513956">
            <w:pPr>
              <w:jc w:val="center"/>
            </w:pPr>
            <w:r w:rsidRPr="00513956">
              <w:t>2</w:t>
            </w:r>
          </w:p>
        </w:tc>
      </w:tr>
      <w:tr w:rsidR="00513956" w14:paraId="3E3B3F09" w14:textId="77777777" w:rsidTr="00513956">
        <w:tc>
          <w:tcPr>
            <w:tcW w:w="4247" w:type="dxa"/>
            <w:vAlign w:val="center"/>
          </w:tcPr>
          <w:p w14:paraId="7C7311CA" w14:textId="2D88363E" w:rsidR="00513956" w:rsidRPr="00513956" w:rsidRDefault="00513956" w:rsidP="00513956">
            <w:pPr>
              <w:jc w:val="center"/>
            </w:pPr>
            <w:r w:rsidRPr="00513956">
              <w:t>João</w:t>
            </w:r>
          </w:p>
        </w:tc>
        <w:tc>
          <w:tcPr>
            <w:tcW w:w="4247" w:type="dxa"/>
            <w:vAlign w:val="center"/>
          </w:tcPr>
          <w:p w14:paraId="657E6D7D" w14:textId="4D55A4BA" w:rsidR="00513956" w:rsidRPr="00513956" w:rsidRDefault="00513956" w:rsidP="00513956">
            <w:pPr>
              <w:jc w:val="center"/>
            </w:pPr>
            <w:r w:rsidRPr="00513956">
              <w:t>4</w:t>
            </w:r>
          </w:p>
        </w:tc>
      </w:tr>
      <w:tr w:rsidR="00513956" w14:paraId="4AFD5046" w14:textId="77777777" w:rsidTr="00513956">
        <w:tc>
          <w:tcPr>
            <w:tcW w:w="4247" w:type="dxa"/>
            <w:vAlign w:val="center"/>
          </w:tcPr>
          <w:p w14:paraId="01EE01F5" w14:textId="665A90CC" w:rsidR="00513956" w:rsidRPr="00513956" w:rsidRDefault="00513956" w:rsidP="00513956">
            <w:pPr>
              <w:jc w:val="center"/>
            </w:pPr>
            <w:r w:rsidRPr="00513956">
              <w:t>Pedro</w:t>
            </w:r>
          </w:p>
        </w:tc>
        <w:tc>
          <w:tcPr>
            <w:tcW w:w="4247" w:type="dxa"/>
            <w:vAlign w:val="center"/>
          </w:tcPr>
          <w:p w14:paraId="22CDC4A2" w14:textId="3B71C8FD" w:rsidR="00513956" w:rsidRPr="00513956" w:rsidRDefault="00513956" w:rsidP="00513956">
            <w:pPr>
              <w:jc w:val="center"/>
            </w:pPr>
            <w:r w:rsidRPr="00513956">
              <w:t>3</w:t>
            </w:r>
          </w:p>
        </w:tc>
      </w:tr>
      <w:tr w:rsidR="00513956" w14:paraId="4D07AB9A" w14:textId="77777777" w:rsidTr="00513956">
        <w:tc>
          <w:tcPr>
            <w:tcW w:w="4247" w:type="dxa"/>
            <w:vAlign w:val="center"/>
          </w:tcPr>
          <w:p w14:paraId="72FD5A9A" w14:textId="1358E2B1" w:rsidR="00513956" w:rsidRPr="00513956" w:rsidRDefault="00513956" w:rsidP="00513956">
            <w:pPr>
              <w:jc w:val="center"/>
            </w:pPr>
            <w:r w:rsidRPr="00513956">
              <w:t>Maria</w:t>
            </w:r>
          </w:p>
        </w:tc>
        <w:tc>
          <w:tcPr>
            <w:tcW w:w="4247" w:type="dxa"/>
            <w:vAlign w:val="center"/>
          </w:tcPr>
          <w:p w14:paraId="7C89C997" w14:textId="53FD6DDA" w:rsidR="00513956" w:rsidRPr="00513956" w:rsidRDefault="00513956" w:rsidP="00513956">
            <w:pPr>
              <w:jc w:val="center"/>
            </w:pPr>
            <w:r w:rsidRPr="00513956">
              <w:t>5</w:t>
            </w:r>
          </w:p>
        </w:tc>
      </w:tr>
    </w:tbl>
    <w:p w14:paraId="007D7295" w14:textId="4EC8722B" w:rsidR="00F60776" w:rsidRPr="00F60776" w:rsidRDefault="00F60776" w:rsidP="00F60776"/>
    <w:p w14:paraId="67A17F64" w14:textId="77777777" w:rsidR="00F60776" w:rsidRPr="00F60776" w:rsidRDefault="00F60776" w:rsidP="00F60776">
      <w:pPr>
        <w:rPr>
          <w:b/>
          <w:bCs/>
        </w:rPr>
      </w:pPr>
      <w:r w:rsidRPr="00F60776">
        <w:rPr>
          <w:rFonts w:ascii="Segoe UI Emoji" w:hAnsi="Segoe UI Emoji" w:cs="Segoe UI Emoji"/>
          <w:b/>
          <w:bCs/>
        </w:rPr>
        <w:t>❓</w:t>
      </w:r>
      <w:r w:rsidRPr="00F60776">
        <w:rPr>
          <w:b/>
          <w:bCs/>
        </w:rPr>
        <w:t xml:space="preserve"> QUESTÕES</w:t>
      </w:r>
    </w:p>
    <w:p w14:paraId="39A10130" w14:textId="77777777" w:rsidR="00F60776" w:rsidRPr="00F60776" w:rsidRDefault="00F60776" w:rsidP="00F60776">
      <w:pPr>
        <w:rPr>
          <w:b/>
          <w:bCs/>
        </w:rPr>
      </w:pPr>
      <w:r w:rsidRPr="00F60776">
        <w:rPr>
          <w:b/>
          <w:bCs/>
        </w:rPr>
        <w:t xml:space="preserve">6. </w:t>
      </w:r>
      <w:r w:rsidRPr="00F60776">
        <w:rPr>
          <w:rFonts w:ascii="Segoe UI Emoji" w:hAnsi="Segoe UI Emoji" w:cs="Segoe UI Emoji"/>
          <w:b/>
          <w:bCs/>
        </w:rPr>
        <w:t>📌</w:t>
      </w:r>
      <w:r w:rsidRPr="00F60776">
        <w:rPr>
          <w:b/>
          <w:bCs/>
        </w:rPr>
        <w:t xml:space="preserve"> Compreensão</w:t>
      </w:r>
    </w:p>
    <w:p w14:paraId="70B755EB" w14:textId="77777777" w:rsidR="00F60776" w:rsidRPr="00F60776" w:rsidRDefault="00F60776" w:rsidP="00F60776">
      <w:r w:rsidRPr="00F60776">
        <w:t>Quem leu mais livros?</w:t>
      </w:r>
    </w:p>
    <w:p w14:paraId="4467FD26" w14:textId="77777777" w:rsidR="00F60776" w:rsidRPr="00F60776" w:rsidRDefault="00F60776" w:rsidP="00F60776">
      <w:r w:rsidRPr="00F60776">
        <w:pict w14:anchorId="32123AC5">
          <v:rect id="_x0000_i1118" style="width:0;height:1.5pt" o:hralign="center" o:hrstd="t" o:hr="t" fillcolor="#a0a0a0" stroked="f"/>
        </w:pict>
      </w:r>
    </w:p>
    <w:p w14:paraId="6467807B" w14:textId="77777777" w:rsidR="00F60776" w:rsidRPr="00F60776" w:rsidRDefault="00F60776" w:rsidP="00F60776">
      <w:pPr>
        <w:rPr>
          <w:b/>
          <w:bCs/>
        </w:rPr>
      </w:pPr>
      <w:r w:rsidRPr="00F60776">
        <w:rPr>
          <w:b/>
          <w:bCs/>
        </w:rPr>
        <w:t xml:space="preserve">7. </w:t>
      </w:r>
      <w:r w:rsidRPr="00F60776">
        <w:rPr>
          <w:rFonts w:ascii="Segoe UI Emoji" w:hAnsi="Segoe UI Emoji" w:cs="Segoe UI Emoji"/>
          <w:b/>
          <w:bCs/>
        </w:rPr>
        <w:t>📊</w:t>
      </w:r>
      <w:r w:rsidRPr="00F60776">
        <w:rPr>
          <w:b/>
          <w:bCs/>
        </w:rPr>
        <w:t xml:space="preserve"> Interpretação</w:t>
      </w:r>
    </w:p>
    <w:p w14:paraId="71B8DB2D" w14:textId="77777777" w:rsidR="00F60776" w:rsidRPr="00F60776" w:rsidRDefault="00F60776" w:rsidP="00F60776">
      <w:r w:rsidRPr="00F60776">
        <w:t>Quem leu menos livros?</w:t>
      </w:r>
    </w:p>
    <w:p w14:paraId="5BBD4E26" w14:textId="77777777" w:rsidR="00F60776" w:rsidRPr="00F60776" w:rsidRDefault="00F60776" w:rsidP="00F60776">
      <w:r w:rsidRPr="00F60776">
        <w:pict w14:anchorId="00655A55">
          <v:rect id="_x0000_i1119" style="width:0;height:1.5pt" o:hralign="center" o:hrstd="t" o:hr="t" fillcolor="#a0a0a0" stroked="f"/>
        </w:pict>
      </w:r>
    </w:p>
    <w:p w14:paraId="086BEAF0" w14:textId="77777777" w:rsidR="00F60776" w:rsidRPr="00F60776" w:rsidRDefault="00F60776" w:rsidP="00F60776">
      <w:pPr>
        <w:rPr>
          <w:b/>
          <w:bCs/>
        </w:rPr>
      </w:pPr>
      <w:r w:rsidRPr="00F60776">
        <w:rPr>
          <w:b/>
          <w:bCs/>
        </w:rPr>
        <w:t xml:space="preserve">8. </w:t>
      </w:r>
      <w:r w:rsidRPr="00F60776">
        <w:rPr>
          <w:rFonts w:ascii="Segoe UI Emoji" w:hAnsi="Segoe UI Emoji" w:cs="Segoe UI Emoji"/>
          <w:b/>
          <w:bCs/>
        </w:rPr>
        <w:t>🧮</w:t>
      </w:r>
      <w:r w:rsidRPr="00F60776">
        <w:rPr>
          <w:b/>
          <w:bCs/>
        </w:rPr>
        <w:t xml:space="preserve"> Cálculo</w:t>
      </w:r>
    </w:p>
    <w:p w14:paraId="2F20B894" w14:textId="77777777" w:rsidR="00F60776" w:rsidRPr="00F60776" w:rsidRDefault="00F60776" w:rsidP="00F60776">
      <w:r w:rsidRPr="00F60776">
        <w:t>Quantos livros foram lidos ao todo?</w:t>
      </w:r>
    </w:p>
    <w:p w14:paraId="1555D2DF" w14:textId="77777777" w:rsidR="00F60776" w:rsidRPr="00F60776" w:rsidRDefault="00F60776" w:rsidP="00F60776">
      <w:r w:rsidRPr="00F60776">
        <w:pict w14:anchorId="4B471C49">
          <v:rect id="_x0000_i1120" style="width:0;height:1.5pt" o:hralign="center" o:hrstd="t" o:hr="t" fillcolor="#a0a0a0" stroked="f"/>
        </w:pict>
      </w:r>
    </w:p>
    <w:p w14:paraId="188764F8" w14:textId="77777777" w:rsidR="00F60776" w:rsidRPr="00F60776" w:rsidRDefault="00F60776" w:rsidP="00F60776">
      <w:pPr>
        <w:rPr>
          <w:b/>
          <w:bCs/>
        </w:rPr>
      </w:pPr>
      <w:r w:rsidRPr="00F60776">
        <w:rPr>
          <w:b/>
          <w:bCs/>
        </w:rPr>
        <w:t xml:space="preserve">9. </w:t>
      </w:r>
      <w:r w:rsidRPr="00F60776">
        <w:rPr>
          <w:rFonts w:ascii="Segoe UI Emoji" w:hAnsi="Segoe UI Emoji" w:cs="Segoe UI Emoji"/>
          <w:b/>
          <w:bCs/>
        </w:rPr>
        <w:t>📊</w:t>
      </w:r>
      <w:r w:rsidRPr="00F60776">
        <w:rPr>
          <w:b/>
          <w:bCs/>
        </w:rPr>
        <w:t xml:space="preserve"> Comparação</w:t>
      </w:r>
    </w:p>
    <w:p w14:paraId="1D393B2A" w14:textId="77777777" w:rsidR="00F60776" w:rsidRPr="00F60776" w:rsidRDefault="00F60776" w:rsidP="00F60776">
      <w:r w:rsidRPr="00F60776">
        <w:t>Quantos livros Maria leu a mais que Ana?</w:t>
      </w:r>
    </w:p>
    <w:p w14:paraId="379F6F28" w14:textId="77777777" w:rsidR="00F60776" w:rsidRPr="00F60776" w:rsidRDefault="00F60776" w:rsidP="00F60776">
      <w:r w:rsidRPr="00F60776">
        <w:pict w14:anchorId="0214F936">
          <v:rect id="_x0000_i1121" style="width:0;height:1.5pt" o:hralign="center" o:hrstd="t" o:hr="t" fillcolor="#a0a0a0" stroked="f"/>
        </w:pict>
      </w:r>
    </w:p>
    <w:p w14:paraId="7A783482" w14:textId="77777777" w:rsidR="00F60776" w:rsidRPr="00F60776" w:rsidRDefault="00F60776" w:rsidP="00513956">
      <w:pPr>
        <w:ind w:left="1985" w:right="424"/>
        <w:rPr>
          <w:b/>
          <w:bCs/>
        </w:rPr>
      </w:pPr>
      <w:r w:rsidRPr="00F60776">
        <w:rPr>
          <w:b/>
          <w:bCs/>
        </w:rPr>
        <w:t xml:space="preserve">10. </w:t>
      </w:r>
      <w:r w:rsidRPr="00F60776">
        <w:rPr>
          <w:rFonts w:ascii="Segoe UI Emoji" w:hAnsi="Segoe UI Emoji" w:cs="Segoe UI Emoji"/>
          <w:b/>
          <w:bCs/>
        </w:rPr>
        <w:t>🧠</w:t>
      </w:r>
      <w:r w:rsidRPr="00F60776">
        <w:rPr>
          <w:b/>
          <w:bCs/>
        </w:rPr>
        <w:t xml:space="preserve"> Desafio</w:t>
      </w:r>
    </w:p>
    <w:p w14:paraId="70835D67" w14:textId="77777777" w:rsidR="00F60776" w:rsidRPr="00F60776" w:rsidRDefault="00F60776" w:rsidP="00513956">
      <w:pPr>
        <w:ind w:left="1985" w:right="424"/>
      </w:pPr>
      <w:r w:rsidRPr="00F60776">
        <w:t>Se todos os alunos lessem mais 1 livro, qual seria o novo total?</w:t>
      </w:r>
      <w:r w:rsidRPr="00F60776">
        <w:br/>
        <w:t>Explique como você pensou.</w:t>
      </w:r>
    </w:p>
    <w:p w14:paraId="070D0C4E" w14:textId="30671CF9" w:rsidR="00F60776" w:rsidRPr="00F60776" w:rsidRDefault="00F60776" w:rsidP="00513956">
      <w:pPr>
        <w:ind w:left="1985" w:right="1133"/>
      </w:pPr>
      <w:r w:rsidRPr="00F60776">
        <w:pict w14:anchorId="79A94290">
          <v:rect id="_x0000_i1122" style="width:0;height:1.5pt" o:hralign="center" o:hrstd="t" o:hr="t" fillcolor="#a0a0a0" stroked="f"/>
        </w:pict>
      </w:r>
    </w:p>
    <w:p w14:paraId="3B0410F8" w14:textId="77777777" w:rsidR="00C93528" w:rsidRPr="00C93528" w:rsidRDefault="00C93528" w:rsidP="00742F42"/>
    <w:sectPr w:rsidR="00C93528" w:rsidRPr="00C93528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4395D" w14:textId="77777777" w:rsidR="00053293" w:rsidRDefault="00053293" w:rsidP="00742F42">
      <w:pPr>
        <w:spacing w:after="0" w:line="240" w:lineRule="auto"/>
      </w:pPr>
      <w:r>
        <w:separator/>
      </w:r>
    </w:p>
  </w:endnote>
  <w:endnote w:type="continuationSeparator" w:id="0">
    <w:p w14:paraId="4EC3FB7F" w14:textId="77777777" w:rsidR="00053293" w:rsidRDefault="00053293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17C9E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205C5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984D7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D891D" w14:textId="77777777" w:rsidR="00053293" w:rsidRDefault="00053293" w:rsidP="00742F42">
      <w:pPr>
        <w:spacing w:after="0" w:line="240" w:lineRule="auto"/>
      </w:pPr>
      <w:r>
        <w:separator/>
      </w:r>
    </w:p>
  </w:footnote>
  <w:footnote w:type="continuationSeparator" w:id="0">
    <w:p w14:paraId="33D9F808" w14:textId="77777777" w:rsidR="00053293" w:rsidRDefault="00053293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99F4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5ED98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DA9B5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2"/>
  </w:num>
  <w:num w:numId="2" w16cid:durableId="343703507">
    <w:abstractNumId w:val="1"/>
  </w:num>
  <w:num w:numId="3" w16cid:durableId="165564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76"/>
    <w:rsid w:val="00053293"/>
    <w:rsid w:val="00444E2C"/>
    <w:rsid w:val="0045558D"/>
    <w:rsid w:val="00513956"/>
    <w:rsid w:val="00545B7A"/>
    <w:rsid w:val="005B2082"/>
    <w:rsid w:val="00742F42"/>
    <w:rsid w:val="007555AB"/>
    <w:rsid w:val="00771BC2"/>
    <w:rsid w:val="007D198B"/>
    <w:rsid w:val="007D654C"/>
    <w:rsid w:val="00B548C3"/>
    <w:rsid w:val="00C56BD1"/>
    <w:rsid w:val="00C93528"/>
    <w:rsid w:val="00CF7CB4"/>
    <w:rsid w:val="00F6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8F221A"/>
  <w15:chartTrackingRefBased/>
  <w15:docId w15:val="{050D2EE7-E8A4-4D39-96DB-0A6891C1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  <w:style w:type="table" w:styleId="Tabelacomgrade">
    <w:name w:val="Table Grid"/>
    <w:basedOn w:val="Tabelanormal"/>
    <w:uiPriority w:val="39"/>
    <w:rsid w:val="00F607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6</TotalTime>
  <Pages>2</Pages>
  <Words>162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2026-03-25T14:44:00Z</dcterms:created>
  <dcterms:modified xsi:type="dcterms:W3CDTF">2026-03-25T14:57:00Z</dcterms:modified>
</cp:coreProperties>
</file>