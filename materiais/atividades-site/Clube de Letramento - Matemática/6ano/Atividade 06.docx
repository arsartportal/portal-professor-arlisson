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4323" w14:textId="77777777" w:rsidR="00E60DFE" w:rsidRPr="00E60DFE" w:rsidRDefault="00E60DFE" w:rsidP="00E60DFE">
      <w:pPr>
        <w:jc w:val="center"/>
        <w:rPr>
          <w:b/>
          <w:bCs/>
        </w:rPr>
      </w:pPr>
      <w:r w:rsidRPr="00E60DFE">
        <w:rPr>
          <w:rFonts w:ascii="Segoe UI Emoji" w:hAnsi="Segoe UI Emoji" w:cs="Segoe UI Emoji"/>
          <w:b/>
          <w:bCs/>
        </w:rPr>
        <w:t>📊</w:t>
      </w:r>
      <w:r w:rsidRPr="00E60DFE">
        <w:rPr>
          <w:b/>
          <w:bCs/>
        </w:rPr>
        <w:t xml:space="preserve"> ATIVIDADE 06 – CLUBE DE LETRAMENTO MATEMÁTICO</w:t>
      </w:r>
    </w:p>
    <w:p w14:paraId="2C1E99AA" w14:textId="51B37DF6" w:rsidR="00E60DFE" w:rsidRPr="00E60DFE" w:rsidRDefault="00E60DFE" w:rsidP="00E60DFE">
      <w:r w:rsidRPr="00E60DFE">
        <w:rPr>
          <w:b/>
          <w:bCs/>
        </w:rPr>
        <w:t>Instruções:</w:t>
      </w:r>
      <w:r w:rsidRPr="00E60DFE">
        <w:t xml:space="preserve"> Leia as situações com atenção e </w:t>
      </w:r>
      <w:r w:rsidRPr="00E60DFE">
        <w:rPr>
          <w:b/>
          <w:bCs/>
        </w:rPr>
        <w:t>responda no caderno</w:t>
      </w:r>
      <w:r w:rsidRPr="00E60DFE">
        <w:t>, apresentando os cálculos quando necessário.</w:t>
      </w:r>
    </w:p>
    <w:p w14:paraId="2CF9E3A7" w14:textId="77777777" w:rsidR="00E60DFE" w:rsidRPr="00E60DFE" w:rsidRDefault="00E60DFE" w:rsidP="00E60DFE">
      <w:r w:rsidRPr="00E60DFE">
        <w:pict w14:anchorId="0CB5C928">
          <v:rect id="_x0000_i1098" style="width:0;height:1.5pt" o:hralign="center" o:hrstd="t" o:hr="t" fillcolor="#a0a0a0" stroked="f"/>
        </w:pict>
      </w:r>
    </w:p>
    <w:p w14:paraId="099F4FCB" w14:textId="77777777" w:rsidR="00E60DFE" w:rsidRPr="00E60DFE" w:rsidRDefault="00E60DFE" w:rsidP="00E60DFE">
      <w:pPr>
        <w:rPr>
          <w:b/>
          <w:bCs/>
        </w:rPr>
      </w:pPr>
      <w:r w:rsidRPr="00E60DFE">
        <w:rPr>
          <w:rFonts w:ascii="Segoe UI Emoji" w:hAnsi="Segoe UI Emoji" w:cs="Segoe UI Emoji"/>
          <w:b/>
          <w:bCs/>
        </w:rPr>
        <w:t>📝</w:t>
      </w:r>
      <w:r w:rsidRPr="00E60DFE">
        <w:rPr>
          <w:b/>
          <w:bCs/>
        </w:rPr>
        <w:t xml:space="preserve"> SITUAÇÕES</w:t>
      </w:r>
    </w:p>
    <w:p w14:paraId="3FC4D538" w14:textId="77777777" w:rsidR="00E60DFE" w:rsidRPr="00E60DFE" w:rsidRDefault="00E60DFE" w:rsidP="00E60DFE">
      <w:pPr>
        <w:rPr>
          <w:b/>
          <w:bCs/>
        </w:rPr>
      </w:pPr>
      <w:r w:rsidRPr="00E60DFE">
        <w:rPr>
          <w:b/>
          <w:bCs/>
        </w:rPr>
        <w:t xml:space="preserve">1. </w:t>
      </w:r>
      <w:r w:rsidRPr="00E60DFE">
        <w:rPr>
          <w:rFonts w:ascii="Segoe UI Emoji" w:hAnsi="Segoe UI Emoji" w:cs="Segoe UI Emoji"/>
          <w:b/>
          <w:bCs/>
        </w:rPr>
        <w:t>⏰</w:t>
      </w:r>
      <w:r w:rsidRPr="00E60DFE">
        <w:rPr>
          <w:b/>
          <w:bCs/>
        </w:rPr>
        <w:t xml:space="preserve"> Hor</w:t>
      </w:r>
      <w:r w:rsidRPr="00E60DFE">
        <w:rPr>
          <w:rFonts w:ascii="Calibri" w:hAnsi="Calibri" w:cs="Calibri"/>
          <w:b/>
          <w:bCs/>
        </w:rPr>
        <w:t>á</w:t>
      </w:r>
      <w:r w:rsidRPr="00E60DFE">
        <w:rPr>
          <w:b/>
          <w:bCs/>
        </w:rPr>
        <w:t>rio de aula</w:t>
      </w:r>
    </w:p>
    <w:p w14:paraId="7D34A134" w14:textId="77777777" w:rsidR="00E60DFE" w:rsidRPr="00E60DFE" w:rsidRDefault="00E60DFE" w:rsidP="00E60DFE">
      <w:r w:rsidRPr="00E60DFE">
        <w:t xml:space="preserve">A aula começa às </w:t>
      </w:r>
      <w:r w:rsidRPr="00E60DFE">
        <w:rPr>
          <w:b/>
          <w:bCs/>
        </w:rPr>
        <w:t>7h00</w:t>
      </w:r>
      <w:r w:rsidRPr="00E60DFE">
        <w:t xml:space="preserve"> e termina às </w:t>
      </w:r>
      <w:r w:rsidRPr="00E60DFE">
        <w:rPr>
          <w:b/>
          <w:bCs/>
        </w:rPr>
        <w:t>7h50</w:t>
      </w:r>
      <w:r w:rsidRPr="00E60DFE">
        <w:t>.</w:t>
      </w:r>
    </w:p>
    <w:p w14:paraId="67193C41" w14:textId="77777777" w:rsidR="00E60DFE" w:rsidRPr="00E60DFE" w:rsidRDefault="00E60DFE" w:rsidP="00E60DFE">
      <w:r w:rsidRPr="00E60DFE">
        <w:t>a) Quanto tempo dura a aula?</w:t>
      </w:r>
    </w:p>
    <w:p w14:paraId="4E2966E6" w14:textId="77777777" w:rsidR="00E60DFE" w:rsidRPr="00E60DFE" w:rsidRDefault="00E60DFE" w:rsidP="00E60DFE">
      <w:r w:rsidRPr="00E60DFE">
        <w:pict w14:anchorId="34F2BA28">
          <v:rect id="_x0000_i1099" style="width:0;height:1.5pt" o:hralign="center" o:hrstd="t" o:hr="t" fillcolor="#a0a0a0" stroked="f"/>
        </w:pict>
      </w:r>
    </w:p>
    <w:p w14:paraId="255D64DE" w14:textId="77777777" w:rsidR="00E60DFE" w:rsidRPr="00E60DFE" w:rsidRDefault="00E60DFE" w:rsidP="00E60DFE">
      <w:pPr>
        <w:rPr>
          <w:b/>
          <w:bCs/>
        </w:rPr>
      </w:pPr>
      <w:r w:rsidRPr="00E60DFE">
        <w:rPr>
          <w:b/>
          <w:bCs/>
        </w:rPr>
        <w:t xml:space="preserve">2. </w:t>
      </w:r>
      <w:r w:rsidRPr="00E60DFE">
        <w:rPr>
          <w:rFonts w:ascii="Segoe UI Emoji" w:hAnsi="Segoe UI Emoji" w:cs="Segoe UI Emoji"/>
          <w:b/>
          <w:bCs/>
        </w:rPr>
        <w:t>🏫</w:t>
      </w:r>
      <w:r w:rsidRPr="00E60DFE">
        <w:rPr>
          <w:b/>
          <w:bCs/>
        </w:rPr>
        <w:t xml:space="preserve"> Rotina escolar</w:t>
      </w:r>
    </w:p>
    <w:p w14:paraId="0AF34DED" w14:textId="77777777" w:rsidR="00E60DFE" w:rsidRPr="00E60DFE" w:rsidRDefault="00E60DFE" w:rsidP="00E60DFE">
      <w:r w:rsidRPr="00E60DFE">
        <w:t xml:space="preserve">Um aluno entra na escola às </w:t>
      </w:r>
      <w:r w:rsidRPr="00E60DFE">
        <w:rPr>
          <w:b/>
          <w:bCs/>
        </w:rPr>
        <w:t>7h</w:t>
      </w:r>
      <w:r w:rsidRPr="00E60DFE">
        <w:t xml:space="preserve"> e sai às </w:t>
      </w:r>
      <w:r w:rsidRPr="00E60DFE">
        <w:rPr>
          <w:b/>
          <w:bCs/>
        </w:rPr>
        <w:t>12h</w:t>
      </w:r>
      <w:r w:rsidRPr="00E60DFE">
        <w:t>.</w:t>
      </w:r>
    </w:p>
    <w:p w14:paraId="33013632" w14:textId="77777777" w:rsidR="00E60DFE" w:rsidRPr="00E60DFE" w:rsidRDefault="00E60DFE" w:rsidP="00E60DFE">
      <w:r w:rsidRPr="00E60DFE">
        <w:t>a) Quantas horas ele permanece na escola?</w:t>
      </w:r>
    </w:p>
    <w:p w14:paraId="5088DF60" w14:textId="77777777" w:rsidR="00E60DFE" w:rsidRPr="00E60DFE" w:rsidRDefault="00E60DFE" w:rsidP="00E60DFE">
      <w:r w:rsidRPr="00E60DFE">
        <w:pict w14:anchorId="5EDC53F7">
          <v:rect id="_x0000_i1100" style="width:0;height:1.5pt" o:hralign="center" o:hrstd="t" o:hr="t" fillcolor="#a0a0a0" stroked="f"/>
        </w:pict>
      </w:r>
    </w:p>
    <w:p w14:paraId="2DEE3D18" w14:textId="77777777" w:rsidR="00E60DFE" w:rsidRPr="00E60DFE" w:rsidRDefault="00E60DFE" w:rsidP="00E60DFE">
      <w:pPr>
        <w:rPr>
          <w:b/>
          <w:bCs/>
        </w:rPr>
      </w:pPr>
      <w:r w:rsidRPr="00E60DFE">
        <w:rPr>
          <w:b/>
          <w:bCs/>
        </w:rPr>
        <w:t xml:space="preserve">3. </w:t>
      </w:r>
      <w:r w:rsidRPr="00E60DFE">
        <w:rPr>
          <w:rFonts w:ascii="Segoe UI Emoji" w:hAnsi="Segoe UI Emoji" w:cs="Segoe UI Emoji"/>
          <w:b/>
          <w:bCs/>
        </w:rPr>
        <w:t>🍽️</w:t>
      </w:r>
      <w:r w:rsidRPr="00E60DFE">
        <w:rPr>
          <w:b/>
          <w:bCs/>
        </w:rPr>
        <w:t xml:space="preserve"> Intervalo</w:t>
      </w:r>
    </w:p>
    <w:p w14:paraId="27AA85AE" w14:textId="77777777" w:rsidR="00E60DFE" w:rsidRPr="00E60DFE" w:rsidRDefault="00E60DFE" w:rsidP="00E60DFE">
      <w:r w:rsidRPr="00E60DFE">
        <w:t xml:space="preserve">O intervalo começa às </w:t>
      </w:r>
      <w:r w:rsidRPr="00E60DFE">
        <w:rPr>
          <w:b/>
          <w:bCs/>
        </w:rPr>
        <w:t>9h30</w:t>
      </w:r>
      <w:r w:rsidRPr="00E60DFE">
        <w:t xml:space="preserve"> e termina às </w:t>
      </w:r>
      <w:r w:rsidRPr="00E60DFE">
        <w:rPr>
          <w:b/>
          <w:bCs/>
        </w:rPr>
        <w:t>9h50</w:t>
      </w:r>
      <w:r w:rsidRPr="00E60DFE">
        <w:t>.</w:t>
      </w:r>
    </w:p>
    <w:p w14:paraId="53D73462" w14:textId="77777777" w:rsidR="00E60DFE" w:rsidRPr="00E60DFE" w:rsidRDefault="00E60DFE" w:rsidP="00E60DFE">
      <w:r w:rsidRPr="00E60DFE">
        <w:t>a) Qual é a duração do intervalo?</w:t>
      </w:r>
    </w:p>
    <w:p w14:paraId="02017B15" w14:textId="77777777" w:rsidR="00E60DFE" w:rsidRPr="00E60DFE" w:rsidRDefault="00E60DFE" w:rsidP="00E60DFE">
      <w:r w:rsidRPr="00E60DFE">
        <w:pict w14:anchorId="458E16DA">
          <v:rect id="_x0000_i1101" style="width:0;height:1.5pt" o:hralign="center" o:hrstd="t" o:hr="t" fillcolor="#a0a0a0" stroked="f"/>
        </w:pict>
      </w:r>
    </w:p>
    <w:p w14:paraId="0DDB8230" w14:textId="77777777" w:rsidR="00E60DFE" w:rsidRPr="00E60DFE" w:rsidRDefault="00E60DFE" w:rsidP="00E60DFE">
      <w:pPr>
        <w:ind w:left="851"/>
        <w:rPr>
          <w:b/>
          <w:bCs/>
        </w:rPr>
      </w:pPr>
      <w:r w:rsidRPr="00E60DFE">
        <w:rPr>
          <w:b/>
          <w:bCs/>
        </w:rPr>
        <w:t xml:space="preserve">4. </w:t>
      </w:r>
      <w:r w:rsidRPr="00E60DFE">
        <w:rPr>
          <w:rFonts w:ascii="Segoe UI Emoji" w:hAnsi="Segoe UI Emoji" w:cs="Segoe UI Emoji"/>
          <w:b/>
          <w:bCs/>
        </w:rPr>
        <w:t>🎮</w:t>
      </w:r>
      <w:r w:rsidRPr="00E60DFE">
        <w:rPr>
          <w:b/>
          <w:bCs/>
        </w:rPr>
        <w:t xml:space="preserve"> Tempo livre</w:t>
      </w:r>
    </w:p>
    <w:p w14:paraId="391E2FB3" w14:textId="77777777" w:rsidR="00E60DFE" w:rsidRPr="00E60DFE" w:rsidRDefault="00E60DFE" w:rsidP="00E60DFE">
      <w:pPr>
        <w:ind w:left="851"/>
      </w:pPr>
      <w:r w:rsidRPr="00E60DFE">
        <w:t xml:space="preserve">João começou a jogar videogame às </w:t>
      </w:r>
      <w:r w:rsidRPr="00E60DFE">
        <w:rPr>
          <w:b/>
          <w:bCs/>
        </w:rPr>
        <w:t>14h10</w:t>
      </w:r>
      <w:r w:rsidRPr="00E60DFE">
        <w:t xml:space="preserve"> e parou às </w:t>
      </w:r>
      <w:r w:rsidRPr="00E60DFE">
        <w:rPr>
          <w:b/>
          <w:bCs/>
        </w:rPr>
        <w:t>15h00</w:t>
      </w:r>
      <w:r w:rsidRPr="00E60DFE">
        <w:t>.</w:t>
      </w:r>
    </w:p>
    <w:p w14:paraId="0EF2B469" w14:textId="33338326" w:rsidR="00E60DFE" w:rsidRPr="00E60DFE" w:rsidRDefault="00E60DFE" w:rsidP="00E60DFE">
      <w:pPr>
        <w:ind w:left="851"/>
      </w:pPr>
      <w:r w:rsidRPr="00E60DFE">
        <w:t>a) Quanto tempo ele jogou?</w:t>
      </w:r>
      <w:r w:rsidRPr="00E60DFE">
        <w:pict w14:anchorId="770F8727">
          <v:rect id="_x0000_i1102" style="width:0;height:1.5pt" o:hralign="center" o:hrstd="t" o:hr="t" fillcolor="#a0a0a0" stroked="f"/>
        </w:pict>
      </w:r>
    </w:p>
    <w:p w14:paraId="0FFFD007" w14:textId="77777777" w:rsidR="00E60DFE" w:rsidRPr="00E60DFE" w:rsidRDefault="00E60DFE" w:rsidP="00E60DFE">
      <w:pPr>
        <w:ind w:left="1985"/>
        <w:rPr>
          <w:b/>
          <w:bCs/>
        </w:rPr>
      </w:pPr>
      <w:r w:rsidRPr="00E60DFE">
        <w:rPr>
          <w:b/>
          <w:bCs/>
        </w:rPr>
        <w:t xml:space="preserve">5. </w:t>
      </w:r>
      <w:r w:rsidRPr="00E60DFE">
        <w:rPr>
          <w:rFonts w:ascii="Segoe UI Emoji" w:hAnsi="Segoe UI Emoji" w:cs="Segoe UI Emoji"/>
          <w:b/>
          <w:bCs/>
        </w:rPr>
        <w:t>🚶</w:t>
      </w:r>
      <w:r w:rsidRPr="00E60DFE">
        <w:rPr>
          <w:b/>
          <w:bCs/>
        </w:rPr>
        <w:t xml:space="preserve"> Deslocamento</w:t>
      </w:r>
    </w:p>
    <w:p w14:paraId="63DC52A4" w14:textId="77777777" w:rsidR="00E60DFE" w:rsidRPr="00E60DFE" w:rsidRDefault="00E60DFE" w:rsidP="00E60DFE">
      <w:pPr>
        <w:ind w:left="1985"/>
      </w:pPr>
      <w:r w:rsidRPr="00E60DFE">
        <w:t xml:space="preserve">Maria saiu de casa às </w:t>
      </w:r>
      <w:r w:rsidRPr="00E60DFE">
        <w:rPr>
          <w:b/>
          <w:bCs/>
        </w:rPr>
        <w:t>6h45</w:t>
      </w:r>
      <w:r w:rsidRPr="00E60DFE">
        <w:t xml:space="preserve"> e chegou à escola às </w:t>
      </w:r>
      <w:r w:rsidRPr="00E60DFE">
        <w:rPr>
          <w:b/>
          <w:bCs/>
        </w:rPr>
        <w:t>7h15</w:t>
      </w:r>
      <w:r w:rsidRPr="00E60DFE">
        <w:t>.</w:t>
      </w:r>
    </w:p>
    <w:p w14:paraId="165B3CF7" w14:textId="77777777" w:rsidR="00E60DFE" w:rsidRPr="00E60DFE" w:rsidRDefault="00E60DFE" w:rsidP="00E60DFE">
      <w:pPr>
        <w:ind w:left="1985"/>
      </w:pPr>
      <w:r w:rsidRPr="00E60DFE">
        <w:t>a) Quanto tempo durou o trajeto?</w:t>
      </w:r>
    </w:p>
    <w:p w14:paraId="453E8BF9" w14:textId="77777777" w:rsidR="00E60DFE" w:rsidRPr="00E60DFE" w:rsidRDefault="00E60DFE" w:rsidP="00E60DFE">
      <w:pPr>
        <w:ind w:left="1843" w:right="2408"/>
      </w:pPr>
      <w:r w:rsidRPr="00E60DFE">
        <w:pict w14:anchorId="29C0DAD5">
          <v:rect id="_x0000_i1103" style="width:0;height:1.5pt" o:hralign="center" o:hrstd="t" o:hr="t" fillcolor="#a0a0a0" stroked="f"/>
        </w:pict>
      </w:r>
    </w:p>
    <w:p w14:paraId="0B8CAACC" w14:textId="77777777" w:rsidR="00E60DFE" w:rsidRPr="00E60DFE" w:rsidRDefault="00E60DFE" w:rsidP="00E60DFE">
      <w:pPr>
        <w:rPr>
          <w:b/>
          <w:bCs/>
        </w:rPr>
      </w:pPr>
      <w:r w:rsidRPr="00E60DFE">
        <w:rPr>
          <w:b/>
          <w:bCs/>
        </w:rPr>
        <w:lastRenderedPageBreak/>
        <w:t xml:space="preserve">6. </w:t>
      </w:r>
      <w:r w:rsidRPr="00E60DFE">
        <w:rPr>
          <w:rFonts w:ascii="Segoe UI Emoji" w:hAnsi="Segoe UI Emoji" w:cs="Segoe UI Emoji"/>
          <w:b/>
          <w:bCs/>
        </w:rPr>
        <w:t>📺</w:t>
      </w:r>
      <w:r w:rsidRPr="00E60DFE">
        <w:rPr>
          <w:b/>
          <w:bCs/>
        </w:rPr>
        <w:t xml:space="preserve"> Programa de TV</w:t>
      </w:r>
    </w:p>
    <w:p w14:paraId="2E8117B2" w14:textId="77777777" w:rsidR="00E60DFE" w:rsidRPr="00E60DFE" w:rsidRDefault="00E60DFE" w:rsidP="00E60DFE">
      <w:r w:rsidRPr="00E60DFE">
        <w:t xml:space="preserve">Um programa começa às </w:t>
      </w:r>
      <w:r w:rsidRPr="00E60DFE">
        <w:rPr>
          <w:b/>
          <w:bCs/>
        </w:rPr>
        <w:t>18h30</w:t>
      </w:r>
      <w:r w:rsidRPr="00E60DFE">
        <w:t xml:space="preserve"> e termina às </w:t>
      </w:r>
      <w:r w:rsidRPr="00E60DFE">
        <w:rPr>
          <w:b/>
          <w:bCs/>
        </w:rPr>
        <w:t>19h20</w:t>
      </w:r>
      <w:r w:rsidRPr="00E60DFE">
        <w:t>.</w:t>
      </w:r>
    </w:p>
    <w:p w14:paraId="2976DB5C" w14:textId="77777777" w:rsidR="00E60DFE" w:rsidRPr="00E60DFE" w:rsidRDefault="00E60DFE" w:rsidP="00E60DFE">
      <w:r w:rsidRPr="00E60DFE">
        <w:t>a) Qual a duração do programa?</w:t>
      </w:r>
    </w:p>
    <w:p w14:paraId="4FCA2E24" w14:textId="77777777" w:rsidR="00E60DFE" w:rsidRPr="00E60DFE" w:rsidRDefault="00E60DFE" w:rsidP="00E60DFE">
      <w:r w:rsidRPr="00E60DFE">
        <w:pict w14:anchorId="6697D400">
          <v:rect id="_x0000_i1104" style="width:0;height:1.5pt" o:hralign="center" o:hrstd="t" o:hr="t" fillcolor="#a0a0a0" stroked="f"/>
        </w:pict>
      </w:r>
    </w:p>
    <w:p w14:paraId="1A58ED21" w14:textId="77777777" w:rsidR="00E60DFE" w:rsidRPr="00E60DFE" w:rsidRDefault="00E60DFE" w:rsidP="00E60DFE">
      <w:pPr>
        <w:rPr>
          <w:b/>
          <w:bCs/>
        </w:rPr>
      </w:pPr>
      <w:r w:rsidRPr="00E60DFE">
        <w:rPr>
          <w:b/>
          <w:bCs/>
        </w:rPr>
        <w:t xml:space="preserve">7. </w:t>
      </w:r>
      <w:r w:rsidRPr="00E60DFE">
        <w:rPr>
          <w:rFonts w:ascii="Segoe UI Emoji" w:hAnsi="Segoe UI Emoji" w:cs="Segoe UI Emoji"/>
          <w:b/>
          <w:bCs/>
        </w:rPr>
        <w:t>🧠</w:t>
      </w:r>
      <w:r w:rsidRPr="00E60DFE">
        <w:rPr>
          <w:b/>
          <w:bCs/>
        </w:rPr>
        <w:t xml:space="preserve"> Interpretação</w:t>
      </w:r>
    </w:p>
    <w:p w14:paraId="608DBA7E" w14:textId="77777777" w:rsidR="00E60DFE" w:rsidRPr="00E60DFE" w:rsidRDefault="00E60DFE" w:rsidP="00E60DFE">
      <w:r w:rsidRPr="00E60DFE">
        <w:t xml:space="preserve">Um filme dura </w:t>
      </w:r>
      <w:r w:rsidRPr="00E60DFE">
        <w:rPr>
          <w:b/>
          <w:bCs/>
        </w:rPr>
        <w:t>2 horas</w:t>
      </w:r>
      <w:r w:rsidRPr="00E60DFE">
        <w:t xml:space="preserve"> e começa às </w:t>
      </w:r>
      <w:r w:rsidRPr="00E60DFE">
        <w:rPr>
          <w:b/>
          <w:bCs/>
        </w:rPr>
        <w:t>20h00</w:t>
      </w:r>
      <w:r w:rsidRPr="00E60DFE">
        <w:t>.</w:t>
      </w:r>
    </w:p>
    <w:p w14:paraId="383853C2" w14:textId="77777777" w:rsidR="00E60DFE" w:rsidRPr="00E60DFE" w:rsidRDefault="00E60DFE" w:rsidP="00E60DFE">
      <w:r w:rsidRPr="00E60DFE">
        <w:t>a) Que horas ele termina?</w:t>
      </w:r>
    </w:p>
    <w:p w14:paraId="63F2071A" w14:textId="77777777" w:rsidR="00E60DFE" w:rsidRPr="00E60DFE" w:rsidRDefault="00E60DFE" w:rsidP="00E60DFE">
      <w:r w:rsidRPr="00E60DFE">
        <w:pict w14:anchorId="69ACEDCC">
          <v:rect id="_x0000_i1105" style="width:0;height:1.5pt" o:hralign="center" o:hrstd="t" o:hr="t" fillcolor="#a0a0a0" stroked="f"/>
        </w:pict>
      </w:r>
    </w:p>
    <w:p w14:paraId="5707512D" w14:textId="77777777" w:rsidR="00E60DFE" w:rsidRPr="00E60DFE" w:rsidRDefault="00E60DFE" w:rsidP="00E60DFE">
      <w:pPr>
        <w:rPr>
          <w:b/>
          <w:bCs/>
        </w:rPr>
      </w:pPr>
      <w:r w:rsidRPr="00E60DFE">
        <w:rPr>
          <w:b/>
          <w:bCs/>
        </w:rPr>
        <w:t xml:space="preserve">8. </w:t>
      </w:r>
      <w:r w:rsidRPr="00E60DFE">
        <w:rPr>
          <w:rFonts w:ascii="Segoe UI Emoji" w:hAnsi="Segoe UI Emoji" w:cs="Segoe UI Emoji"/>
          <w:b/>
          <w:bCs/>
        </w:rPr>
        <w:t>📊</w:t>
      </w:r>
      <w:r w:rsidRPr="00E60DFE">
        <w:rPr>
          <w:b/>
          <w:bCs/>
        </w:rPr>
        <w:t xml:space="preserve"> Comparação</w:t>
      </w:r>
    </w:p>
    <w:p w14:paraId="4EC2184B" w14:textId="77777777" w:rsidR="00E60DFE" w:rsidRPr="00E60DFE" w:rsidRDefault="00E60DFE" w:rsidP="00E60DFE">
      <w:r w:rsidRPr="00E60DFE">
        <w:t xml:space="preserve">Pedro estuda </w:t>
      </w:r>
      <w:r w:rsidRPr="00E60DFE">
        <w:rPr>
          <w:b/>
          <w:bCs/>
        </w:rPr>
        <w:t>1 hora por dia</w:t>
      </w:r>
      <w:r w:rsidRPr="00E60DFE">
        <w:t xml:space="preserve"> e Ana estuda </w:t>
      </w:r>
      <w:r w:rsidRPr="00E60DFE">
        <w:rPr>
          <w:b/>
          <w:bCs/>
        </w:rPr>
        <w:t>2 horas por dia</w:t>
      </w:r>
      <w:r w:rsidRPr="00E60DFE">
        <w:t>.</w:t>
      </w:r>
    </w:p>
    <w:p w14:paraId="072AD323" w14:textId="77777777" w:rsidR="00E60DFE" w:rsidRPr="00E60DFE" w:rsidRDefault="00E60DFE" w:rsidP="00E60DFE">
      <w:r w:rsidRPr="00E60DFE">
        <w:t>a) Quantas horas Ana estuda a mais que Pedro em um dia?</w:t>
      </w:r>
      <w:r w:rsidRPr="00E60DFE">
        <w:br/>
        <w:t>b) E em 5 dias?</w:t>
      </w:r>
    </w:p>
    <w:p w14:paraId="10F289AF" w14:textId="77777777" w:rsidR="00E60DFE" w:rsidRPr="00E60DFE" w:rsidRDefault="00E60DFE" w:rsidP="00E60DFE">
      <w:r w:rsidRPr="00E60DFE">
        <w:pict w14:anchorId="2A2B973C">
          <v:rect id="_x0000_i1106" style="width:0;height:1.5pt" o:hralign="center" o:hrstd="t" o:hr="t" fillcolor="#a0a0a0" stroked="f"/>
        </w:pict>
      </w:r>
    </w:p>
    <w:p w14:paraId="4398B93E" w14:textId="77777777" w:rsidR="00E60DFE" w:rsidRPr="00E60DFE" w:rsidRDefault="00E60DFE" w:rsidP="00E60DFE">
      <w:pPr>
        <w:rPr>
          <w:b/>
          <w:bCs/>
        </w:rPr>
      </w:pPr>
      <w:r w:rsidRPr="00E60DFE">
        <w:rPr>
          <w:b/>
          <w:bCs/>
        </w:rPr>
        <w:t xml:space="preserve">9. </w:t>
      </w:r>
      <w:r w:rsidRPr="00E60DFE">
        <w:rPr>
          <w:rFonts w:ascii="Segoe UI Emoji" w:hAnsi="Segoe UI Emoji" w:cs="Segoe UI Emoji"/>
          <w:b/>
          <w:bCs/>
        </w:rPr>
        <w:t>⏳</w:t>
      </w:r>
      <w:r w:rsidRPr="00E60DFE">
        <w:rPr>
          <w:b/>
          <w:bCs/>
        </w:rPr>
        <w:t xml:space="preserve"> Planejamento</w:t>
      </w:r>
    </w:p>
    <w:p w14:paraId="550761FA" w14:textId="77777777" w:rsidR="00E60DFE" w:rsidRPr="00E60DFE" w:rsidRDefault="00E60DFE" w:rsidP="00E60DFE">
      <w:r w:rsidRPr="00E60DFE">
        <w:t xml:space="preserve">Um aluno precisa estudar </w:t>
      </w:r>
      <w:r w:rsidRPr="00E60DFE">
        <w:rPr>
          <w:b/>
          <w:bCs/>
        </w:rPr>
        <w:t>3 horas por dia</w:t>
      </w:r>
      <w:r w:rsidRPr="00E60DFE">
        <w:t>.</w:t>
      </w:r>
    </w:p>
    <w:p w14:paraId="1746A796" w14:textId="77777777" w:rsidR="00E60DFE" w:rsidRPr="00E60DFE" w:rsidRDefault="00E60DFE" w:rsidP="00E60DFE">
      <w:r w:rsidRPr="00E60DFE">
        <w:t xml:space="preserve">a) Se ele começou às </w:t>
      </w:r>
      <w:r w:rsidRPr="00E60DFE">
        <w:rPr>
          <w:b/>
          <w:bCs/>
        </w:rPr>
        <w:t>16h00</w:t>
      </w:r>
      <w:r w:rsidRPr="00E60DFE">
        <w:t>, que horas ele termina?</w:t>
      </w:r>
    </w:p>
    <w:p w14:paraId="0C97F153" w14:textId="77777777" w:rsidR="00E60DFE" w:rsidRPr="00E60DFE" w:rsidRDefault="00E60DFE" w:rsidP="00E60DFE">
      <w:r w:rsidRPr="00E60DFE">
        <w:pict w14:anchorId="65559064">
          <v:rect id="_x0000_i1107" style="width:0;height:1.5pt" o:hralign="center" o:hrstd="t" o:hr="t" fillcolor="#a0a0a0" stroked="f"/>
        </w:pict>
      </w:r>
    </w:p>
    <w:p w14:paraId="3C11A9BC" w14:textId="77777777" w:rsidR="00E60DFE" w:rsidRPr="00E60DFE" w:rsidRDefault="00E60DFE" w:rsidP="00E60DFE">
      <w:pPr>
        <w:ind w:left="709"/>
        <w:rPr>
          <w:b/>
          <w:bCs/>
        </w:rPr>
      </w:pPr>
      <w:r w:rsidRPr="00E60DFE">
        <w:rPr>
          <w:b/>
          <w:bCs/>
        </w:rPr>
        <w:t xml:space="preserve">10. </w:t>
      </w:r>
      <w:r w:rsidRPr="00E60DFE">
        <w:rPr>
          <w:rFonts w:ascii="Segoe UI Emoji" w:hAnsi="Segoe UI Emoji" w:cs="Segoe UI Emoji"/>
          <w:b/>
          <w:bCs/>
        </w:rPr>
        <w:t>🧠</w:t>
      </w:r>
      <w:r w:rsidRPr="00E60DFE">
        <w:rPr>
          <w:b/>
          <w:bCs/>
        </w:rPr>
        <w:t xml:space="preserve"> Desafio</w:t>
      </w:r>
    </w:p>
    <w:p w14:paraId="0CA96E10" w14:textId="77777777" w:rsidR="00E60DFE" w:rsidRPr="00E60DFE" w:rsidRDefault="00E60DFE" w:rsidP="00E60DFE">
      <w:pPr>
        <w:ind w:left="709"/>
      </w:pPr>
      <w:r w:rsidRPr="00E60DFE">
        <w:t xml:space="preserve">Uma pessoa começou uma atividade às </w:t>
      </w:r>
      <w:r w:rsidRPr="00E60DFE">
        <w:rPr>
          <w:b/>
          <w:bCs/>
        </w:rPr>
        <w:t>13h25</w:t>
      </w:r>
      <w:r w:rsidRPr="00E60DFE">
        <w:t xml:space="preserve"> e terminou às </w:t>
      </w:r>
      <w:r w:rsidRPr="00E60DFE">
        <w:rPr>
          <w:b/>
          <w:bCs/>
        </w:rPr>
        <w:t>15h10</w:t>
      </w:r>
      <w:r w:rsidRPr="00E60DFE">
        <w:t>.</w:t>
      </w:r>
    </w:p>
    <w:p w14:paraId="5AF00A57" w14:textId="77777777" w:rsidR="00E60DFE" w:rsidRPr="00E60DFE" w:rsidRDefault="00E60DFE" w:rsidP="00E60DFE">
      <w:pPr>
        <w:ind w:left="709"/>
      </w:pPr>
      <w:r w:rsidRPr="00E60DFE">
        <w:t>a) Quanto tempo durou a atividade?</w:t>
      </w:r>
      <w:r w:rsidRPr="00E60DFE">
        <w:br/>
        <w:t>b) Explique como você fez o cálculo.</w:t>
      </w:r>
    </w:p>
    <w:p w14:paraId="45C9A417" w14:textId="77777777" w:rsidR="00E60DFE" w:rsidRPr="00E60DFE" w:rsidRDefault="00E60DFE" w:rsidP="00E60DFE">
      <w:pPr>
        <w:ind w:left="2127" w:right="849"/>
      </w:pPr>
      <w:r w:rsidRPr="00E60DFE">
        <w:pict w14:anchorId="1E9143FE">
          <v:rect id="_x0000_i1149" style="width:0;height:1.5pt" o:hralign="center" o:hrstd="t" o:hr="t" fillcolor="#a0a0a0" stroked="f"/>
        </w:pict>
      </w:r>
    </w:p>
    <w:sectPr w:rsidR="00E60DFE" w:rsidRPr="00E60DFE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6F6C8" w14:textId="77777777" w:rsidR="00322B76" w:rsidRDefault="00322B76" w:rsidP="00742F42">
      <w:pPr>
        <w:spacing w:after="0" w:line="240" w:lineRule="auto"/>
      </w:pPr>
      <w:r>
        <w:separator/>
      </w:r>
    </w:p>
  </w:endnote>
  <w:endnote w:type="continuationSeparator" w:id="0">
    <w:p w14:paraId="2ADF7552" w14:textId="77777777" w:rsidR="00322B76" w:rsidRDefault="00322B76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CA9A7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08B8A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DE313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0703F" w14:textId="77777777" w:rsidR="00322B76" w:rsidRDefault="00322B76" w:rsidP="00742F42">
      <w:pPr>
        <w:spacing w:after="0" w:line="240" w:lineRule="auto"/>
      </w:pPr>
      <w:r>
        <w:separator/>
      </w:r>
    </w:p>
  </w:footnote>
  <w:footnote w:type="continuationSeparator" w:id="0">
    <w:p w14:paraId="1FA06724" w14:textId="77777777" w:rsidR="00322B76" w:rsidRDefault="00322B76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BCA9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22C3B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FA3EE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FE"/>
    <w:rsid w:val="00322B76"/>
    <w:rsid w:val="00444E2C"/>
    <w:rsid w:val="0045558D"/>
    <w:rsid w:val="00545B7A"/>
    <w:rsid w:val="005B2082"/>
    <w:rsid w:val="00742F42"/>
    <w:rsid w:val="007555AB"/>
    <w:rsid w:val="00771BC2"/>
    <w:rsid w:val="007D198B"/>
    <w:rsid w:val="007D654C"/>
    <w:rsid w:val="00B548C3"/>
    <w:rsid w:val="00C56BD1"/>
    <w:rsid w:val="00C93528"/>
    <w:rsid w:val="00CF7CB4"/>
    <w:rsid w:val="00E6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FAD06"/>
  <w15:chartTrackingRefBased/>
  <w15:docId w15:val="{01387521-F031-4336-AD28-1E16BAF7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5</TotalTime>
  <Pages>2</Pages>
  <Words>201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2026-03-25T14:37:00Z</dcterms:created>
  <dcterms:modified xsi:type="dcterms:W3CDTF">2026-03-25T14:42:00Z</dcterms:modified>
</cp:coreProperties>
</file>