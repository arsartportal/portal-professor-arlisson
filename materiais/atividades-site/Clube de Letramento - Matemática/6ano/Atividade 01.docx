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F622" w14:textId="77777777" w:rsidR="00780C84" w:rsidRPr="00780C84" w:rsidRDefault="00780C84" w:rsidP="00780C84">
      <w:pPr>
        <w:jc w:val="center"/>
        <w:rPr>
          <w:b/>
          <w:bCs/>
        </w:rPr>
      </w:pPr>
      <w:r w:rsidRPr="00780C84">
        <w:rPr>
          <w:rFonts w:ascii="Segoe UI Emoji" w:hAnsi="Segoe UI Emoji" w:cs="Segoe UI Emoji"/>
          <w:b/>
          <w:bCs/>
        </w:rPr>
        <w:t>📊</w:t>
      </w:r>
      <w:r w:rsidRPr="00780C84">
        <w:rPr>
          <w:b/>
          <w:bCs/>
        </w:rPr>
        <w:t xml:space="preserve"> ATIVIDADE – CLUBE DE LETRAMENTO MATEMÁTICO (6º ANO)</w:t>
      </w:r>
    </w:p>
    <w:p w14:paraId="768B7773" w14:textId="26F63F4B" w:rsidR="00780C84" w:rsidRPr="00780C84" w:rsidRDefault="00780C84" w:rsidP="00780C84">
      <w:pPr>
        <w:jc w:val="center"/>
      </w:pPr>
      <w:r w:rsidRPr="00780C84">
        <w:rPr>
          <w:b/>
          <w:bCs/>
        </w:rPr>
        <w:t>Instruções:</w:t>
      </w:r>
      <w:r w:rsidRPr="00780C84">
        <w:t xml:space="preserve"> Leia o texto com atenção e </w:t>
      </w:r>
      <w:r w:rsidRPr="00780C84">
        <w:rPr>
          <w:b/>
          <w:bCs/>
        </w:rPr>
        <w:t>responda às questões no caderno</w:t>
      </w:r>
      <w:r w:rsidRPr="00780C84">
        <w:t>, apresentando os cálculos quando necessário.</w:t>
      </w:r>
    </w:p>
    <w:p w14:paraId="5F7275C7" w14:textId="77777777" w:rsidR="00780C84" w:rsidRPr="00780C84" w:rsidRDefault="00780C84" w:rsidP="00780C84">
      <w:r w:rsidRPr="00780C84">
        <w:pict w14:anchorId="06BB6FB0">
          <v:rect id="_x0000_i1104" style="width:0;height:1.5pt" o:hralign="center" o:hrstd="t" o:hr="t" fillcolor="#a0a0a0" stroked="f"/>
        </w:pict>
      </w:r>
    </w:p>
    <w:p w14:paraId="451D4F00" w14:textId="77777777" w:rsidR="00780C84" w:rsidRPr="00780C84" w:rsidRDefault="00780C84" w:rsidP="00780C84">
      <w:pPr>
        <w:rPr>
          <w:b/>
          <w:bCs/>
        </w:rPr>
      </w:pPr>
      <w:r w:rsidRPr="00780C84">
        <w:rPr>
          <w:rFonts w:ascii="Segoe UI Emoji" w:hAnsi="Segoe UI Emoji" w:cs="Segoe UI Emoji"/>
          <w:b/>
          <w:bCs/>
        </w:rPr>
        <w:t>📝</w:t>
      </w:r>
      <w:r w:rsidRPr="00780C84">
        <w:rPr>
          <w:b/>
          <w:bCs/>
        </w:rPr>
        <w:t xml:space="preserve"> TEXTO</w:t>
      </w:r>
    </w:p>
    <w:p w14:paraId="106C8892" w14:textId="77777777" w:rsidR="00780C84" w:rsidRPr="00780C84" w:rsidRDefault="00780C84" w:rsidP="00780C84">
      <w:r w:rsidRPr="00780C84">
        <w:t>Ana foi ao mercadinho do bairro para ajudar sua mãe nas compras. Ela levou uma lista com alguns itens: arroz, feijão, leite e biscoito.</w:t>
      </w:r>
    </w:p>
    <w:p w14:paraId="2EC00D26" w14:textId="77777777" w:rsidR="00780C84" w:rsidRPr="00780C84" w:rsidRDefault="00780C84" w:rsidP="00780C84">
      <w:r w:rsidRPr="00780C84">
        <w:t>No mercado, Ana observou os preços:</w:t>
      </w:r>
    </w:p>
    <w:p w14:paraId="18C548EB" w14:textId="77777777" w:rsidR="00780C84" w:rsidRPr="00780C84" w:rsidRDefault="00780C84" w:rsidP="00780C84">
      <w:pPr>
        <w:numPr>
          <w:ilvl w:val="0"/>
          <w:numId w:val="4"/>
        </w:numPr>
      </w:pPr>
      <w:r w:rsidRPr="00780C84">
        <w:t>Arroz: R$ 6,00</w:t>
      </w:r>
    </w:p>
    <w:p w14:paraId="638B183D" w14:textId="77777777" w:rsidR="00780C84" w:rsidRPr="00780C84" w:rsidRDefault="00780C84" w:rsidP="00780C84">
      <w:pPr>
        <w:numPr>
          <w:ilvl w:val="0"/>
          <w:numId w:val="4"/>
        </w:numPr>
      </w:pPr>
      <w:r w:rsidRPr="00780C84">
        <w:t>Feijão: R$ 8,00</w:t>
      </w:r>
    </w:p>
    <w:p w14:paraId="6A2DD731" w14:textId="77777777" w:rsidR="00780C84" w:rsidRPr="00780C84" w:rsidRDefault="00780C84" w:rsidP="00780C84">
      <w:pPr>
        <w:numPr>
          <w:ilvl w:val="0"/>
          <w:numId w:val="4"/>
        </w:numPr>
      </w:pPr>
      <w:r w:rsidRPr="00780C84">
        <w:t>Leite: R$ 5,00 cada</w:t>
      </w:r>
    </w:p>
    <w:p w14:paraId="7BA55661" w14:textId="77777777" w:rsidR="00780C84" w:rsidRPr="00780C84" w:rsidRDefault="00780C84" w:rsidP="00780C84">
      <w:pPr>
        <w:numPr>
          <w:ilvl w:val="0"/>
          <w:numId w:val="4"/>
        </w:numPr>
      </w:pPr>
      <w:r w:rsidRPr="00780C84">
        <w:t>Biscoito: R$ 3,00</w:t>
      </w:r>
    </w:p>
    <w:p w14:paraId="10EFB071" w14:textId="77777777" w:rsidR="00780C84" w:rsidRPr="00780C84" w:rsidRDefault="00780C84" w:rsidP="00780C84">
      <w:r w:rsidRPr="00780C84">
        <w:t>Ela pegou 1 pacote de arroz, 1 de feijão, 2 caixas de leite e 3 pacotes de biscoito.</w:t>
      </w:r>
    </w:p>
    <w:p w14:paraId="5650936D" w14:textId="77777777" w:rsidR="00780C84" w:rsidRPr="00780C84" w:rsidRDefault="00780C84" w:rsidP="00780C84">
      <w:r w:rsidRPr="00780C84">
        <w:t>Ao chegar no caixa, começou a pensar se o dinheiro que tinha seria suficiente para pagar tudo.</w:t>
      </w:r>
    </w:p>
    <w:p w14:paraId="6C349529" w14:textId="77777777" w:rsidR="00780C84" w:rsidRPr="00780C84" w:rsidRDefault="00780C84" w:rsidP="00780C84">
      <w:r w:rsidRPr="00780C84">
        <w:pict w14:anchorId="5FB855DA">
          <v:rect id="_x0000_i1105" style="width:0;height:1.5pt" o:hralign="center" o:hrstd="t" o:hr="t" fillcolor="#a0a0a0" stroked="f"/>
        </w:pict>
      </w:r>
    </w:p>
    <w:p w14:paraId="384B3A8F" w14:textId="77777777" w:rsidR="00780C84" w:rsidRPr="00780C84" w:rsidRDefault="00780C84" w:rsidP="00780C84">
      <w:pPr>
        <w:rPr>
          <w:b/>
          <w:bCs/>
        </w:rPr>
      </w:pPr>
      <w:r w:rsidRPr="00780C84">
        <w:rPr>
          <w:rFonts w:ascii="Segoe UI Emoji" w:hAnsi="Segoe UI Emoji" w:cs="Segoe UI Emoji"/>
          <w:b/>
          <w:bCs/>
        </w:rPr>
        <w:t>❓</w:t>
      </w:r>
      <w:r w:rsidRPr="00780C84">
        <w:rPr>
          <w:b/>
          <w:bCs/>
        </w:rPr>
        <w:t xml:space="preserve"> QUESTÕES</w:t>
      </w:r>
    </w:p>
    <w:p w14:paraId="391252BF" w14:textId="77777777" w:rsidR="00780C84" w:rsidRPr="00780C84" w:rsidRDefault="00780C84" w:rsidP="00780C84">
      <w:pPr>
        <w:rPr>
          <w:b/>
          <w:bCs/>
        </w:rPr>
      </w:pPr>
      <w:r w:rsidRPr="00780C84">
        <w:rPr>
          <w:b/>
          <w:bCs/>
        </w:rPr>
        <w:t xml:space="preserve">1. </w:t>
      </w:r>
      <w:r w:rsidRPr="00780C84">
        <w:rPr>
          <w:rFonts w:ascii="Segoe UI Emoji" w:hAnsi="Segoe UI Emoji" w:cs="Segoe UI Emoji"/>
          <w:b/>
          <w:bCs/>
        </w:rPr>
        <w:t>📌</w:t>
      </w:r>
      <w:r w:rsidRPr="00780C84">
        <w:rPr>
          <w:b/>
          <w:bCs/>
        </w:rPr>
        <w:t xml:space="preserve"> Compreensão</w:t>
      </w:r>
    </w:p>
    <w:p w14:paraId="0EFD3837" w14:textId="77777777" w:rsidR="00780C84" w:rsidRPr="00780C84" w:rsidRDefault="00780C84" w:rsidP="00780C84">
      <w:r w:rsidRPr="00780C84">
        <w:t>Quais produtos Ana precisava comprar?</w:t>
      </w:r>
    </w:p>
    <w:p w14:paraId="23624CC1" w14:textId="77777777" w:rsidR="00780C84" w:rsidRPr="00780C84" w:rsidRDefault="00780C84" w:rsidP="00780C84">
      <w:r w:rsidRPr="00780C84">
        <w:pict w14:anchorId="3DC27EC3">
          <v:rect id="_x0000_i1106" style="width:0;height:1.5pt" o:hralign="center" o:hrstd="t" o:hr="t" fillcolor="#a0a0a0" stroked="f"/>
        </w:pict>
      </w:r>
    </w:p>
    <w:p w14:paraId="0D27597D" w14:textId="77777777" w:rsidR="00780C84" w:rsidRPr="00780C84" w:rsidRDefault="00780C84" w:rsidP="00780C84">
      <w:pPr>
        <w:ind w:left="2127"/>
        <w:rPr>
          <w:b/>
          <w:bCs/>
        </w:rPr>
      </w:pPr>
      <w:r w:rsidRPr="00780C84">
        <w:rPr>
          <w:b/>
          <w:bCs/>
        </w:rPr>
        <w:t xml:space="preserve">2. </w:t>
      </w:r>
      <w:r w:rsidRPr="00780C84">
        <w:rPr>
          <w:rFonts w:ascii="Segoe UI Emoji" w:hAnsi="Segoe UI Emoji" w:cs="Segoe UI Emoji"/>
          <w:b/>
          <w:bCs/>
        </w:rPr>
        <w:t>🧮</w:t>
      </w:r>
      <w:r w:rsidRPr="00780C84">
        <w:rPr>
          <w:b/>
          <w:bCs/>
        </w:rPr>
        <w:t xml:space="preserve"> Cálculo</w:t>
      </w:r>
    </w:p>
    <w:p w14:paraId="39A0CDED" w14:textId="77777777" w:rsidR="00780C84" w:rsidRPr="00780C84" w:rsidRDefault="00780C84" w:rsidP="00780C84">
      <w:pPr>
        <w:ind w:left="2127"/>
      </w:pPr>
      <w:r w:rsidRPr="00780C84">
        <w:t>Quanto Ana gastou com o leite?</w:t>
      </w:r>
    </w:p>
    <w:p w14:paraId="6908DBCE" w14:textId="77777777" w:rsidR="00780C84" w:rsidRPr="00780C84" w:rsidRDefault="00780C84" w:rsidP="00780C84">
      <w:pPr>
        <w:ind w:left="1843" w:right="991"/>
      </w:pPr>
      <w:r w:rsidRPr="00780C84">
        <w:pict w14:anchorId="6985CE43">
          <v:rect id="_x0000_i1107" style="width:0;height:1.5pt" o:hralign="center" o:hrstd="t" o:hr="t" fillcolor="#a0a0a0" stroked="f"/>
        </w:pict>
      </w:r>
    </w:p>
    <w:p w14:paraId="13E55E75" w14:textId="77777777" w:rsidR="00780C84" w:rsidRPr="00780C84" w:rsidRDefault="00780C84" w:rsidP="00780C84">
      <w:pPr>
        <w:ind w:left="1985" w:right="991"/>
        <w:rPr>
          <w:b/>
          <w:bCs/>
        </w:rPr>
      </w:pPr>
      <w:r w:rsidRPr="00780C84">
        <w:rPr>
          <w:b/>
          <w:bCs/>
        </w:rPr>
        <w:t xml:space="preserve">3. </w:t>
      </w:r>
      <w:r w:rsidRPr="00780C84">
        <w:rPr>
          <w:rFonts w:ascii="Segoe UI Emoji" w:hAnsi="Segoe UI Emoji" w:cs="Segoe UI Emoji"/>
          <w:b/>
          <w:bCs/>
        </w:rPr>
        <w:t>🧮</w:t>
      </w:r>
      <w:r w:rsidRPr="00780C84">
        <w:rPr>
          <w:b/>
          <w:bCs/>
        </w:rPr>
        <w:t xml:space="preserve"> Cálculo</w:t>
      </w:r>
    </w:p>
    <w:p w14:paraId="61656234" w14:textId="77777777" w:rsidR="00780C84" w:rsidRPr="00780C84" w:rsidRDefault="00780C84" w:rsidP="00780C84">
      <w:pPr>
        <w:ind w:left="1985" w:right="991"/>
      </w:pPr>
      <w:r w:rsidRPr="00780C84">
        <w:t>Qual foi o valor total gasto com os biscoitos?</w:t>
      </w:r>
    </w:p>
    <w:p w14:paraId="09754B79" w14:textId="77777777" w:rsidR="00780C84" w:rsidRPr="00780C84" w:rsidRDefault="00780C84" w:rsidP="00780C84">
      <w:pPr>
        <w:ind w:left="1985" w:right="991"/>
      </w:pPr>
      <w:r w:rsidRPr="00780C84">
        <w:pict w14:anchorId="4D46CEDC">
          <v:rect id="_x0000_i1193" style="width:0;height:1.5pt" o:hralign="center" o:hrstd="t" o:hr="t" fillcolor="#a0a0a0" stroked="f"/>
        </w:pict>
      </w:r>
    </w:p>
    <w:p w14:paraId="73DD079E" w14:textId="77777777" w:rsidR="00780C84" w:rsidRPr="00780C84" w:rsidRDefault="00780C84" w:rsidP="00780C84">
      <w:pPr>
        <w:rPr>
          <w:b/>
          <w:bCs/>
        </w:rPr>
      </w:pPr>
      <w:r w:rsidRPr="00780C84">
        <w:rPr>
          <w:b/>
          <w:bCs/>
        </w:rPr>
        <w:lastRenderedPageBreak/>
        <w:t xml:space="preserve">4. </w:t>
      </w:r>
      <w:r w:rsidRPr="00780C84">
        <w:rPr>
          <w:rFonts w:ascii="Segoe UI Emoji" w:hAnsi="Segoe UI Emoji" w:cs="Segoe UI Emoji"/>
          <w:b/>
          <w:bCs/>
        </w:rPr>
        <w:t>🧠</w:t>
      </w:r>
      <w:r w:rsidRPr="00780C84">
        <w:rPr>
          <w:b/>
          <w:bCs/>
        </w:rPr>
        <w:t xml:space="preserve"> Interpretação</w:t>
      </w:r>
    </w:p>
    <w:p w14:paraId="017A2E1D" w14:textId="77777777" w:rsidR="00780C84" w:rsidRPr="00780C84" w:rsidRDefault="00780C84" w:rsidP="00780C84">
      <w:r w:rsidRPr="00780C84">
        <w:t>Quanto Ana gastou ao todo na compra?</w:t>
      </w:r>
    </w:p>
    <w:p w14:paraId="4747CFCC" w14:textId="77777777" w:rsidR="00780C84" w:rsidRPr="00780C84" w:rsidRDefault="00780C84" w:rsidP="00780C84">
      <w:r w:rsidRPr="00780C84">
        <w:pict w14:anchorId="307AA4B1">
          <v:rect id="_x0000_i1109" style="width:0;height:1.5pt" o:hralign="center" o:hrstd="t" o:hr="t" fillcolor="#a0a0a0" stroked="f"/>
        </w:pict>
      </w:r>
    </w:p>
    <w:p w14:paraId="28FBA6F8" w14:textId="77777777" w:rsidR="00780C84" w:rsidRPr="00780C84" w:rsidRDefault="00780C84" w:rsidP="00780C84">
      <w:pPr>
        <w:rPr>
          <w:b/>
          <w:bCs/>
        </w:rPr>
      </w:pPr>
      <w:r w:rsidRPr="00780C84">
        <w:rPr>
          <w:b/>
          <w:bCs/>
        </w:rPr>
        <w:t xml:space="preserve">5. </w:t>
      </w:r>
      <w:r w:rsidRPr="00780C84">
        <w:rPr>
          <w:rFonts w:ascii="Segoe UI Emoji" w:hAnsi="Segoe UI Emoji" w:cs="Segoe UI Emoji"/>
          <w:b/>
          <w:bCs/>
        </w:rPr>
        <w:t>💰</w:t>
      </w:r>
      <w:r w:rsidRPr="00780C84">
        <w:rPr>
          <w:b/>
          <w:bCs/>
        </w:rPr>
        <w:t xml:space="preserve"> Situação-Problema</w:t>
      </w:r>
    </w:p>
    <w:p w14:paraId="59413F93" w14:textId="77777777" w:rsidR="00780C84" w:rsidRPr="00780C84" w:rsidRDefault="00780C84" w:rsidP="00780C84">
      <w:r w:rsidRPr="00780C84">
        <w:t>Se Ana levou R$ 30,00, sobrou dinheiro ou faltou? Quanto?</w:t>
      </w:r>
    </w:p>
    <w:p w14:paraId="3730CF2F" w14:textId="77777777" w:rsidR="00780C84" w:rsidRPr="00780C84" w:rsidRDefault="00780C84" w:rsidP="00780C84">
      <w:r w:rsidRPr="00780C84">
        <w:pict w14:anchorId="6C0CDAD0">
          <v:rect id="_x0000_i1110" style="width:0;height:1.5pt" o:hralign="center" o:hrstd="t" o:hr="t" fillcolor="#a0a0a0" stroked="f"/>
        </w:pict>
      </w:r>
    </w:p>
    <w:p w14:paraId="6688FD50" w14:textId="77777777" w:rsidR="00780C84" w:rsidRPr="00780C84" w:rsidRDefault="00780C84" w:rsidP="00780C84">
      <w:pPr>
        <w:rPr>
          <w:b/>
          <w:bCs/>
        </w:rPr>
      </w:pPr>
      <w:r w:rsidRPr="00780C84">
        <w:rPr>
          <w:b/>
          <w:bCs/>
        </w:rPr>
        <w:t xml:space="preserve">6. </w:t>
      </w:r>
      <w:r w:rsidRPr="00780C84">
        <w:rPr>
          <w:rFonts w:ascii="Segoe UI Emoji" w:hAnsi="Segoe UI Emoji" w:cs="Segoe UI Emoji"/>
          <w:b/>
          <w:bCs/>
        </w:rPr>
        <w:t>🔍</w:t>
      </w:r>
      <w:r w:rsidRPr="00780C84">
        <w:rPr>
          <w:b/>
          <w:bCs/>
        </w:rPr>
        <w:t xml:space="preserve"> Atenção ao Texto</w:t>
      </w:r>
    </w:p>
    <w:p w14:paraId="306ACB97" w14:textId="77777777" w:rsidR="00780C84" w:rsidRPr="00780C84" w:rsidRDefault="00780C84" w:rsidP="00780C84">
      <w:r w:rsidRPr="00780C84">
        <w:t>Qual foi o item mais caro da compra?</w:t>
      </w:r>
    </w:p>
    <w:p w14:paraId="0C113E6B" w14:textId="77777777" w:rsidR="00780C84" w:rsidRPr="00780C84" w:rsidRDefault="00780C84" w:rsidP="00780C84">
      <w:r w:rsidRPr="00780C84">
        <w:pict w14:anchorId="44334676">
          <v:rect id="_x0000_i1111" style="width:0;height:1.5pt" o:hralign="center" o:hrstd="t" o:hr="t" fillcolor="#a0a0a0" stroked="f"/>
        </w:pict>
      </w:r>
    </w:p>
    <w:p w14:paraId="0C944B31" w14:textId="77777777" w:rsidR="00780C84" w:rsidRPr="00780C84" w:rsidRDefault="00780C84" w:rsidP="00780C84">
      <w:pPr>
        <w:rPr>
          <w:b/>
          <w:bCs/>
        </w:rPr>
      </w:pPr>
      <w:r w:rsidRPr="00780C84">
        <w:rPr>
          <w:b/>
          <w:bCs/>
        </w:rPr>
        <w:t xml:space="preserve">7. </w:t>
      </w:r>
      <w:r w:rsidRPr="00780C84">
        <w:rPr>
          <w:rFonts w:ascii="Segoe UI Emoji" w:hAnsi="Segoe UI Emoji" w:cs="Segoe UI Emoji"/>
          <w:b/>
          <w:bCs/>
        </w:rPr>
        <w:t>📊</w:t>
      </w:r>
      <w:r w:rsidRPr="00780C84">
        <w:rPr>
          <w:b/>
          <w:bCs/>
        </w:rPr>
        <w:t xml:space="preserve"> Comparação</w:t>
      </w:r>
    </w:p>
    <w:p w14:paraId="301552BF" w14:textId="77777777" w:rsidR="00780C84" w:rsidRPr="00780C84" w:rsidRDefault="00780C84" w:rsidP="00780C84">
      <w:r w:rsidRPr="00780C84">
        <w:t>Qual foi o item mais barato?</w:t>
      </w:r>
    </w:p>
    <w:p w14:paraId="3D1428DA" w14:textId="77777777" w:rsidR="00780C84" w:rsidRPr="00780C84" w:rsidRDefault="00780C84" w:rsidP="00780C84">
      <w:r w:rsidRPr="00780C84">
        <w:pict w14:anchorId="7E230218">
          <v:rect id="_x0000_i1112" style="width:0;height:1.5pt" o:hralign="center" o:hrstd="t" o:hr="t" fillcolor="#a0a0a0" stroked="f"/>
        </w:pict>
      </w:r>
    </w:p>
    <w:p w14:paraId="49700744" w14:textId="77777777" w:rsidR="00780C84" w:rsidRPr="00780C84" w:rsidRDefault="00780C84" w:rsidP="00780C84">
      <w:pPr>
        <w:rPr>
          <w:b/>
          <w:bCs/>
        </w:rPr>
      </w:pPr>
      <w:r w:rsidRPr="00780C84">
        <w:rPr>
          <w:b/>
          <w:bCs/>
        </w:rPr>
        <w:t xml:space="preserve">8. </w:t>
      </w:r>
      <w:r w:rsidRPr="00780C84">
        <w:rPr>
          <w:rFonts w:ascii="Segoe UI Emoji" w:hAnsi="Segoe UI Emoji" w:cs="Segoe UI Emoji"/>
          <w:b/>
          <w:bCs/>
        </w:rPr>
        <w:t>🧠</w:t>
      </w:r>
      <w:r w:rsidRPr="00780C84">
        <w:rPr>
          <w:b/>
          <w:bCs/>
        </w:rPr>
        <w:t xml:space="preserve"> Raciocínio</w:t>
      </w:r>
    </w:p>
    <w:p w14:paraId="69D38DE6" w14:textId="77777777" w:rsidR="00780C84" w:rsidRPr="00780C84" w:rsidRDefault="00780C84" w:rsidP="00780C84">
      <w:r w:rsidRPr="00780C84">
        <w:t>Se Ana decidisse levar mais 1 leite, quanto aumentaria o valor total da compra?</w:t>
      </w:r>
    </w:p>
    <w:p w14:paraId="73F7945B" w14:textId="77777777" w:rsidR="00780C84" w:rsidRPr="00780C84" w:rsidRDefault="00780C84" w:rsidP="00780C84">
      <w:r w:rsidRPr="00780C84">
        <w:pict w14:anchorId="20143BC5">
          <v:rect id="_x0000_i1113" style="width:0;height:1.5pt" o:hralign="center" o:hrstd="t" o:hr="t" fillcolor="#a0a0a0" stroked="f"/>
        </w:pict>
      </w:r>
    </w:p>
    <w:p w14:paraId="7C036529" w14:textId="77777777" w:rsidR="00780C84" w:rsidRPr="00780C84" w:rsidRDefault="00780C84" w:rsidP="00780C84">
      <w:pPr>
        <w:rPr>
          <w:b/>
          <w:bCs/>
        </w:rPr>
      </w:pPr>
      <w:r w:rsidRPr="00780C84">
        <w:rPr>
          <w:b/>
          <w:bCs/>
        </w:rPr>
        <w:t xml:space="preserve">9. </w:t>
      </w:r>
      <w:r w:rsidRPr="00780C84">
        <w:rPr>
          <w:rFonts w:ascii="Segoe UI Emoji" w:hAnsi="Segoe UI Emoji" w:cs="Segoe UI Emoji"/>
          <w:b/>
          <w:bCs/>
        </w:rPr>
        <w:t>📝</w:t>
      </w:r>
      <w:r w:rsidRPr="00780C84">
        <w:rPr>
          <w:b/>
          <w:bCs/>
        </w:rPr>
        <w:t xml:space="preserve"> Situação</w:t>
      </w:r>
    </w:p>
    <w:p w14:paraId="294CCAB6" w14:textId="77777777" w:rsidR="00780C84" w:rsidRPr="00780C84" w:rsidRDefault="00780C84" w:rsidP="00780C84">
      <w:r w:rsidRPr="00780C84">
        <w:t>Se o preço do feijão aumentasse para R$ 10,00, qual seria o novo valor total da compra?</w:t>
      </w:r>
    </w:p>
    <w:p w14:paraId="0209627E" w14:textId="77777777" w:rsidR="00780C84" w:rsidRPr="00780C84" w:rsidRDefault="00780C84" w:rsidP="00780C84">
      <w:r w:rsidRPr="00780C84">
        <w:pict w14:anchorId="4345C185">
          <v:rect id="_x0000_i1114" style="width:0;height:1.5pt" o:hralign="center" o:hrstd="t" o:hr="t" fillcolor="#a0a0a0" stroked="f"/>
        </w:pict>
      </w:r>
    </w:p>
    <w:p w14:paraId="3D141BFE" w14:textId="77777777" w:rsidR="00780C84" w:rsidRPr="00780C84" w:rsidRDefault="00780C84" w:rsidP="00780C84">
      <w:pPr>
        <w:ind w:left="1985" w:right="1133"/>
        <w:rPr>
          <w:b/>
          <w:bCs/>
        </w:rPr>
      </w:pPr>
      <w:r w:rsidRPr="00780C84">
        <w:rPr>
          <w:b/>
          <w:bCs/>
        </w:rPr>
        <w:t xml:space="preserve">10. </w:t>
      </w:r>
      <w:r w:rsidRPr="00780C84">
        <w:rPr>
          <w:rFonts w:ascii="Segoe UI Emoji" w:hAnsi="Segoe UI Emoji" w:cs="Segoe UI Emoji"/>
          <w:b/>
          <w:bCs/>
        </w:rPr>
        <w:t>🧠</w:t>
      </w:r>
      <w:r w:rsidRPr="00780C84">
        <w:rPr>
          <w:b/>
          <w:bCs/>
        </w:rPr>
        <w:t xml:space="preserve"> Desafio</w:t>
      </w:r>
    </w:p>
    <w:p w14:paraId="4782BD29" w14:textId="77777777" w:rsidR="00780C84" w:rsidRPr="00780C84" w:rsidRDefault="00780C84" w:rsidP="00780C84">
      <w:pPr>
        <w:ind w:left="1985" w:right="1133"/>
      </w:pPr>
      <w:r w:rsidRPr="00780C84">
        <w:t>Se Ana tivesse apenas R$ 20,00, quais itens da lista ela conseguiria comprar?</w:t>
      </w:r>
      <w:r w:rsidRPr="00780C84">
        <w:br/>
        <w:t>Explique sua resposta.</w:t>
      </w:r>
    </w:p>
    <w:p w14:paraId="7D9FAF39" w14:textId="77777777" w:rsidR="00780C84" w:rsidRPr="00780C84" w:rsidRDefault="00780C84" w:rsidP="00780C84">
      <w:pPr>
        <w:ind w:left="1985" w:right="1133"/>
      </w:pPr>
      <w:r w:rsidRPr="00780C84">
        <w:pict w14:anchorId="661DD3B2">
          <v:rect id="_x0000_i1250" style="width:0;height:1.5pt" o:hralign="center" o:hrstd="t" o:hr="t" fillcolor="#a0a0a0" stroked="f"/>
        </w:pict>
      </w:r>
    </w:p>
    <w:sectPr w:rsidR="00780C84" w:rsidRPr="00780C84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BFF7C" w14:textId="77777777" w:rsidR="002B5FFD" w:rsidRDefault="002B5FFD" w:rsidP="00742F42">
      <w:pPr>
        <w:spacing w:after="0" w:line="240" w:lineRule="auto"/>
      </w:pPr>
      <w:r>
        <w:separator/>
      </w:r>
    </w:p>
  </w:endnote>
  <w:endnote w:type="continuationSeparator" w:id="0">
    <w:p w14:paraId="15DE202A" w14:textId="77777777" w:rsidR="002B5FFD" w:rsidRDefault="002B5FFD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5A520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B05C1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402AE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CC875" w14:textId="77777777" w:rsidR="002B5FFD" w:rsidRDefault="002B5FFD" w:rsidP="00742F42">
      <w:pPr>
        <w:spacing w:after="0" w:line="240" w:lineRule="auto"/>
      </w:pPr>
      <w:r>
        <w:separator/>
      </w:r>
    </w:p>
  </w:footnote>
  <w:footnote w:type="continuationSeparator" w:id="0">
    <w:p w14:paraId="3EED57F2" w14:textId="77777777" w:rsidR="002B5FFD" w:rsidRDefault="002B5FFD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156C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FC186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906D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B4DC7"/>
    <w:multiLevelType w:val="multilevel"/>
    <w:tmpl w:val="1B2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3"/>
  </w:num>
  <w:num w:numId="2" w16cid:durableId="343703507">
    <w:abstractNumId w:val="2"/>
  </w:num>
  <w:num w:numId="3" w16cid:durableId="1655644146">
    <w:abstractNumId w:val="0"/>
  </w:num>
  <w:num w:numId="4" w16cid:durableId="233400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84"/>
    <w:rsid w:val="002B5FFD"/>
    <w:rsid w:val="00444E2C"/>
    <w:rsid w:val="0045558D"/>
    <w:rsid w:val="00545B7A"/>
    <w:rsid w:val="005B2082"/>
    <w:rsid w:val="00742F42"/>
    <w:rsid w:val="007555AB"/>
    <w:rsid w:val="00771BC2"/>
    <w:rsid w:val="00780C84"/>
    <w:rsid w:val="007D198B"/>
    <w:rsid w:val="007D654C"/>
    <w:rsid w:val="00B548C3"/>
    <w:rsid w:val="00C56BD1"/>
    <w:rsid w:val="00C93528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6F19D6"/>
  <w15:chartTrackingRefBased/>
  <w15:docId w15:val="{01E38EE6-EF5B-46FC-B5BE-0C9A42B1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2</TotalTime>
  <Pages>2</Pages>
  <Words>212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2026-03-25T14:10:00Z</dcterms:created>
  <dcterms:modified xsi:type="dcterms:W3CDTF">2026-03-25T14:12:00Z</dcterms:modified>
</cp:coreProperties>
</file>