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AE19" w14:textId="77777777" w:rsidR="00604C84" w:rsidRPr="00604C84" w:rsidRDefault="00604C84" w:rsidP="00604C84">
      <w:pPr>
        <w:jc w:val="center"/>
        <w:rPr>
          <w:b/>
          <w:bCs/>
        </w:rPr>
      </w:pPr>
      <w:r w:rsidRPr="00604C84">
        <w:rPr>
          <w:rFonts w:ascii="Segoe UI Emoji" w:hAnsi="Segoe UI Emoji" w:cs="Segoe UI Emoji"/>
          <w:b/>
          <w:bCs/>
        </w:rPr>
        <w:t>📊</w:t>
      </w:r>
      <w:r w:rsidRPr="00604C84">
        <w:rPr>
          <w:b/>
          <w:bCs/>
        </w:rPr>
        <w:t xml:space="preserve"> ATIVIDADE 03 – CLUBE DE LETRAMENTO MATEMÁTICO</w:t>
      </w:r>
    </w:p>
    <w:p w14:paraId="2D0FA4D0" w14:textId="399E3268" w:rsidR="00604C84" w:rsidRPr="00604C84" w:rsidRDefault="00604C84" w:rsidP="00604C84">
      <w:pPr>
        <w:jc w:val="center"/>
      </w:pPr>
      <w:r w:rsidRPr="00604C84">
        <w:rPr>
          <w:b/>
          <w:bCs/>
        </w:rPr>
        <w:t>Instruções:</w:t>
      </w:r>
      <w:r w:rsidRPr="00604C84">
        <w:t xml:space="preserve"> Leia o texto com atenção e responda </w:t>
      </w:r>
      <w:r w:rsidRPr="00604C84">
        <w:rPr>
          <w:b/>
          <w:bCs/>
        </w:rPr>
        <w:t>às questões no caderno</w:t>
      </w:r>
      <w:r w:rsidRPr="00604C84">
        <w:t>, apresentando os cálculos.</w:t>
      </w:r>
    </w:p>
    <w:p w14:paraId="4C328E17" w14:textId="77777777" w:rsidR="00604C84" w:rsidRPr="00604C84" w:rsidRDefault="00604C84" w:rsidP="00604C84">
      <w:r w:rsidRPr="00604C84">
        <w:pict w14:anchorId="442FD31D">
          <v:rect id="_x0000_i1104" style="width:0;height:1.5pt" o:hralign="center" o:hrstd="t" o:hr="t" fillcolor="#a0a0a0" stroked="f"/>
        </w:pict>
      </w:r>
    </w:p>
    <w:p w14:paraId="4A81D51F" w14:textId="77777777" w:rsidR="00604C84" w:rsidRPr="00604C84" w:rsidRDefault="00604C84" w:rsidP="00604C84">
      <w:pPr>
        <w:rPr>
          <w:b/>
          <w:bCs/>
        </w:rPr>
      </w:pPr>
      <w:r w:rsidRPr="00604C84">
        <w:rPr>
          <w:rFonts w:ascii="Segoe UI Emoji" w:hAnsi="Segoe UI Emoji" w:cs="Segoe UI Emoji"/>
          <w:b/>
          <w:bCs/>
        </w:rPr>
        <w:t>📝</w:t>
      </w:r>
      <w:r w:rsidRPr="00604C84">
        <w:rPr>
          <w:b/>
          <w:bCs/>
        </w:rPr>
        <w:t xml:space="preserve"> TEXTO</w:t>
      </w:r>
    </w:p>
    <w:p w14:paraId="71D9D070" w14:textId="77777777" w:rsidR="00604C84" w:rsidRPr="00604C84" w:rsidRDefault="00604C84" w:rsidP="00604C84">
      <w:r w:rsidRPr="00604C84">
        <w:t xml:space="preserve">Mariana foi à feira com </w:t>
      </w:r>
      <w:r w:rsidRPr="00604C84">
        <w:rPr>
          <w:b/>
          <w:bCs/>
        </w:rPr>
        <w:t>R$ 25,00</w:t>
      </w:r>
      <w:r w:rsidRPr="00604C84">
        <w:t xml:space="preserve"> para comprar alguns alimentos. Ela anotou os preços:</w:t>
      </w:r>
    </w:p>
    <w:p w14:paraId="4C1E5225" w14:textId="77777777" w:rsidR="00604C84" w:rsidRPr="00604C84" w:rsidRDefault="00604C84" w:rsidP="00604C84">
      <w:pPr>
        <w:numPr>
          <w:ilvl w:val="0"/>
          <w:numId w:val="4"/>
        </w:numPr>
      </w:pPr>
      <w:r w:rsidRPr="00604C84">
        <w:t>Maçã (1 kg): R$ 6,00</w:t>
      </w:r>
    </w:p>
    <w:p w14:paraId="42424037" w14:textId="77777777" w:rsidR="00604C84" w:rsidRPr="00604C84" w:rsidRDefault="00604C84" w:rsidP="00604C84">
      <w:pPr>
        <w:numPr>
          <w:ilvl w:val="0"/>
          <w:numId w:val="4"/>
        </w:numPr>
      </w:pPr>
      <w:r w:rsidRPr="00604C84">
        <w:t>Banana (1 kg): R$ 5,00</w:t>
      </w:r>
    </w:p>
    <w:p w14:paraId="02A6519B" w14:textId="77777777" w:rsidR="00604C84" w:rsidRPr="00604C84" w:rsidRDefault="00604C84" w:rsidP="00604C84">
      <w:pPr>
        <w:numPr>
          <w:ilvl w:val="0"/>
          <w:numId w:val="4"/>
        </w:numPr>
      </w:pPr>
      <w:r w:rsidRPr="00604C84">
        <w:t>Laranja (1 kg): R$ 4,00</w:t>
      </w:r>
    </w:p>
    <w:p w14:paraId="41954FB2" w14:textId="77777777" w:rsidR="00604C84" w:rsidRPr="00604C84" w:rsidRDefault="00604C84" w:rsidP="00604C84">
      <w:pPr>
        <w:numPr>
          <w:ilvl w:val="0"/>
          <w:numId w:val="4"/>
        </w:numPr>
      </w:pPr>
      <w:r w:rsidRPr="00604C84">
        <w:t>Uva (1 kg): R$ 8,00</w:t>
      </w:r>
    </w:p>
    <w:p w14:paraId="181F35D6" w14:textId="77777777" w:rsidR="00604C84" w:rsidRPr="00604C84" w:rsidRDefault="00604C84" w:rsidP="00604C84">
      <w:r w:rsidRPr="00604C84">
        <w:t xml:space="preserve">Mariana queria comprar pelo menos </w:t>
      </w:r>
      <w:r w:rsidRPr="00604C84">
        <w:rPr>
          <w:b/>
          <w:bCs/>
        </w:rPr>
        <w:t>3 tipos de frutas diferentes</w:t>
      </w:r>
      <w:r w:rsidRPr="00604C84">
        <w:t>, mas precisava tomar cuidado para não ultrapassar o valor que tinha.</w:t>
      </w:r>
    </w:p>
    <w:p w14:paraId="006118E1" w14:textId="77777777" w:rsidR="00604C84" w:rsidRPr="00604C84" w:rsidRDefault="00604C84" w:rsidP="00604C84">
      <w:r w:rsidRPr="00604C84">
        <w:pict w14:anchorId="79C2CFEF">
          <v:rect id="_x0000_i1105" style="width:0;height:1.5pt" o:hralign="center" o:hrstd="t" o:hr="t" fillcolor="#a0a0a0" stroked="f"/>
        </w:pict>
      </w:r>
    </w:p>
    <w:p w14:paraId="280423D1" w14:textId="77777777" w:rsidR="00604C84" w:rsidRPr="00604C84" w:rsidRDefault="00604C84" w:rsidP="00604C84">
      <w:pPr>
        <w:rPr>
          <w:b/>
          <w:bCs/>
        </w:rPr>
      </w:pPr>
      <w:r w:rsidRPr="00604C84">
        <w:rPr>
          <w:rFonts w:ascii="Segoe UI Emoji" w:hAnsi="Segoe UI Emoji" w:cs="Segoe UI Emoji"/>
          <w:b/>
          <w:bCs/>
        </w:rPr>
        <w:t>❓</w:t>
      </w:r>
      <w:r w:rsidRPr="00604C84">
        <w:rPr>
          <w:b/>
          <w:bCs/>
        </w:rPr>
        <w:t xml:space="preserve"> QUESTÕES</w:t>
      </w:r>
    </w:p>
    <w:p w14:paraId="41DEC59F" w14:textId="77777777" w:rsidR="00604C84" w:rsidRPr="00604C84" w:rsidRDefault="00604C84" w:rsidP="00604C84">
      <w:pPr>
        <w:rPr>
          <w:b/>
          <w:bCs/>
        </w:rPr>
      </w:pPr>
      <w:r w:rsidRPr="00604C84">
        <w:rPr>
          <w:b/>
          <w:bCs/>
        </w:rPr>
        <w:t xml:space="preserve">1. </w:t>
      </w:r>
      <w:r w:rsidRPr="00604C84">
        <w:rPr>
          <w:rFonts w:ascii="Segoe UI Emoji" w:hAnsi="Segoe UI Emoji" w:cs="Segoe UI Emoji"/>
          <w:b/>
          <w:bCs/>
        </w:rPr>
        <w:t>📌</w:t>
      </w:r>
      <w:r w:rsidRPr="00604C84">
        <w:rPr>
          <w:b/>
          <w:bCs/>
        </w:rPr>
        <w:t xml:space="preserve"> Compreensão</w:t>
      </w:r>
    </w:p>
    <w:p w14:paraId="1A502B92" w14:textId="77777777" w:rsidR="00604C84" w:rsidRPr="00604C84" w:rsidRDefault="00604C84" w:rsidP="00604C84">
      <w:r w:rsidRPr="00604C84">
        <w:t>Quanto dinheiro Mariana levou para a feira?</w:t>
      </w:r>
    </w:p>
    <w:p w14:paraId="10A44C78" w14:textId="77777777" w:rsidR="00604C84" w:rsidRPr="00604C84" w:rsidRDefault="00604C84" w:rsidP="00604C84">
      <w:r w:rsidRPr="00604C84">
        <w:pict w14:anchorId="41AFF0D8">
          <v:rect id="_x0000_i1106" style="width:0;height:1.5pt" o:hralign="center" o:hrstd="t" o:hr="t" fillcolor="#a0a0a0" stroked="f"/>
        </w:pict>
      </w:r>
    </w:p>
    <w:p w14:paraId="0A165590" w14:textId="77777777" w:rsidR="00604C84" w:rsidRPr="00604C84" w:rsidRDefault="00604C84" w:rsidP="00604C84">
      <w:pPr>
        <w:rPr>
          <w:b/>
          <w:bCs/>
        </w:rPr>
      </w:pPr>
      <w:r w:rsidRPr="00604C84">
        <w:rPr>
          <w:b/>
          <w:bCs/>
        </w:rPr>
        <w:t xml:space="preserve">2. </w:t>
      </w:r>
      <w:r w:rsidRPr="00604C84">
        <w:rPr>
          <w:rFonts w:ascii="Segoe UI Emoji" w:hAnsi="Segoe UI Emoji" w:cs="Segoe UI Emoji"/>
          <w:b/>
          <w:bCs/>
        </w:rPr>
        <w:t>🧮</w:t>
      </w:r>
      <w:r w:rsidRPr="00604C84">
        <w:rPr>
          <w:b/>
          <w:bCs/>
        </w:rPr>
        <w:t xml:space="preserve"> Cálculo</w:t>
      </w:r>
    </w:p>
    <w:p w14:paraId="15DD311C" w14:textId="77777777" w:rsidR="00604C84" w:rsidRPr="00604C84" w:rsidRDefault="00604C84" w:rsidP="00604C84">
      <w:r w:rsidRPr="00604C84">
        <w:t>Se Mariana comprar maçã, banana e laranja, quanto ela vai gastar?</w:t>
      </w:r>
    </w:p>
    <w:p w14:paraId="61B1B0B3" w14:textId="77777777" w:rsidR="00604C84" w:rsidRPr="00604C84" w:rsidRDefault="00604C84" w:rsidP="00604C84">
      <w:r w:rsidRPr="00604C84">
        <w:pict w14:anchorId="15B77366">
          <v:rect id="_x0000_i1107" style="width:0;height:1.5pt" o:hralign="center" o:hrstd="t" o:hr="t" fillcolor="#a0a0a0" stroked="f"/>
        </w:pict>
      </w:r>
    </w:p>
    <w:p w14:paraId="78D49F56" w14:textId="77777777" w:rsidR="00604C84" w:rsidRPr="00604C84" w:rsidRDefault="00604C84" w:rsidP="00604C84">
      <w:pPr>
        <w:ind w:left="1985"/>
        <w:rPr>
          <w:b/>
          <w:bCs/>
        </w:rPr>
      </w:pPr>
      <w:r w:rsidRPr="00604C84">
        <w:rPr>
          <w:b/>
          <w:bCs/>
        </w:rPr>
        <w:t xml:space="preserve">3. </w:t>
      </w:r>
      <w:r w:rsidRPr="00604C84">
        <w:rPr>
          <w:rFonts w:ascii="Segoe UI Emoji" w:hAnsi="Segoe UI Emoji" w:cs="Segoe UI Emoji"/>
          <w:b/>
          <w:bCs/>
        </w:rPr>
        <w:t>💰</w:t>
      </w:r>
      <w:r w:rsidRPr="00604C84">
        <w:rPr>
          <w:b/>
          <w:bCs/>
        </w:rPr>
        <w:t xml:space="preserve"> Situação</w:t>
      </w:r>
    </w:p>
    <w:p w14:paraId="0FF19E0E" w14:textId="77777777" w:rsidR="00604C84" w:rsidRPr="00604C84" w:rsidRDefault="00604C84" w:rsidP="00604C84">
      <w:pPr>
        <w:ind w:left="1985"/>
      </w:pPr>
      <w:r w:rsidRPr="00604C84">
        <w:t>Se Mariana comprar uva, banana e maçã, o dinheiro será suficiente?</w:t>
      </w:r>
      <w:r w:rsidRPr="00604C84">
        <w:br/>
        <w:t>Explique com cálculo.</w:t>
      </w:r>
    </w:p>
    <w:p w14:paraId="434943A5" w14:textId="22D73335" w:rsidR="00604C84" w:rsidRDefault="00604C84" w:rsidP="00604C84">
      <w:pPr>
        <w:ind w:left="1985" w:right="1983"/>
      </w:pPr>
      <w:r w:rsidRPr="00604C84">
        <w:pict w14:anchorId="39D2DD3B">
          <v:rect id="_x0000_i1185" style="width:0;height:1.5pt" o:hralign="center" o:hrstd="t" o:hr="t" fillcolor="#a0a0a0" stroked="f"/>
        </w:pict>
      </w:r>
    </w:p>
    <w:p w14:paraId="34D441FC" w14:textId="77777777" w:rsidR="00604C84" w:rsidRDefault="00604C84">
      <w:r>
        <w:br w:type="page"/>
      </w:r>
    </w:p>
    <w:p w14:paraId="6CB4F27F" w14:textId="77777777" w:rsidR="00604C84" w:rsidRPr="00604C84" w:rsidRDefault="00604C84" w:rsidP="00604C84">
      <w:pPr>
        <w:rPr>
          <w:b/>
          <w:bCs/>
        </w:rPr>
      </w:pPr>
      <w:r w:rsidRPr="00604C84">
        <w:rPr>
          <w:b/>
          <w:bCs/>
        </w:rPr>
        <w:lastRenderedPageBreak/>
        <w:t xml:space="preserve">4. </w:t>
      </w:r>
      <w:r w:rsidRPr="00604C84">
        <w:rPr>
          <w:rFonts w:ascii="Segoe UI Emoji" w:hAnsi="Segoe UI Emoji" w:cs="Segoe UI Emoji"/>
          <w:b/>
          <w:bCs/>
        </w:rPr>
        <w:t>🧠</w:t>
      </w:r>
      <w:r w:rsidRPr="00604C84">
        <w:rPr>
          <w:b/>
          <w:bCs/>
        </w:rPr>
        <w:t xml:space="preserve"> Interpretação</w:t>
      </w:r>
    </w:p>
    <w:p w14:paraId="74C7DF01" w14:textId="77777777" w:rsidR="00604C84" w:rsidRPr="00604C84" w:rsidRDefault="00604C84" w:rsidP="00604C84">
      <w:r w:rsidRPr="00604C84">
        <w:t>Qual combinação de 3 frutas diferentes tem o menor custo?</w:t>
      </w:r>
    </w:p>
    <w:p w14:paraId="32C326B8" w14:textId="77777777" w:rsidR="00604C84" w:rsidRPr="00604C84" w:rsidRDefault="00604C84" w:rsidP="00604C84">
      <w:r w:rsidRPr="00604C84">
        <w:pict w14:anchorId="697DFDB8">
          <v:rect id="_x0000_i1109" style="width:0;height:1.5pt" o:hralign="center" o:hrstd="t" o:hr="t" fillcolor="#a0a0a0" stroked="f"/>
        </w:pict>
      </w:r>
    </w:p>
    <w:p w14:paraId="03B13657" w14:textId="77777777" w:rsidR="00604C84" w:rsidRPr="00604C84" w:rsidRDefault="00604C84" w:rsidP="00604C84">
      <w:pPr>
        <w:rPr>
          <w:b/>
          <w:bCs/>
        </w:rPr>
      </w:pPr>
      <w:r w:rsidRPr="00604C84">
        <w:rPr>
          <w:b/>
          <w:bCs/>
        </w:rPr>
        <w:t xml:space="preserve">5. </w:t>
      </w:r>
      <w:r w:rsidRPr="00604C84">
        <w:rPr>
          <w:rFonts w:ascii="Segoe UI Emoji" w:hAnsi="Segoe UI Emoji" w:cs="Segoe UI Emoji"/>
          <w:b/>
          <w:bCs/>
        </w:rPr>
        <w:t>🔍</w:t>
      </w:r>
      <w:r w:rsidRPr="00604C84">
        <w:rPr>
          <w:b/>
          <w:bCs/>
        </w:rPr>
        <w:t xml:space="preserve"> Comparação</w:t>
      </w:r>
    </w:p>
    <w:p w14:paraId="407E64BF" w14:textId="77777777" w:rsidR="00604C84" w:rsidRPr="00604C84" w:rsidRDefault="00604C84" w:rsidP="00604C84">
      <w:r w:rsidRPr="00604C84">
        <w:t>Qual é a fruta mais cara?</w:t>
      </w:r>
      <w:r w:rsidRPr="00604C84">
        <w:br/>
        <w:t>E a mais barata?</w:t>
      </w:r>
    </w:p>
    <w:p w14:paraId="4BEBD59E" w14:textId="77777777" w:rsidR="00604C84" w:rsidRPr="00604C84" w:rsidRDefault="00604C84" w:rsidP="00604C84">
      <w:r w:rsidRPr="00604C84">
        <w:pict w14:anchorId="217B5B28">
          <v:rect id="_x0000_i1110" style="width:0;height:1.5pt" o:hralign="center" o:hrstd="t" o:hr="t" fillcolor="#a0a0a0" stroked="f"/>
        </w:pict>
      </w:r>
    </w:p>
    <w:p w14:paraId="316EED42" w14:textId="77777777" w:rsidR="00604C84" w:rsidRPr="00604C84" w:rsidRDefault="00604C84" w:rsidP="00604C84">
      <w:pPr>
        <w:rPr>
          <w:b/>
          <w:bCs/>
        </w:rPr>
      </w:pPr>
      <w:r w:rsidRPr="00604C84">
        <w:rPr>
          <w:b/>
          <w:bCs/>
        </w:rPr>
        <w:t xml:space="preserve">6. </w:t>
      </w:r>
      <w:r w:rsidRPr="00604C84">
        <w:rPr>
          <w:rFonts w:ascii="Segoe UI Emoji" w:hAnsi="Segoe UI Emoji" w:cs="Segoe UI Emoji"/>
          <w:b/>
          <w:bCs/>
        </w:rPr>
        <w:t>🧮</w:t>
      </w:r>
      <w:r w:rsidRPr="00604C84">
        <w:rPr>
          <w:b/>
          <w:bCs/>
        </w:rPr>
        <w:t xml:space="preserve"> Cálculo</w:t>
      </w:r>
    </w:p>
    <w:p w14:paraId="0790D52C" w14:textId="77777777" w:rsidR="00604C84" w:rsidRPr="00604C84" w:rsidRDefault="00604C84" w:rsidP="00604C84">
      <w:r w:rsidRPr="00604C84">
        <w:t>Se Mariana comprar 2 kg de banana, quanto ela vai pagar?</w:t>
      </w:r>
    </w:p>
    <w:p w14:paraId="5A4EA471" w14:textId="77777777" w:rsidR="00604C84" w:rsidRPr="00604C84" w:rsidRDefault="00604C84" w:rsidP="00604C84">
      <w:r w:rsidRPr="00604C84">
        <w:pict w14:anchorId="1464C2CF">
          <v:rect id="_x0000_i1111" style="width:0;height:1.5pt" o:hralign="center" o:hrstd="t" o:hr="t" fillcolor="#a0a0a0" stroked="f"/>
        </w:pict>
      </w:r>
    </w:p>
    <w:p w14:paraId="16076A61" w14:textId="77777777" w:rsidR="00604C84" w:rsidRPr="00604C84" w:rsidRDefault="00604C84" w:rsidP="00604C84">
      <w:pPr>
        <w:rPr>
          <w:b/>
          <w:bCs/>
        </w:rPr>
      </w:pPr>
      <w:r w:rsidRPr="00604C84">
        <w:rPr>
          <w:b/>
          <w:bCs/>
        </w:rPr>
        <w:t xml:space="preserve">7. </w:t>
      </w:r>
      <w:r w:rsidRPr="00604C84">
        <w:rPr>
          <w:rFonts w:ascii="Segoe UI Emoji" w:hAnsi="Segoe UI Emoji" w:cs="Segoe UI Emoji"/>
          <w:b/>
          <w:bCs/>
        </w:rPr>
        <w:t>💰</w:t>
      </w:r>
      <w:r w:rsidRPr="00604C84">
        <w:rPr>
          <w:b/>
          <w:bCs/>
        </w:rPr>
        <w:t xml:space="preserve"> Situação</w:t>
      </w:r>
    </w:p>
    <w:p w14:paraId="3588D139" w14:textId="77777777" w:rsidR="00604C84" w:rsidRPr="00604C84" w:rsidRDefault="00604C84" w:rsidP="00604C84">
      <w:r w:rsidRPr="00604C84">
        <w:t>Se Mariana gastar R$ 18,00, quanto ainda sobra?</w:t>
      </w:r>
    </w:p>
    <w:p w14:paraId="5CCF4435" w14:textId="77777777" w:rsidR="00604C84" w:rsidRPr="00604C84" w:rsidRDefault="00604C84" w:rsidP="00604C84">
      <w:r w:rsidRPr="00604C84">
        <w:pict w14:anchorId="7892384B">
          <v:rect id="_x0000_i1112" style="width:0;height:1.5pt" o:hralign="center" o:hrstd="t" o:hr="t" fillcolor="#a0a0a0" stroked="f"/>
        </w:pict>
      </w:r>
    </w:p>
    <w:p w14:paraId="1678908E" w14:textId="77777777" w:rsidR="00604C84" w:rsidRPr="00604C84" w:rsidRDefault="00604C84" w:rsidP="00604C84">
      <w:pPr>
        <w:rPr>
          <w:b/>
          <w:bCs/>
        </w:rPr>
      </w:pPr>
      <w:r w:rsidRPr="00604C84">
        <w:rPr>
          <w:b/>
          <w:bCs/>
        </w:rPr>
        <w:t xml:space="preserve">8. </w:t>
      </w:r>
      <w:r w:rsidRPr="00604C84">
        <w:rPr>
          <w:rFonts w:ascii="Segoe UI Emoji" w:hAnsi="Segoe UI Emoji" w:cs="Segoe UI Emoji"/>
          <w:b/>
          <w:bCs/>
        </w:rPr>
        <w:t>🧠</w:t>
      </w:r>
      <w:r w:rsidRPr="00604C84">
        <w:rPr>
          <w:b/>
          <w:bCs/>
        </w:rPr>
        <w:t xml:space="preserve"> Raciocínio</w:t>
      </w:r>
    </w:p>
    <w:p w14:paraId="2A4E4F42" w14:textId="77777777" w:rsidR="00604C84" w:rsidRPr="00604C84" w:rsidRDefault="00604C84" w:rsidP="00604C84">
      <w:r w:rsidRPr="00604C84">
        <w:t>Mariana pode comprar todas as frutas (1 kg de cada)?</w:t>
      </w:r>
      <w:r w:rsidRPr="00604C84">
        <w:br/>
        <w:t>Justifique com cálculo.</w:t>
      </w:r>
    </w:p>
    <w:p w14:paraId="19436F3F" w14:textId="77777777" w:rsidR="00604C84" w:rsidRPr="00604C84" w:rsidRDefault="00604C84" w:rsidP="00604C84">
      <w:r w:rsidRPr="00604C84">
        <w:pict w14:anchorId="1C867ED3">
          <v:rect id="_x0000_i1113" style="width:0;height:1.5pt" o:hralign="center" o:hrstd="t" o:hr="t" fillcolor="#a0a0a0" stroked="f"/>
        </w:pict>
      </w:r>
    </w:p>
    <w:p w14:paraId="4B0F7650" w14:textId="77777777" w:rsidR="00604C84" w:rsidRPr="00604C84" w:rsidRDefault="00604C84" w:rsidP="00604C84">
      <w:pPr>
        <w:ind w:left="851"/>
        <w:rPr>
          <w:b/>
          <w:bCs/>
        </w:rPr>
      </w:pPr>
      <w:r w:rsidRPr="00604C84">
        <w:rPr>
          <w:b/>
          <w:bCs/>
        </w:rPr>
        <w:t xml:space="preserve">9. </w:t>
      </w:r>
      <w:r w:rsidRPr="00604C84">
        <w:rPr>
          <w:rFonts w:ascii="Segoe UI Emoji" w:hAnsi="Segoe UI Emoji" w:cs="Segoe UI Emoji"/>
          <w:b/>
          <w:bCs/>
        </w:rPr>
        <w:t>📝</w:t>
      </w:r>
      <w:r w:rsidRPr="00604C84">
        <w:rPr>
          <w:b/>
          <w:bCs/>
        </w:rPr>
        <w:t xml:space="preserve"> Planejamento</w:t>
      </w:r>
    </w:p>
    <w:p w14:paraId="2B3ABE45" w14:textId="77777777" w:rsidR="00604C84" w:rsidRPr="00604C84" w:rsidRDefault="00604C84" w:rsidP="00604C84">
      <w:pPr>
        <w:ind w:left="851"/>
      </w:pPr>
      <w:r w:rsidRPr="00604C84">
        <w:t xml:space="preserve">Monte uma compra com exatamente </w:t>
      </w:r>
      <w:r w:rsidRPr="00604C84">
        <w:rPr>
          <w:b/>
          <w:bCs/>
        </w:rPr>
        <w:t>R$ 25,00</w:t>
      </w:r>
      <w:r w:rsidRPr="00604C84">
        <w:t xml:space="preserve"> ou o valor mais próximo possível sem ultrapassar.</w:t>
      </w:r>
      <w:r w:rsidRPr="00604C84">
        <w:br/>
        <w:t>Explique sua escolha.</w:t>
      </w:r>
    </w:p>
    <w:p w14:paraId="07A2236E" w14:textId="77777777" w:rsidR="00604C84" w:rsidRPr="00604C84" w:rsidRDefault="00604C84" w:rsidP="00604C84">
      <w:pPr>
        <w:ind w:left="1985"/>
      </w:pPr>
      <w:r w:rsidRPr="00604C84">
        <w:pict w14:anchorId="6EBC1594">
          <v:rect id="_x0000_i1250" style="width:0;height:1.5pt" o:hralign="center" o:hrstd="t" o:hr="t" fillcolor="#a0a0a0" stroked="f"/>
        </w:pict>
      </w:r>
    </w:p>
    <w:p w14:paraId="7235D593" w14:textId="77777777" w:rsidR="00604C84" w:rsidRPr="00604C84" w:rsidRDefault="00604C84" w:rsidP="00604C84">
      <w:pPr>
        <w:ind w:left="1985" w:right="1133"/>
        <w:rPr>
          <w:b/>
          <w:bCs/>
        </w:rPr>
      </w:pPr>
      <w:r w:rsidRPr="00604C84">
        <w:rPr>
          <w:b/>
          <w:bCs/>
        </w:rPr>
        <w:t xml:space="preserve">10. </w:t>
      </w:r>
      <w:r w:rsidRPr="00604C84">
        <w:rPr>
          <w:rFonts w:ascii="Segoe UI Emoji" w:hAnsi="Segoe UI Emoji" w:cs="Segoe UI Emoji"/>
          <w:b/>
          <w:bCs/>
        </w:rPr>
        <w:t>🧠</w:t>
      </w:r>
      <w:r w:rsidRPr="00604C84">
        <w:rPr>
          <w:b/>
          <w:bCs/>
        </w:rPr>
        <w:t xml:space="preserve"> Desafio</w:t>
      </w:r>
    </w:p>
    <w:p w14:paraId="7EF4197C" w14:textId="4EEE97E2" w:rsidR="00604C84" w:rsidRDefault="00604C84" w:rsidP="00604C84">
      <w:pPr>
        <w:ind w:left="1985" w:right="1558"/>
      </w:pPr>
      <w:r w:rsidRPr="00604C84">
        <w:t xml:space="preserve">Se o preço da uva cair para </w:t>
      </w:r>
      <w:r w:rsidRPr="00604C84">
        <w:rPr>
          <w:b/>
          <w:bCs/>
        </w:rPr>
        <w:t>R$ 6,00</w:t>
      </w:r>
      <w:r w:rsidRPr="00604C84">
        <w:t>, quais novas combinações se tornam possíveis?</w:t>
      </w:r>
      <w:r w:rsidRPr="00604C84">
        <w:br/>
        <w:t>Explique.</w:t>
      </w:r>
    </w:p>
    <w:p w14:paraId="36CAF33D" w14:textId="2B6030A8" w:rsidR="00C93528" w:rsidRPr="00C93528" w:rsidRDefault="00604C84" w:rsidP="00604C84">
      <w:pPr>
        <w:ind w:left="1985" w:right="2550"/>
      </w:pPr>
      <w:r w:rsidRPr="00604C84">
        <w:pict w14:anchorId="4D2FB84D">
          <v:rect id="_x0000_i1318" style="width:0;height:1.5pt" o:hralign="center" o:hrstd="t" o:hr="t" fillcolor="#a0a0a0" stroked="f"/>
        </w:pict>
      </w:r>
    </w:p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7F4A" w14:textId="77777777" w:rsidR="00657B6D" w:rsidRDefault="00657B6D" w:rsidP="00742F42">
      <w:pPr>
        <w:spacing w:after="0" w:line="240" w:lineRule="auto"/>
      </w:pPr>
      <w:r>
        <w:separator/>
      </w:r>
    </w:p>
  </w:endnote>
  <w:endnote w:type="continuationSeparator" w:id="0">
    <w:p w14:paraId="6D36E915" w14:textId="77777777" w:rsidR="00657B6D" w:rsidRDefault="00657B6D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E4D4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A9BD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62C3A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3785" w14:textId="77777777" w:rsidR="00657B6D" w:rsidRDefault="00657B6D" w:rsidP="00742F42">
      <w:pPr>
        <w:spacing w:after="0" w:line="240" w:lineRule="auto"/>
      </w:pPr>
      <w:r>
        <w:separator/>
      </w:r>
    </w:p>
  </w:footnote>
  <w:footnote w:type="continuationSeparator" w:id="0">
    <w:p w14:paraId="5BED8618" w14:textId="77777777" w:rsidR="00657B6D" w:rsidRDefault="00657B6D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8CF0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21462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C075B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969E1"/>
    <w:multiLevelType w:val="multilevel"/>
    <w:tmpl w:val="70A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  <w:num w:numId="4" w16cid:durableId="225800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84"/>
    <w:rsid w:val="00444E2C"/>
    <w:rsid w:val="0045558D"/>
    <w:rsid w:val="00545B7A"/>
    <w:rsid w:val="005B2082"/>
    <w:rsid w:val="00604C84"/>
    <w:rsid w:val="00657B6D"/>
    <w:rsid w:val="00742F42"/>
    <w:rsid w:val="007555AB"/>
    <w:rsid w:val="00771BC2"/>
    <w:rsid w:val="007D198B"/>
    <w:rsid w:val="007D654C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6D9B"/>
  <w15:chartTrackingRefBased/>
  <w15:docId w15:val="{73EA1906-EF9F-41FC-B1A6-C1D51AC7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4</TotalTime>
  <Pages>2</Pages>
  <Words>210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2026-03-25T14:23:00Z</dcterms:created>
  <dcterms:modified xsi:type="dcterms:W3CDTF">2026-03-25T14:27:00Z</dcterms:modified>
</cp:coreProperties>
</file>