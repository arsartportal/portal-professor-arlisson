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0805" w14:textId="77777777" w:rsidR="00AA39CD" w:rsidRPr="00AA39CD" w:rsidRDefault="00AA39CD" w:rsidP="00AA39CD">
      <w:pPr>
        <w:jc w:val="center"/>
        <w:rPr>
          <w:b/>
          <w:bCs/>
        </w:rPr>
      </w:pPr>
      <w:r w:rsidRPr="00AA39CD">
        <w:rPr>
          <w:rFonts w:ascii="Segoe UI Emoji" w:hAnsi="Segoe UI Emoji" w:cs="Segoe UI Emoji"/>
          <w:b/>
          <w:bCs/>
        </w:rPr>
        <w:t>📊</w:t>
      </w:r>
      <w:r w:rsidRPr="00AA39CD">
        <w:rPr>
          <w:b/>
          <w:bCs/>
        </w:rPr>
        <w:t xml:space="preserve"> ATIVIDADE 04 – CLUBE DE LETRAMENTO MATEMÁTICO</w:t>
      </w:r>
    </w:p>
    <w:p w14:paraId="09EE74FF" w14:textId="5FEFEF27" w:rsidR="00AA39CD" w:rsidRPr="00AA39CD" w:rsidRDefault="00AA39CD" w:rsidP="00AA39CD">
      <w:pPr>
        <w:ind w:left="-426" w:right="-143"/>
        <w:jc w:val="center"/>
      </w:pPr>
      <w:r w:rsidRPr="00AA39CD">
        <w:rPr>
          <w:b/>
          <w:bCs/>
        </w:rPr>
        <w:t>Instruções:</w:t>
      </w:r>
      <w:r w:rsidRPr="00AA39CD">
        <w:t xml:space="preserve"> Leia as situações com atenção e </w:t>
      </w:r>
      <w:r w:rsidRPr="00AA39CD">
        <w:rPr>
          <w:b/>
          <w:bCs/>
        </w:rPr>
        <w:t>responda no caderno</w:t>
      </w:r>
      <w:r w:rsidRPr="00AA39CD">
        <w:t>, apresentando os cálculos.</w:t>
      </w:r>
    </w:p>
    <w:p w14:paraId="1C0B1190" w14:textId="77777777" w:rsidR="00AA39CD" w:rsidRPr="00AA39CD" w:rsidRDefault="00AA39CD" w:rsidP="00AA39CD">
      <w:r w:rsidRPr="00AA39CD">
        <w:pict w14:anchorId="2557B6B9">
          <v:rect id="_x0000_i1098" style="width:0;height:1.5pt" o:hralign="center" o:hrstd="t" o:hr="t" fillcolor="#a0a0a0" stroked="f"/>
        </w:pict>
      </w:r>
    </w:p>
    <w:p w14:paraId="6FAD7A41" w14:textId="77777777" w:rsidR="00AA39CD" w:rsidRPr="00AA39CD" w:rsidRDefault="00AA39CD" w:rsidP="00AA39CD">
      <w:pPr>
        <w:rPr>
          <w:b/>
          <w:bCs/>
        </w:rPr>
      </w:pPr>
      <w:r w:rsidRPr="00AA39CD">
        <w:rPr>
          <w:rFonts w:ascii="Segoe UI Emoji" w:hAnsi="Segoe UI Emoji" w:cs="Segoe UI Emoji"/>
          <w:b/>
          <w:bCs/>
        </w:rPr>
        <w:t>📝</w:t>
      </w:r>
      <w:r w:rsidRPr="00AA39CD">
        <w:rPr>
          <w:b/>
          <w:bCs/>
        </w:rPr>
        <w:t xml:space="preserve"> SITUAÇÕES</w:t>
      </w:r>
    </w:p>
    <w:p w14:paraId="6D38119D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t xml:space="preserve">1. </w:t>
      </w:r>
      <w:r w:rsidRPr="00AA39CD">
        <w:rPr>
          <w:rFonts w:ascii="Segoe UI Emoji" w:hAnsi="Segoe UI Emoji" w:cs="Segoe UI Emoji"/>
          <w:b/>
          <w:bCs/>
        </w:rPr>
        <w:t>🍕</w:t>
      </w:r>
      <w:r w:rsidRPr="00AA39CD">
        <w:rPr>
          <w:b/>
          <w:bCs/>
        </w:rPr>
        <w:t xml:space="preserve"> Pizza entre amigos</w:t>
      </w:r>
    </w:p>
    <w:p w14:paraId="1B089392" w14:textId="77777777" w:rsidR="00AA39CD" w:rsidRPr="00AA39CD" w:rsidRDefault="00AA39CD" w:rsidP="00AA39CD">
      <w:r w:rsidRPr="00AA39CD">
        <w:t xml:space="preserve">Quatro amigos compraram uma pizza com </w:t>
      </w:r>
      <w:r w:rsidRPr="00AA39CD">
        <w:rPr>
          <w:b/>
          <w:bCs/>
        </w:rPr>
        <w:t>8 fatias</w:t>
      </w:r>
      <w:r w:rsidRPr="00AA39CD">
        <w:t xml:space="preserve"> para dividir igualmente.</w:t>
      </w:r>
    </w:p>
    <w:p w14:paraId="3312124B" w14:textId="77777777" w:rsidR="00AA39CD" w:rsidRPr="00AA39CD" w:rsidRDefault="00AA39CD" w:rsidP="00AA39CD">
      <w:r w:rsidRPr="00AA39CD">
        <w:t>a) Quantas fatias cada um vai receber?</w:t>
      </w:r>
    </w:p>
    <w:p w14:paraId="5754A14F" w14:textId="77777777" w:rsidR="00AA39CD" w:rsidRPr="00AA39CD" w:rsidRDefault="00AA39CD" w:rsidP="00AA39CD">
      <w:r w:rsidRPr="00AA39CD">
        <w:pict w14:anchorId="3109A80E">
          <v:rect id="_x0000_i1099" style="width:0;height:1.5pt" o:hralign="center" o:hrstd="t" o:hr="t" fillcolor="#a0a0a0" stroked="f"/>
        </w:pict>
      </w:r>
    </w:p>
    <w:p w14:paraId="64BD3A46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t xml:space="preserve">2. </w:t>
      </w:r>
      <w:r w:rsidRPr="00AA39CD">
        <w:rPr>
          <w:rFonts w:ascii="Segoe UI Emoji" w:hAnsi="Segoe UI Emoji" w:cs="Segoe UI Emoji"/>
          <w:b/>
          <w:bCs/>
        </w:rPr>
        <w:t>🍰</w:t>
      </w:r>
      <w:r w:rsidRPr="00AA39CD">
        <w:rPr>
          <w:b/>
          <w:bCs/>
        </w:rPr>
        <w:t xml:space="preserve"> Divisão diferente</w:t>
      </w:r>
    </w:p>
    <w:p w14:paraId="4A7182D2" w14:textId="77777777" w:rsidR="00AA39CD" w:rsidRPr="00AA39CD" w:rsidRDefault="00AA39CD" w:rsidP="00AA39CD">
      <w:r w:rsidRPr="00AA39CD">
        <w:t xml:space="preserve">Uma pizza com </w:t>
      </w:r>
      <w:r w:rsidRPr="00AA39CD">
        <w:rPr>
          <w:b/>
          <w:bCs/>
        </w:rPr>
        <w:t>10 fatias</w:t>
      </w:r>
      <w:r w:rsidRPr="00AA39CD">
        <w:t xml:space="preserve"> será dividida entre </w:t>
      </w:r>
      <w:r w:rsidRPr="00AA39CD">
        <w:rPr>
          <w:b/>
          <w:bCs/>
        </w:rPr>
        <w:t>5 pessoas</w:t>
      </w:r>
      <w:r w:rsidRPr="00AA39CD">
        <w:t>.</w:t>
      </w:r>
    </w:p>
    <w:p w14:paraId="7FB481A2" w14:textId="77777777" w:rsidR="00AA39CD" w:rsidRPr="00AA39CD" w:rsidRDefault="00AA39CD" w:rsidP="00AA39CD">
      <w:r w:rsidRPr="00AA39CD">
        <w:t>a) Quantas fatias cada pessoa receberá?</w:t>
      </w:r>
    </w:p>
    <w:p w14:paraId="4ADE31C4" w14:textId="77777777" w:rsidR="00AA39CD" w:rsidRPr="00AA39CD" w:rsidRDefault="00AA39CD" w:rsidP="00AA39CD">
      <w:r w:rsidRPr="00AA39CD">
        <w:pict w14:anchorId="5A80FA8D">
          <v:rect id="_x0000_i1100" style="width:0;height:1.5pt" o:hralign="center" o:hrstd="t" o:hr="t" fillcolor="#a0a0a0" stroked="f"/>
        </w:pict>
      </w:r>
    </w:p>
    <w:p w14:paraId="4928073E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t xml:space="preserve">3. </w:t>
      </w:r>
      <w:r w:rsidRPr="00AA39CD">
        <w:rPr>
          <w:rFonts w:ascii="Segoe UI Emoji" w:hAnsi="Segoe UI Emoji" w:cs="Segoe UI Emoji"/>
          <w:b/>
          <w:bCs/>
        </w:rPr>
        <w:t>💰</w:t>
      </w:r>
      <w:r w:rsidRPr="00AA39CD">
        <w:rPr>
          <w:b/>
          <w:bCs/>
        </w:rPr>
        <w:t xml:space="preserve"> Dividindo dinheiro</w:t>
      </w:r>
    </w:p>
    <w:p w14:paraId="1FAAA39A" w14:textId="77777777" w:rsidR="00AA39CD" w:rsidRPr="00AA39CD" w:rsidRDefault="00AA39CD" w:rsidP="00AA39CD">
      <w:r w:rsidRPr="00AA39CD">
        <w:t xml:space="preserve">Três amigos ganharam </w:t>
      </w:r>
      <w:r w:rsidRPr="00AA39CD">
        <w:rPr>
          <w:b/>
          <w:bCs/>
        </w:rPr>
        <w:t>R$ 30,00</w:t>
      </w:r>
      <w:r w:rsidRPr="00AA39CD">
        <w:t xml:space="preserve"> e decidiram dividir igualmente.</w:t>
      </w:r>
    </w:p>
    <w:p w14:paraId="705308C2" w14:textId="77777777" w:rsidR="00AA39CD" w:rsidRPr="00AA39CD" w:rsidRDefault="00AA39CD" w:rsidP="00AA39CD">
      <w:r w:rsidRPr="00AA39CD">
        <w:t>a) Quanto cada um vai receber?</w:t>
      </w:r>
    </w:p>
    <w:p w14:paraId="3C83F50F" w14:textId="77777777" w:rsidR="00AA39CD" w:rsidRPr="00AA39CD" w:rsidRDefault="00AA39CD" w:rsidP="00AA39CD">
      <w:r w:rsidRPr="00AA39CD">
        <w:pict w14:anchorId="2118C86B">
          <v:rect id="_x0000_i1101" style="width:0;height:1.5pt" o:hralign="center" o:hrstd="t" o:hr="t" fillcolor="#a0a0a0" stroked="f"/>
        </w:pict>
      </w:r>
    </w:p>
    <w:p w14:paraId="2D5D2095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t xml:space="preserve">4. </w:t>
      </w:r>
      <w:r w:rsidRPr="00AA39CD">
        <w:rPr>
          <w:rFonts w:ascii="Segoe UI Emoji" w:hAnsi="Segoe UI Emoji" w:cs="Segoe UI Emoji"/>
          <w:b/>
          <w:bCs/>
        </w:rPr>
        <w:t>🧃</w:t>
      </w:r>
      <w:r w:rsidRPr="00AA39CD">
        <w:rPr>
          <w:b/>
          <w:bCs/>
        </w:rPr>
        <w:t xml:space="preserve"> Distribuição de sucos</w:t>
      </w:r>
    </w:p>
    <w:p w14:paraId="68B7CFB0" w14:textId="77777777" w:rsidR="00AA39CD" w:rsidRPr="00AA39CD" w:rsidRDefault="00AA39CD" w:rsidP="00AA39CD">
      <w:r w:rsidRPr="00AA39CD">
        <w:t xml:space="preserve">Uma professora tem </w:t>
      </w:r>
      <w:r w:rsidRPr="00AA39CD">
        <w:rPr>
          <w:b/>
          <w:bCs/>
        </w:rPr>
        <w:t>12 caixas de suco</w:t>
      </w:r>
      <w:r w:rsidRPr="00AA39CD">
        <w:t xml:space="preserve"> para distribuir igualmente entre </w:t>
      </w:r>
      <w:r w:rsidRPr="00AA39CD">
        <w:rPr>
          <w:b/>
          <w:bCs/>
        </w:rPr>
        <w:t>4 alunos</w:t>
      </w:r>
      <w:r w:rsidRPr="00AA39CD">
        <w:t>.</w:t>
      </w:r>
    </w:p>
    <w:p w14:paraId="6EA791CA" w14:textId="77777777" w:rsidR="00AA39CD" w:rsidRPr="00AA39CD" w:rsidRDefault="00AA39CD" w:rsidP="00AA39CD">
      <w:r w:rsidRPr="00AA39CD">
        <w:t>a) Quantas caixas cada aluno receberá?</w:t>
      </w:r>
    </w:p>
    <w:p w14:paraId="2D90E014" w14:textId="77777777" w:rsidR="00AA39CD" w:rsidRPr="00AA39CD" w:rsidRDefault="00AA39CD" w:rsidP="00AA39CD">
      <w:pPr>
        <w:ind w:left="1985" w:right="991"/>
      </w:pPr>
      <w:r w:rsidRPr="00AA39CD">
        <w:pict w14:anchorId="4ECD7881">
          <v:rect id="_x0000_i1102" style="width:0;height:1.5pt" o:hralign="center" o:hrstd="t" o:hr="t" fillcolor="#a0a0a0" stroked="f"/>
        </w:pict>
      </w:r>
    </w:p>
    <w:p w14:paraId="29F1361C" w14:textId="77777777" w:rsidR="00AA39CD" w:rsidRPr="00AA39CD" w:rsidRDefault="00AA39CD" w:rsidP="00AA39CD">
      <w:pPr>
        <w:ind w:left="1985" w:right="991"/>
        <w:rPr>
          <w:b/>
          <w:bCs/>
        </w:rPr>
      </w:pPr>
      <w:r w:rsidRPr="00AA39CD">
        <w:rPr>
          <w:b/>
          <w:bCs/>
        </w:rPr>
        <w:t xml:space="preserve">5. </w:t>
      </w:r>
      <w:r w:rsidRPr="00AA39CD">
        <w:rPr>
          <w:rFonts w:ascii="Segoe UI Emoji" w:hAnsi="Segoe UI Emoji" w:cs="Segoe UI Emoji"/>
          <w:b/>
          <w:bCs/>
        </w:rPr>
        <w:t>🎒</w:t>
      </w:r>
      <w:r w:rsidRPr="00AA39CD">
        <w:rPr>
          <w:b/>
          <w:bCs/>
        </w:rPr>
        <w:t xml:space="preserve"> Material escolar</w:t>
      </w:r>
    </w:p>
    <w:p w14:paraId="25B597A8" w14:textId="77777777" w:rsidR="00AA39CD" w:rsidRPr="00AA39CD" w:rsidRDefault="00AA39CD" w:rsidP="00AA39CD">
      <w:pPr>
        <w:ind w:left="1985" w:right="991"/>
      </w:pPr>
      <w:r w:rsidRPr="00AA39CD">
        <w:t xml:space="preserve">Uma turma recebeu </w:t>
      </w:r>
      <w:r w:rsidRPr="00AA39CD">
        <w:rPr>
          <w:b/>
          <w:bCs/>
        </w:rPr>
        <w:t>24 lápis</w:t>
      </w:r>
      <w:r w:rsidRPr="00AA39CD">
        <w:t xml:space="preserve"> para dividir entre </w:t>
      </w:r>
      <w:r w:rsidRPr="00AA39CD">
        <w:rPr>
          <w:b/>
          <w:bCs/>
        </w:rPr>
        <w:t>6 alunos</w:t>
      </w:r>
      <w:r w:rsidRPr="00AA39CD">
        <w:t>.</w:t>
      </w:r>
    </w:p>
    <w:p w14:paraId="4287C672" w14:textId="77777777" w:rsidR="00AA39CD" w:rsidRPr="00AA39CD" w:rsidRDefault="00AA39CD" w:rsidP="00AA39CD">
      <w:pPr>
        <w:ind w:left="1985" w:right="991"/>
      </w:pPr>
      <w:r w:rsidRPr="00AA39CD">
        <w:t>a) Quantos lápis cada aluno vai receber?</w:t>
      </w:r>
    </w:p>
    <w:p w14:paraId="6DD4E904" w14:textId="4863F2FB" w:rsidR="00AA39CD" w:rsidRDefault="00AA39CD" w:rsidP="00AA39CD">
      <w:pPr>
        <w:ind w:left="1985" w:right="2408"/>
      </w:pPr>
      <w:r w:rsidRPr="00AA39CD">
        <w:pict w14:anchorId="3B94B937">
          <v:rect id="_x0000_i1177" style="width:0;height:1.5pt" o:hralign="center" o:hrstd="t" o:hr="t" fillcolor="#a0a0a0" stroked="f"/>
        </w:pict>
      </w:r>
    </w:p>
    <w:p w14:paraId="3D6D606C" w14:textId="77777777" w:rsidR="00AA39CD" w:rsidRDefault="00AA39CD">
      <w:r>
        <w:br w:type="page"/>
      </w:r>
    </w:p>
    <w:p w14:paraId="1BFC23FC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lastRenderedPageBreak/>
        <w:t xml:space="preserve">6. </w:t>
      </w:r>
      <w:r w:rsidRPr="00AA39CD">
        <w:rPr>
          <w:rFonts w:ascii="Segoe UI Emoji" w:hAnsi="Segoe UI Emoji" w:cs="Segoe UI Emoji"/>
          <w:b/>
          <w:bCs/>
        </w:rPr>
        <w:t>🧠</w:t>
      </w:r>
      <w:r w:rsidRPr="00AA39CD">
        <w:rPr>
          <w:b/>
          <w:bCs/>
        </w:rPr>
        <w:t xml:space="preserve"> Interpretação</w:t>
      </w:r>
    </w:p>
    <w:p w14:paraId="32FD32D2" w14:textId="77777777" w:rsidR="00AA39CD" w:rsidRPr="00AA39CD" w:rsidRDefault="00AA39CD" w:rsidP="00AA39CD">
      <w:r w:rsidRPr="00AA39CD">
        <w:t xml:space="preserve">Uma professora tem </w:t>
      </w:r>
      <w:r w:rsidRPr="00AA39CD">
        <w:rPr>
          <w:b/>
          <w:bCs/>
        </w:rPr>
        <w:t>15 balas</w:t>
      </w:r>
      <w:r w:rsidRPr="00AA39CD">
        <w:t xml:space="preserve"> para dividir igualmente entre </w:t>
      </w:r>
      <w:r w:rsidRPr="00AA39CD">
        <w:rPr>
          <w:b/>
          <w:bCs/>
        </w:rPr>
        <w:t>3 alunos</w:t>
      </w:r>
      <w:r w:rsidRPr="00AA39CD">
        <w:t>.</w:t>
      </w:r>
    </w:p>
    <w:p w14:paraId="36936593" w14:textId="77777777" w:rsidR="00AA39CD" w:rsidRPr="00AA39CD" w:rsidRDefault="00AA39CD" w:rsidP="00AA39CD">
      <w:r w:rsidRPr="00AA39CD">
        <w:t>a) Quantas balas cada um recebe?</w:t>
      </w:r>
    </w:p>
    <w:p w14:paraId="4FAC9696" w14:textId="77777777" w:rsidR="00AA39CD" w:rsidRPr="00AA39CD" w:rsidRDefault="00AA39CD" w:rsidP="00AA39CD">
      <w:r w:rsidRPr="00AA39CD">
        <w:pict w14:anchorId="53925057">
          <v:rect id="_x0000_i1104" style="width:0;height:1.5pt" o:hralign="center" o:hrstd="t" o:hr="t" fillcolor="#a0a0a0" stroked="f"/>
        </w:pict>
      </w:r>
    </w:p>
    <w:p w14:paraId="2B19DEB2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t xml:space="preserve">7. </w:t>
      </w:r>
      <w:r w:rsidRPr="00AA39CD">
        <w:rPr>
          <w:rFonts w:ascii="Segoe UI Emoji" w:hAnsi="Segoe UI Emoji" w:cs="Segoe UI Emoji"/>
          <w:b/>
          <w:bCs/>
        </w:rPr>
        <w:t>⚠️</w:t>
      </w:r>
      <w:r w:rsidRPr="00AA39CD">
        <w:rPr>
          <w:b/>
          <w:bCs/>
        </w:rPr>
        <w:t xml:space="preserve"> Atenção</w:t>
      </w:r>
    </w:p>
    <w:p w14:paraId="1A812337" w14:textId="77777777" w:rsidR="00AA39CD" w:rsidRPr="00AA39CD" w:rsidRDefault="00AA39CD" w:rsidP="00AA39CD">
      <w:r w:rsidRPr="00AA39CD">
        <w:t xml:space="preserve">Uma pizza com </w:t>
      </w:r>
      <w:r w:rsidRPr="00AA39CD">
        <w:rPr>
          <w:b/>
          <w:bCs/>
        </w:rPr>
        <w:t>7 fatias</w:t>
      </w:r>
      <w:r w:rsidRPr="00AA39CD">
        <w:t xml:space="preserve"> será dividida entre </w:t>
      </w:r>
      <w:r w:rsidRPr="00AA39CD">
        <w:rPr>
          <w:b/>
          <w:bCs/>
        </w:rPr>
        <w:t>2 pessoas</w:t>
      </w:r>
      <w:r w:rsidRPr="00AA39CD">
        <w:t>.</w:t>
      </w:r>
    </w:p>
    <w:p w14:paraId="6730B292" w14:textId="77777777" w:rsidR="00AA39CD" w:rsidRPr="00AA39CD" w:rsidRDefault="00AA39CD" w:rsidP="00AA39CD">
      <w:r w:rsidRPr="00AA39CD">
        <w:t>a) Cada pessoa receberá quantas fatias?</w:t>
      </w:r>
      <w:r w:rsidRPr="00AA39CD">
        <w:br/>
        <w:t>b) Sobrará alguma coisa? Explique.</w:t>
      </w:r>
    </w:p>
    <w:p w14:paraId="523F70B7" w14:textId="77777777" w:rsidR="00AA39CD" w:rsidRPr="00AA39CD" w:rsidRDefault="00AA39CD" w:rsidP="00AA39CD">
      <w:r w:rsidRPr="00AA39CD">
        <w:pict w14:anchorId="2F20FFE2">
          <v:rect id="_x0000_i1105" style="width:0;height:1.5pt" o:hralign="center" o:hrstd="t" o:hr="t" fillcolor="#a0a0a0" stroked="f"/>
        </w:pict>
      </w:r>
    </w:p>
    <w:p w14:paraId="66D408F9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t xml:space="preserve">8. </w:t>
      </w:r>
      <w:r w:rsidRPr="00AA39CD">
        <w:rPr>
          <w:rFonts w:ascii="Segoe UI Emoji" w:hAnsi="Segoe UI Emoji" w:cs="Segoe UI Emoji"/>
          <w:b/>
          <w:bCs/>
        </w:rPr>
        <w:t>👨</w:t>
      </w:r>
      <w:r w:rsidRPr="00AA39CD">
        <w:rPr>
          <w:b/>
          <w:bCs/>
        </w:rPr>
        <w:t>‍</w:t>
      </w:r>
      <w:r w:rsidRPr="00AA39CD">
        <w:rPr>
          <w:rFonts w:ascii="Segoe UI Emoji" w:hAnsi="Segoe UI Emoji" w:cs="Segoe UI Emoji"/>
          <w:b/>
          <w:bCs/>
        </w:rPr>
        <w:t>👩</w:t>
      </w:r>
      <w:r w:rsidRPr="00AA39CD">
        <w:rPr>
          <w:b/>
          <w:bCs/>
        </w:rPr>
        <w:t>‍</w:t>
      </w:r>
      <w:r w:rsidRPr="00AA39CD">
        <w:rPr>
          <w:rFonts w:ascii="Segoe UI Emoji" w:hAnsi="Segoe UI Emoji" w:cs="Segoe UI Emoji"/>
          <w:b/>
          <w:bCs/>
        </w:rPr>
        <w:t>👧</w:t>
      </w:r>
      <w:r w:rsidRPr="00AA39CD">
        <w:rPr>
          <w:b/>
          <w:bCs/>
        </w:rPr>
        <w:t>‍</w:t>
      </w:r>
      <w:r w:rsidRPr="00AA39CD">
        <w:rPr>
          <w:rFonts w:ascii="Segoe UI Emoji" w:hAnsi="Segoe UI Emoji" w:cs="Segoe UI Emoji"/>
          <w:b/>
          <w:bCs/>
        </w:rPr>
        <w:t>👦</w:t>
      </w:r>
      <w:r w:rsidRPr="00AA39CD">
        <w:rPr>
          <w:b/>
          <w:bCs/>
        </w:rPr>
        <w:t xml:space="preserve"> Grupo maior</w:t>
      </w:r>
    </w:p>
    <w:p w14:paraId="6F693942" w14:textId="77777777" w:rsidR="00AA39CD" w:rsidRPr="00AA39CD" w:rsidRDefault="00AA39CD" w:rsidP="00AA39CD">
      <w:r w:rsidRPr="00AA39CD">
        <w:t xml:space="preserve">Uma caixa com </w:t>
      </w:r>
      <w:r w:rsidRPr="00AA39CD">
        <w:rPr>
          <w:b/>
          <w:bCs/>
        </w:rPr>
        <w:t>20 bombons</w:t>
      </w:r>
      <w:r w:rsidRPr="00AA39CD">
        <w:t xml:space="preserve"> será dividida entre </w:t>
      </w:r>
      <w:r w:rsidRPr="00AA39CD">
        <w:rPr>
          <w:b/>
          <w:bCs/>
        </w:rPr>
        <w:t>5 crianças</w:t>
      </w:r>
      <w:r w:rsidRPr="00AA39CD">
        <w:t>.</w:t>
      </w:r>
    </w:p>
    <w:p w14:paraId="32C67C08" w14:textId="77777777" w:rsidR="00AA39CD" w:rsidRPr="00AA39CD" w:rsidRDefault="00AA39CD" w:rsidP="00AA39CD">
      <w:r w:rsidRPr="00AA39CD">
        <w:t>a) Quantos bombons cada criança receberá?</w:t>
      </w:r>
    </w:p>
    <w:p w14:paraId="03911DD8" w14:textId="77777777" w:rsidR="00AA39CD" w:rsidRPr="00AA39CD" w:rsidRDefault="00AA39CD" w:rsidP="00AA39CD">
      <w:r w:rsidRPr="00AA39CD">
        <w:pict w14:anchorId="2005589F">
          <v:rect id="_x0000_i1106" style="width:0;height:1.5pt" o:hralign="center" o:hrstd="t" o:hr="t" fillcolor="#a0a0a0" stroked="f"/>
        </w:pict>
      </w:r>
    </w:p>
    <w:p w14:paraId="7132A043" w14:textId="77777777" w:rsidR="00AA39CD" w:rsidRPr="00AA39CD" w:rsidRDefault="00AA39CD" w:rsidP="00AA39CD">
      <w:pPr>
        <w:rPr>
          <w:b/>
          <w:bCs/>
        </w:rPr>
      </w:pPr>
      <w:r w:rsidRPr="00AA39CD">
        <w:rPr>
          <w:b/>
          <w:bCs/>
        </w:rPr>
        <w:t xml:space="preserve">9. </w:t>
      </w:r>
      <w:r w:rsidRPr="00AA39CD">
        <w:rPr>
          <w:rFonts w:ascii="Segoe UI Emoji" w:hAnsi="Segoe UI Emoji" w:cs="Segoe UI Emoji"/>
          <w:b/>
          <w:bCs/>
        </w:rPr>
        <w:t>💡</w:t>
      </w:r>
      <w:r w:rsidRPr="00AA39CD">
        <w:rPr>
          <w:b/>
          <w:bCs/>
        </w:rPr>
        <w:t xml:space="preserve"> Raciocínio</w:t>
      </w:r>
    </w:p>
    <w:p w14:paraId="3E3B1E67" w14:textId="77777777" w:rsidR="00AA39CD" w:rsidRPr="00AA39CD" w:rsidRDefault="00AA39CD" w:rsidP="00AA39CD">
      <w:r w:rsidRPr="00AA39CD">
        <w:t xml:space="preserve">Um grupo tem </w:t>
      </w:r>
      <w:r w:rsidRPr="00AA39CD">
        <w:rPr>
          <w:b/>
          <w:bCs/>
        </w:rPr>
        <w:t>18 alunos</w:t>
      </w:r>
      <w:r w:rsidRPr="00AA39CD">
        <w:t xml:space="preserve"> e será dividido em </w:t>
      </w:r>
      <w:r w:rsidRPr="00AA39CD">
        <w:rPr>
          <w:b/>
          <w:bCs/>
        </w:rPr>
        <w:t>3 equipes iguais</w:t>
      </w:r>
      <w:r w:rsidRPr="00AA39CD">
        <w:t>.</w:t>
      </w:r>
    </w:p>
    <w:p w14:paraId="7D0A3D31" w14:textId="77777777" w:rsidR="00AA39CD" w:rsidRPr="00AA39CD" w:rsidRDefault="00AA39CD" w:rsidP="00AA39CD">
      <w:r w:rsidRPr="00AA39CD">
        <w:t>a) Quantos alunos ficarão em cada equipe?</w:t>
      </w:r>
    </w:p>
    <w:p w14:paraId="0CDA7099" w14:textId="77777777" w:rsidR="00AA39CD" w:rsidRPr="00AA39CD" w:rsidRDefault="00AA39CD" w:rsidP="00AA39CD">
      <w:r w:rsidRPr="00AA39CD">
        <w:pict w14:anchorId="0825853C">
          <v:rect id="_x0000_i1107" style="width:0;height:1.5pt" o:hralign="center" o:hrstd="t" o:hr="t" fillcolor="#a0a0a0" stroked="f"/>
        </w:pict>
      </w:r>
    </w:p>
    <w:p w14:paraId="331E515C" w14:textId="77777777" w:rsidR="00AA39CD" w:rsidRPr="00AA39CD" w:rsidRDefault="00AA39CD" w:rsidP="00AA39CD">
      <w:pPr>
        <w:ind w:left="1985" w:right="-285"/>
        <w:rPr>
          <w:b/>
          <w:bCs/>
        </w:rPr>
      </w:pPr>
      <w:r w:rsidRPr="00AA39CD">
        <w:rPr>
          <w:b/>
          <w:bCs/>
        </w:rPr>
        <w:t xml:space="preserve">10. </w:t>
      </w:r>
      <w:r w:rsidRPr="00AA39CD">
        <w:rPr>
          <w:rFonts w:ascii="Segoe UI Emoji" w:hAnsi="Segoe UI Emoji" w:cs="Segoe UI Emoji"/>
          <w:b/>
          <w:bCs/>
        </w:rPr>
        <w:t>🧠</w:t>
      </w:r>
      <w:r w:rsidRPr="00AA39CD">
        <w:rPr>
          <w:b/>
          <w:bCs/>
        </w:rPr>
        <w:t xml:space="preserve"> Desafio</w:t>
      </w:r>
    </w:p>
    <w:p w14:paraId="2D23FD9B" w14:textId="77777777" w:rsidR="00AA39CD" w:rsidRPr="00AA39CD" w:rsidRDefault="00AA39CD" w:rsidP="00AA39CD">
      <w:pPr>
        <w:ind w:left="1985" w:right="-285"/>
      </w:pPr>
      <w:r w:rsidRPr="00AA39CD">
        <w:t xml:space="preserve">Uma professora tem </w:t>
      </w:r>
      <w:r w:rsidRPr="00AA39CD">
        <w:rPr>
          <w:b/>
          <w:bCs/>
        </w:rPr>
        <w:t>25 livros</w:t>
      </w:r>
      <w:r w:rsidRPr="00AA39CD">
        <w:t xml:space="preserve"> para dividir igualmente entre </w:t>
      </w:r>
      <w:r w:rsidRPr="00AA39CD">
        <w:rPr>
          <w:b/>
          <w:bCs/>
        </w:rPr>
        <w:t>4 alunos</w:t>
      </w:r>
      <w:r w:rsidRPr="00AA39CD">
        <w:t>.</w:t>
      </w:r>
    </w:p>
    <w:p w14:paraId="58C4EC36" w14:textId="77777777" w:rsidR="00AA39CD" w:rsidRPr="00AA39CD" w:rsidRDefault="00AA39CD" w:rsidP="00AA39CD">
      <w:pPr>
        <w:ind w:left="1985" w:right="-285"/>
      </w:pPr>
      <w:r w:rsidRPr="00AA39CD">
        <w:t>a) Quantos livros cada aluno receberá?</w:t>
      </w:r>
      <w:r w:rsidRPr="00AA39CD">
        <w:br/>
        <w:t>b) O que acontece com os livros que sobrarem?</w:t>
      </w:r>
      <w:r w:rsidRPr="00AA39CD">
        <w:br/>
        <w:t>c) Dê uma solução para essa situação.</w:t>
      </w:r>
    </w:p>
    <w:p w14:paraId="15A6C9B5" w14:textId="77777777" w:rsidR="00AA39CD" w:rsidRPr="00AA39CD" w:rsidRDefault="00AA39CD" w:rsidP="00AA39CD">
      <w:pPr>
        <w:ind w:left="1985" w:right="1133"/>
      </w:pPr>
      <w:r w:rsidRPr="00AA39CD">
        <w:pict w14:anchorId="22750E7D">
          <v:rect id="_x0000_i1298" style="width:0;height:1.5pt" o:hralign="center" o:hrstd="t" o:hr="t" fillcolor="#a0a0a0" stroked="f"/>
        </w:pict>
      </w:r>
    </w:p>
    <w:p w14:paraId="1F88D88F" w14:textId="77777777" w:rsidR="00C93528" w:rsidRPr="00C93528" w:rsidRDefault="00C93528" w:rsidP="00742F42"/>
    <w:sectPr w:rsidR="00C93528" w:rsidRPr="00C93528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C00B0" w14:textId="77777777" w:rsidR="009831A2" w:rsidRDefault="009831A2" w:rsidP="00742F42">
      <w:pPr>
        <w:spacing w:after="0" w:line="240" w:lineRule="auto"/>
      </w:pPr>
      <w:r>
        <w:separator/>
      </w:r>
    </w:p>
  </w:endnote>
  <w:endnote w:type="continuationSeparator" w:id="0">
    <w:p w14:paraId="113CBECB" w14:textId="77777777" w:rsidR="009831A2" w:rsidRDefault="009831A2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8C4E7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15D5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8AB2C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3D48" w14:textId="77777777" w:rsidR="009831A2" w:rsidRDefault="009831A2" w:rsidP="00742F42">
      <w:pPr>
        <w:spacing w:after="0" w:line="240" w:lineRule="auto"/>
      </w:pPr>
      <w:r>
        <w:separator/>
      </w:r>
    </w:p>
  </w:footnote>
  <w:footnote w:type="continuationSeparator" w:id="0">
    <w:p w14:paraId="37A25B33" w14:textId="77777777" w:rsidR="009831A2" w:rsidRDefault="009831A2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D0BE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58F88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B4B25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2"/>
  </w:num>
  <w:num w:numId="2" w16cid:durableId="343703507">
    <w:abstractNumId w:val="1"/>
  </w:num>
  <w:num w:numId="3" w16cid:durableId="165564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CD"/>
    <w:rsid w:val="00444E2C"/>
    <w:rsid w:val="0045558D"/>
    <w:rsid w:val="00545B7A"/>
    <w:rsid w:val="005B2082"/>
    <w:rsid w:val="00742F42"/>
    <w:rsid w:val="007555AB"/>
    <w:rsid w:val="00771BC2"/>
    <w:rsid w:val="007D198B"/>
    <w:rsid w:val="007D654C"/>
    <w:rsid w:val="009831A2"/>
    <w:rsid w:val="00AA39CD"/>
    <w:rsid w:val="00B548C3"/>
    <w:rsid w:val="00C56BD1"/>
    <w:rsid w:val="00C93528"/>
    <w:rsid w:val="00C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0544B"/>
  <w15:chartTrackingRefBased/>
  <w15:docId w15:val="{CF709E12-E394-418F-A0A8-497A177E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2</TotalTime>
  <Pages>2</Pages>
  <Words>239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1</cp:revision>
  <cp:lastPrinted>2026-03-23T13:08:00Z</cp:lastPrinted>
  <dcterms:created xsi:type="dcterms:W3CDTF">2026-03-25T14:27:00Z</dcterms:created>
  <dcterms:modified xsi:type="dcterms:W3CDTF">2026-03-25T14:29:00Z</dcterms:modified>
</cp:coreProperties>
</file>