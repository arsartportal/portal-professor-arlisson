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3BDC" w14:textId="77777777" w:rsidR="00306C57" w:rsidRPr="00306C57" w:rsidRDefault="00306C57" w:rsidP="00306C57">
      <w:pPr>
        <w:rPr>
          <w:b/>
          <w:bCs/>
        </w:rPr>
      </w:pPr>
      <w:r w:rsidRPr="00306C57">
        <w:rPr>
          <w:rFonts w:ascii="Segoe UI Emoji" w:hAnsi="Segoe UI Emoji" w:cs="Segoe UI Emoji"/>
          <w:b/>
          <w:bCs/>
        </w:rPr>
        <w:t>🎯</w:t>
      </w:r>
      <w:r w:rsidRPr="00306C57">
        <w:rPr>
          <w:b/>
          <w:bCs/>
        </w:rPr>
        <w:t xml:space="preserve"> ATIVIDADE 10 – MISSÃO FINAL (CLUBE DE LETRAMENTO MATEMÁTICO)</w:t>
      </w:r>
    </w:p>
    <w:p w14:paraId="3E26537E" w14:textId="7E9E3584" w:rsidR="00306C57" w:rsidRPr="00306C57" w:rsidRDefault="00306C57" w:rsidP="00306C57">
      <w:pPr>
        <w:jc w:val="center"/>
      </w:pPr>
      <w:r w:rsidRPr="00306C57">
        <w:rPr>
          <w:b/>
          <w:bCs/>
        </w:rPr>
        <w:t>Instruções:</w:t>
      </w:r>
      <w:r w:rsidRPr="00306C57">
        <w:t xml:space="preserve"> Leia a situação com atenção e </w:t>
      </w:r>
      <w:r w:rsidRPr="00306C57">
        <w:rPr>
          <w:b/>
          <w:bCs/>
        </w:rPr>
        <w:t>resolva no caderno</w:t>
      </w:r>
      <w:r w:rsidRPr="00306C57">
        <w:t>, apresentando os cálculos e explicando seu raciocínio.</w:t>
      </w:r>
    </w:p>
    <w:p w14:paraId="5F5DEA41" w14:textId="77777777" w:rsidR="00306C57" w:rsidRPr="00306C57" w:rsidRDefault="00306C57" w:rsidP="00306C57">
      <w:r w:rsidRPr="00306C57">
        <w:pict w14:anchorId="02F8459C">
          <v:rect id="_x0000_i1104" style="width:0;height:1.5pt" o:hralign="center" o:hrstd="t" o:hr="t" fillcolor="#a0a0a0" stroked="f"/>
        </w:pict>
      </w:r>
    </w:p>
    <w:p w14:paraId="30F0A584" w14:textId="77777777" w:rsidR="00306C57" w:rsidRPr="00306C57" w:rsidRDefault="00306C57" w:rsidP="00306C57">
      <w:pPr>
        <w:rPr>
          <w:b/>
          <w:bCs/>
        </w:rPr>
      </w:pPr>
      <w:r w:rsidRPr="00306C57">
        <w:rPr>
          <w:rFonts w:ascii="Segoe UI Emoji" w:hAnsi="Segoe UI Emoji" w:cs="Segoe UI Emoji"/>
          <w:b/>
          <w:bCs/>
        </w:rPr>
        <w:t>📝</w:t>
      </w:r>
      <w:r w:rsidRPr="00306C57">
        <w:rPr>
          <w:b/>
          <w:bCs/>
        </w:rPr>
        <w:t xml:space="preserve"> MISSÃO: ORGANIZANDO O DIA</w:t>
      </w:r>
    </w:p>
    <w:p w14:paraId="1B0A93FE" w14:textId="77777777" w:rsidR="00306C57" w:rsidRPr="00306C57" w:rsidRDefault="00306C57" w:rsidP="00306C57">
      <w:r w:rsidRPr="00306C57">
        <w:t>Lucas tem um dia cheio e precisa organizar seu tempo e seu dinheiro.</w:t>
      </w:r>
    </w:p>
    <w:p w14:paraId="7FDC4558" w14:textId="77777777" w:rsidR="00306C57" w:rsidRPr="00306C57" w:rsidRDefault="00306C57" w:rsidP="00306C57">
      <w:r w:rsidRPr="00306C57">
        <w:t xml:space="preserve">Ele acorda às </w:t>
      </w:r>
      <w:r w:rsidRPr="00306C57">
        <w:rPr>
          <w:b/>
          <w:bCs/>
        </w:rPr>
        <w:t>7h00</w:t>
      </w:r>
      <w:r w:rsidRPr="00306C57">
        <w:t xml:space="preserve"> e sai de casa às </w:t>
      </w:r>
      <w:r w:rsidRPr="00306C57">
        <w:rPr>
          <w:b/>
          <w:bCs/>
        </w:rPr>
        <w:t>7h30</w:t>
      </w:r>
      <w:r w:rsidRPr="00306C57">
        <w:t xml:space="preserve">. A aula começa às </w:t>
      </w:r>
      <w:r w:rsidRPr="00306C57">
        <w:rPr>
          <w:b/>
          <w:bCs/>
        </w:rPr>
        <w:t>8h00</w:t>
      </w:r>
      <w:r w:rsidRPr="00306C57">
        <w:t xml:space="preserve"> e termina às </w:t>
      </w:r>
      <w:r w:rsidRPr="00306C57">
        <w:rPr>
          <w:b/>
          <w:bCs/>
        </w:rPr>
        <w:t>12h00</w:t>
      </w:r>
      <w:r w:rsidRPr="00306C57">
        <w:t>.</w:t>
      </w:r>
    </w:p>
    <w:p w14:paraId="405D4B83" w14:textId="77777777" w:rsidR="00306C57" w:rsidRPr="00306C57" w:rsidRDefault="00306C57" w:rsidP="00306C57">
      <w:r w:rsidRPr="00306C57">
        <w:t xml:space="preserve">Após a aula, Lucas vai à cantina com </w:t>
      </w:r>
      <w:r w:rsidRPr="00306C57">
        <w:rPr>
          <w:b/>
          <w:bCs/>
        </w:rPr>
        <w:t>R$ 20,00</w:t>
      </w:r>
      <w:r w:rsidRPr="00306C57">
        <w:t>. Os preços são:</w:t>
      </w:r>
    </w:p>
    <w:p w14:paraId="5626B4E2" w14:textId="77777777" w:rsidR="00306C57" w:rsidRPr="00306C57" w:rsidRDefault="00306C57" w:rsidP="00306C57">
      <w:pPr>
        <w:numPr>
          <w:ilvl w:val="0"/>
          <w:numId w:val="4"/>
        </w:numPr>
      </w:pPr>
      <w:r w:rsidRPr="00306C57">
        <w:t>Salgado: R$ 6,00</w:t>
      </w:r>
    </w:p>
    <w:p w14:paraId="25F62934" w14:textId="77777777" w:rsidR="00306C57" w:rsidRPr="00306C57" w:rsidRDefault="00306C57" w:rsidP="00306C57">
      <w:pPr>
        <w:numPr>
          <w:ilvl w:val="0"/>
          <w:numId w:val="4"/>
        </w:numPr>
      </w:pPr>
      <w:r w:rsidRPr="00306C57">
        <w:t>Suco: R$ 4,00</w:t>
      </w:r>
    </w:p>
    <w:p w14:paraId="6F978754" w14:textId="77777777" w:rsidR="00306C57" w:rsidRPr="00306C57" w:rsidRDefault="00306C57" w:rsidP="00306C57">
      <w:pPr>
        <w:numPr>
          <w:ilvl w:val="0"/>
          <w:numId w:val="4"/>
        </w:numPr>
      </w:pPr>
      <w:r w:rsidRPr="00306C57">
        <w:t>Chocolate: R$ 2,00</w:t>
      </w:r>
    </w:p>
    <w:p w14:paraId="232FA0BF" w14:textId="77777777" w:rsidR="00306C57" w:rsidRPr="00306C57" w:rsidRDefault="00306C57" w:rsidP="00306C57">
      <w:r w:rsidRPr="00306C57">
        <w:t xml:space="preserve">Lucas decide comprar </w:t>
      </w:r>
      <w:r w:rsidRPr="00306C57">
        <w:rPr>
          <w:b/>
          <w:bCs/>
        </w:rPr>
        <w:t>1 salgado, 1 suco e 2 chocolates</w:t>
      </w:r>
      <w:r w:rsidRPr="00306C57">
        <w:t>.</w:t>
      </w:r>
    </w:p>
    <w:p w14:paraId="75368358" w14:textId="77777777" w:rsidR="00306C57" w:rsidRPr="00306C57" w:rsidRDefault="00306C57" w:rsidP="00306C57">
      <w:r w:rsidRPr="00306C57">
        <w:t xml:space="preserve">Depois disso, ele vai estudar em casa por </w:t>
      </w:r>
      <w:r w:rsidRPr="00306C57">
        <w:rPr>
          <w:b/>
          <w:bCs/>
        </w:rPr>
        <w:t>2 horas</w:t>
      </w:r>
      <w:r w:rsidRPr="00306C57">
        <w:t xml:space="preserve">. Durante o estudo, ele completa </w:t>
      </w:r>
      <w:r w:rsidRPr="00306C57">
        <w:rPr>
          <w:b/>
          <w:bCs/>
        </w:rPr>
        <w:t>1/2 da atividade</w:t>
      </w:r>
      <w:r w:rsidRPr="00306C57">
        <w:t xml:space="preserve"> de matemática.</w:t>
      </w:r>
    </w:p>
    <w:p w14:paraId="4759BD81" w14:textId="77777777" w:rsidR="00306C57" w:rsidRPr="00306C57" w:rsidRDefault="00306C57" w:rsidP="00306C57">
      <w:r w:rsidRPr="00306C57">
        <w:pict w14:anchorId="099328BF">
          <v:rect id="_x0000_i1105" style="width:0;height:1.5pt" o:hralign="center" o:hrstd="t" o:hr="t" fillcolor="#a0a0a0" stroked="f"/>
        </w:pict>
      </w:r>
    </w:p>
    <w:p w14:paraId="58C7E57D" w14:textId="77777777" w:rsidR="00306C57" w:rsidRPr="00306C57" w:rsidRDefault="00306C57" w:rsidP="00306C57">
      <w:pPr>
        <w:rPr>
          <w:b/>
          <w:bCs/>
        </w:rPr>
      </w:pPr>
      <w:r w:rsidRPr="00306C57">
        <w:rPr>
          <w:rFonts w:ascii="Segoe UI Emoji" w:hAnsi="Segoe UI Emoji" w:cs="Segoe UI Emoji"/>
          <w:b/>
          <w:bCs/>
        </w:rPr>
        <w:t>❓</w:t>
      </w:r>
      <w:r w:rsidRPr="00306C57">
        <w:rPr>
          <w:b/>
          <w:bCs/>
        </w:rPr>
        <w:t xml:space="preserve"> QUESTÕES</w:t>
      </w:r>
    </w:p>
    <w:p w14:paraId="07BBCE45" w14:textId="77777777" w:rsidR="00306C57" w:rsidRPr="00306C57" w:rsidRDefault="00306C57" w:rsidP="00306C57">
      <w:pPr>
        <w:rPr>
          <w:b/>
          <w:bCs/>
        </w:rPr>
      </w:pPr>
      <w:r w:rsidRPr="00306C57">
        <w:rPr>
          <w:b/>
          <w:bCs/>
        </w:rPr>
        <w:t xml:space="preserve">1. </w:t>
      </w:r>
      <w:r w:rsidRPr="00306C57">
        <w:rPr>
          <w:rFonts w:ascii="Segoe UI Emoji" w:hAnsi="Segoe UI Emoji" w:cs="Segoe UI Emoji"/>
          <w:b/>
          <w:bCs/>
        </w:rPr>
        <w:t>⏰</w:t>
      </w:r>
      <w:r w:rsidRPr="00306C57">
        <w:rPr>
          <w:b/>
          <w:bCs/>
        </w:rPr>
        <w:t xml:space="preserve"> Tempo</w:t>
      </w:r>
    </w:p>
    <w:p w14:paraId="4AE4E915" w14:textId="77777777" w:rsidR="00306C57" w:rsidRPr="00306C57" w:rsidRDefault="00306C57" w:rsidP="00306C57">
      <w:r w:rsidRPr="00306C57">
        <w:t>Quanto tempo Lucas leva de casa até o início da aula?</w:t>
      </w:r>
    </w:p>
    <w:p w14:paraId="4ACEB76D" w14:textId="77777777" w:rsidR="00306C57" w:rsidRPr="00306C57" w:rsidRDefault="00306C57" w:rsidP="00306C57">
      <w:r w:rsidRPr="00306C57">
        <w:pict w14:anchorId="6D8EEE45">
          <v:rect id="_x0000_i1106" style="width:0;height:1.5pt" o:hralign="center" o:hrstd="t" o:hr="t" fillcolor="#a0a0a0" stroked="f"/>
        </w:pict>
      </w:r>
    </w:p>
    <w:p w14:paraId="775FA08B" w14:textId="77777777" w:rsidR="00306C57" w:rsidRPr="00306C57" w:rsidRDefault="00306C57" w:rsidP="00306C57">
      <w:pPr>
        <w:ind w:left="2127" w:right="849"/>
        <w:rPr>
          <w:b/>
          <w:bCs/>
        </w:rPr>
      </w:pPr>
      <w:r w:rsidRPr="00306C57">
        <w:rPr>
          <w:b/>
          <w:bCs/>
        </w:rPr>
        <w:t xml:space="preserve">2. </w:t>
      </w:r>
      <w:r w:rsidRPr="00306C57">
        <w:rPr>
          <w:rFonts w:ascii="Segoe UI Emoji" w:hAnsi="Segoe UI Emoji" w:cs="Segoe UI Emoji"/>
          <w:b/>
          <w:bCs/>
        </w:rPr>
        <w:t>🏫</w:t>
      </w:r>
      <w:r w:rsidRPr="00306C57">
        <w:rPr>
          <w:b/>
          <w:bCs/>
        </w:rPr>
        <w:t xml:space="preserve"> Tempo total</w:t>
      </w:r>
    </w:p>
    <w:p w14:paraId="2A9EED6F" w14:textId="77777777" w:rsidR="00306C57" w:rsidRPr="00306C57" w:rsidRDefault="00306C57" w:rsidP="00306C57">
      <w:pPr>
        <w:ind w:left="2127" w:right="849"/>
      </w:pPr>
      <w:r w:rsidRPr="00306C57">
        <w:t>Quanto tempo dura o período de aula?</w:t>
      </w:r>
    </w:p>
    <w:p w14:paraId="2E077565" w14:textId="77777777" w:rsidR="00306C57" w:rsidRPr="00306C57" w:rsidRDefault="00306C57" w:rsidP="00306C57">
      <w:pPr>
        <w:ind w:left="2127" w:right="849"/>
      </w:pPr>
      <w:r w:rsidRPr="00306C57">
        <w:pict w14:anchorId="1F57B775">
          <v:rect id="_x0000_i1189" style="width:0;height:1.5pt" o:hralign="center" o:hrstd="t" o:hr="t" fillcolor="#a0a0a0" stroked="f"/>
        </w:pict>
      </w:r>
    </w:p>
    <w:p w14:paraId="6F2F74C3" w14:textId="77777777" w:rsidR="00306C57" w:rsidRPr="00306C57" w:rsidRDefault="00306C57" w:rsidP="00306C57">
      <w:pPr>
        <w:ind w:left="2127" w:right="2125"/>
        <w:rPr>
          <w:b/>
          <w:bCs/>
        </w:rPr>
      </w:pPr>
      <w:r w:rsidRPr="00306C57">
        <w:rPr>
          <w:b/>
          <w:bCs/>
        </w:rPr>
        <w:t xml:space="preserve">3. </w:t>
      </w:r>
      <w:r w:rsidRPr="00306C57">
        <w:rPr>
          <w:rFonts w:ascii="Segoe UI Emoji" w:hAnsi="Segoe UI Emoji" w:cs="Segoe UI Emoji"/>
          <w:b/>
          <w:bCs/>
        </w:rPr>
        <w:t>🧮</w:t>
      </w:r>
      <w:r w:rsidRPr="00306C57">
        <w:rPr>
          <w:b/>
          <w:bCs/>
        </w:rPr>
        <w:t xml:space="preserve"> Cálculo (dinheiro)</w:t>
      </w:r>
    </w:p>
    <w:p w14:paraId="0A9F4B36" w14:textId="77777777" w:rsidR="00306C57" w:rsidRPr="00306C57" w:rsidRDefault="00306C57" w:rsidP="00306C57">
      <w:pPr>
        <w:ind w:left="2127" w:right="2125"/>
      </w:pPr>
      <w:r w:rsidRPr="00306C57">
        <w:t>Quanto Lucas gastou na cantina?</w:t>
      </w:r>
    </w:p>
    <w:p w14:paraId="1C151F86" w14:textId="77777777" w:rsidR="00306C57" w:rsidRPr="00306C57" w:rsidRDefault="00306C57" w:rsidP="00306C57">
      <w:pPr>
        <w:ind w:left="2127" w:right="2125"/>
      </w:pPr>
      <w:r w:rsidRPr="00306C57">
        <w:pict w14:anchorId="0325CB84">
          <v:rect id="_x0000_i1250" style="width:0;height:1.5pt" o:hralign="center" o:hrstd="t" o:hr="t" fillcolor="#a0a0a0" stroked="f"/>
        </w:pict>
      </w:r>
    </w:p>
    <w:p w14:paraId="71672767" w14:textId="77777777" w:rsidR="00306C57" w:rsidRPr="00306C57" w:rsidRDefault="00306C57" w:rsidP="00306C57">
      <w:pPr>
        <w:rPr>
          <w:b/>
          <w:bCs/>
        </w:rPr>
      </w:pPr>
      <w:r w:rsidRPr="00306C57">
        <w:rPr>
          <w:b/>
          <w:bCs/>
        </w:rPr>
        <w:lastRenderedPageBreak/>
        <w:t xml:space="preserve">4. </w:t>
      </w:r>
      <w:r w:rsidRPr="00306C57">
        <w:rPr>
          <w:rFonts w:ascii="Segoe UI Emoji" w:hAnsi="Segoe UI Emoji" w:cs="Segoe UI Emoji"/>
          <w:b/>
          <w:bCs/>
        </w:rPr>
        <w:t>💰</w:t>
      </w:r>
      <w:r w:rsidRPr="00306C57">
        <w:rPr>
          <w:b/>
          <w:bCs/>
        </w:rPr>
        <w:t xml:space="preserve"> Situação</w:t>
      </w:r>
    </w:p>
    <w:p w14:paraId="1D5F7E73" w14:textId="77777777" w:rsidR="00306C57" w:rsidRPr="00306C57" w:rsidRDefault="00306C57" w:rsidP="00306C57">
      <w:r w:rsidRPr="00306C57">
        <w:t>Sobrou ou faltou dinheiro? Quanto?</w:t>
      </w:r>
    </w:p>
    <w:p w14:paraId="7382C822" w14:textId="77777777" w:rsidR="00306C57" w:rsidRPr="00306C57" w:rsidRDefault="00306C57" w:rsidP="00306C57">
      <w:r w:rsidRPr="00306C57">
        <w:pict w14:anchorId="5BFD296B">
          <v:rect id="_x0000_i1109" style="width:0;height:1.5pt" o:hralign="center" o:hrstd="t" o:hr="t" fillcolor="#a0a0a0" stroked="f"/>
        </w:pict>
      </w:r>
    </w:p>
    <w:p w14:paraId="7B44AFB1" w14:textId="77777777" w:rsidR="00306C57" w:rsidRPr="00306C57" w:rsidRDefault="00306C57" w:rsidP="00306C57">
      <w:pPr>
        <w:rPr>
          <w:b/>
          <w:bCs/>
        </w:rPr>
      </w:pPr>
      <w:r w:rsidRPr="00306C57">
        <w:rPr>
          <w:b/>
          <w:bCs/>
        </w:rPr>
        <w:t xml:space="preserve">5. </w:t>
      </w:r>
      <w:r w:rsidRPr="00306C57">
        <w:rPr>
          <w:rFonts w:ascii="Segoe UI Emoji" w:hAnsi="Segoe UI Emoji" w:cs="Segoe UI Emoji"/>
          <w:b/>
          <w:bCs/>
        </w:rPr>
        <w:t>🧠</w:t>
      </w:r>
      <w:r w:rsidRPr="00306C57">
        <w:rPr>
          <w:b/>
          <w:bCs/>
        </w:rPr>
        <w:t xml:space="preserve"> Interpretação</w:t>
      </w:r>
    </w:p>
    <w:p w14:paraId="15151682" w14:textId="77777777" w:rsidR="00306C57" w:rsidRPr="00306C57" w:rsidRDefault="00306C57" w:rsidP="00306C57">
      <w:r w:rsidRPr="00306C57">
        <w:t>Qual foi o item mais barato que Lucas comprou?</w:t>
      </w:r>
    </w:p>
    <w:p w14:paraId="650D40C8" w14:textId="77777777" w:rsidR="00306C57" w:rsidRPr="00306C57" w:rsidRDefault="00306C57" w:rsidP="00306C57">
      <w:r w:rsidRPr="00306C57">
        <w:pict w14:anchorId="1A2ADCFF">
          <v:rect id="_x0000_i1110" style="width:0;height:1.5pt" o:hralign="center" o:hrstd="t" o:hr="t" fillcolor="#a0a0a0" stroked="f"/>
        </w:pict>
      </w:r>
    </w:p>
    <w:p w14:paraId="487B2467" w14:textId="77777777" w:rsidR="00306C57" w:rsidRPr="00306C57" w:rsidRDefault="00306C57" w:rsidP="00306C57">
      <w:pPr>
        <w:rPr>
          <w:b/>
          <w:bCs/>
        </w:rPr>
      </w:pPr>
      <w:r w:rsidRPr="00306C57">
        <w:rPr>
          <w:b/>
          <w:bCs/>
        </w:rPr>
        <w:t xml:space="preserve">6. </w:t>
      </w:r>
      <w:r w:rsidRPr="00306C57">
        <w:rPr>
          <w:rFonts w:ascii="Segoe UI Emoji" w:hAnsi="Segoe UI Emoji" w:cs="Segoe UI Emoji"/>
          <w:b/>
          <w:bCs/>
        </w:rPr>
        <w:t>📊</w:t>
      </w:r>
      <w:r w:rsidRPr="00306C57">
        <w:rPr>
          <w:b/>
          <w:bCs/>
        </w:rPr>
        <w:t xml:space="preserve"> Fração</w:t>
      </w:r>
    </w:p>
    <w:p w14:paraId="373064E7" w14:textId="77777777" w:rsidR="00306C57" w:rsidRPr="00306C57" w:rsidRDefault="00306C57" w:rsidP="00306C57">
      <w:r w:rsidRPr="00306C57">
        <w:t xml:space="preserve">Se Lucas fez </w:t>
      </w:r>
      <w:r w:rsidRPr="00306C57">
        <w:rPr>
          <w:b/>
          <w:bCs/>
        </w:rPr>
        <w:t>1/2 da atividade</w:t>
      </w:r>
      <w:r w:rsidRPr="00306C57">
        <w:t>, o que isso significa?</w:t>
      </w:r>
    </w:p>
    <w:p w14:paraId="569BB175" w14:textId="77777777" w:rsidR="00306C57" w:rsidRPr="00306C57" w:rsidRDefault="00306C57" w:rsidP="00306C57">
      <w:r w:rsidRPr="00306C57">
        <w:pict w14:anchorId="796CD50F">
          <v:rect id="_x0000_i1111" style="width:0;height:1.5pt" o:hralign="center" o:hrstd="t" o:hr="t" fillcolor="#a0a0a0" stroked="f"/>
        </w:pict>
      </w:r>
    </w:p>
    <w:p w14:paraId="2DF3B08B" w14:textId="77777777" w:rsidR="00306C57" w:rsidRPr="00306C57" w:rsidRDefault="00306C57" w:rsidP="00306C57">
      <w:pPr>
        <w:rPr>
          <w:b/>
          <w:bCs/>
        </w:rPr>
      </w:pPr>
      <w:r w:rsidRPr="00306C57">
        <w:rPr>
          <w:b/>
          <w:bCs/>
        </w:rPr>
        <w:t xml:space="preserve">7. </w:t>
      </w:r>
      <w:r w:rsidRPr="00306C57">
        <w:rPr>
          <w:rFonts w:ascii="Segoe UI Emoji" w:hAnsi="Segoe UI Emoji" w:cs="Segoe UI Emoji"/>
          <w:b/>
          <w:bCs/>
        </w:rPr>
        <w:t>🧠</w:t>
      </w:r>
      <w:r w:rsidRPr="00306C57">
        <w:rPr>
          <w:b/>
          <w:bCs/>
        </w:rPr>
        <w:t xml:space="preserve"> Raciocínio</w:t>
      </w:r>
    </w:p>
    <w:p w14:paraId="78C89291" w14:textId="77777777" w:rsidR="00306C57" w:rsidRPr="00306C57" w:rsidRDefault="00306C57" w:rsidP="00306C57">
      <w:r w:rsidRPr="00306C57">
        <w:t>Se a atividade tivesse 10 questões, quantas ele resolveu?</w:t>
      </w:r>
    </w:p>
    <w:p w14:paraId="41ABCF38" w14:textId="77777777" w:rsidR="00306C57" w:rsidRPr="00306C57" w:rsidRDefault="00306C57" w:rsidP="00306C57">
      <w:r w:rsidRPr="00306C57">
        <w:pict w14:anchorId="5F36AA04">
          <v:rect id="_x0000_i1112" style="width:0;height:1.5pt" o:hralign="center" o:hrstd="t" o:hr="t" fillcolor="#a0a0a0" stroked="f"/>
        </w:pict>
      </w:r>
    </w:p>
    <w:p w14:paraId="77396BA3" w14:textId="77777777" w:rsidR="00306C57" w:rsidRPr="00306C57" w:rsidRDefault="00306C57" w:rsidP="00306C57">
      <w:pPr>
        <w:rPr>
          <w:b/>
          <w:bCs/>
        </w:rPr>
      </w:pPr>
      <w:r w:rsidRPr="00306C57">
        <w:rPr>
          <w:b/>
          <w:bCs/>
        </w:rPr>
        <w:t xml:space="preserve">8. </w:t>
      </w:r>
      <w:r w:rsidRPr="00306C57">
        <w:rPr>
          <w:rFonts w:ascii="Segoe UI Emoji" w:hAnsi="Segoe UI Emoji" w:cs="Segoe UI Emoji"/>
          <w:b/>
          <w:bCs/>
        </w:rPr>
        <w:t>⏳</w:t>
      </w:r>
      <w:r w:rsidRPr="00306C57">
        <w:rPr>
          <w:b/>
          <w:bCs/>
        </w:rPr>
        <w:t xml:space="preserve"> Tempo de estudo</w:t>
      </w:r>
    </w:p>
    <w:p w14:paraId="70E33350" w14:textId="77777777" w:rsidR="00306C57" w:rsidRPr="00306C57" w:rsidRDefault="00306C57" w:rsidP="00306C57">
      <w:r w:rsidRPr="00306C57">
        <w:t xml:space="preserve">Se Lucas começou a estudar às </w:t>
      </w:r>
      <w:r w:rsidRPr="00306C57">
        <w:rPr>
          <w:b/>
          <w:bCs/>
        </w:rPr>
        <w:t>14h00</w:t>
      </w:r>
      <w:r w:rsidRPr="00306C57">
        <w:t>, que horas ele terminou?</w:t>
      </w:r>
    </w:p>
    <w:p w14:paraId="573481DE" w14:textId="77777777" w:rsidR="00306C57" w:rsidRPr="00306C57" w:rsidRDefault="00306C57" w:rsidP="00306C57">
      <w:r w:rsidRPr="00306C57">
        <w:pict w14:anchorId="4F25482C">
          <v:rect id="_x0000_i1113" style="width:0;height:1.5pt" o:hralign="center" o:hrstd="t" o:hr="t" fillcolor="#a0a0a0" stroked="f"/>
        </w:pict>
      </w:r>
    </w:p>
    <w:p w14:paraId="1466FA97" w14:textId="77777777" w:rsidR="00306C57" w:rsidRPr="00306C57" w:rsidRDefault="00306C57" w:rsidP="00306C57">
      <w:pPr>
        <w:rPr>
          <w:b/>
          <w:bCs/>
        </w:rPr>
      </w:pPr>
      <w:r w:rsidRPr="00306C57">
        <w:rPr>
          <w:b/>
          <w:bCs/>
        </w:rPr>
        <w:t xml:space="preserve">9. </w:t>
      </w:r>
      <w:r w:rsidRPr="00306C57">
        <w:rPr>
          <w:rFonts w:ascii="Segoe UI Emoji" w:hAnsi="Segoe UI Emoji" w:cs="Segoe UI Emoji"/>
          <w:b/>
          <w:bCs/>
        </w:rPr>
        <w:t>🧩</w:t>
      </w:r>
      <w:r w:rsidRPr="00306C57">
        <w:rPr>
          <w:b/>
          <w:bCs/>
        </w:rPr>
        <w:t xml:space="preserve"> Integração</w:t>
      </w:r>
    </w:p>
    <w:p w14:paraId="4DA83DA2" w14:textId="77777777" w:rsidR="00306C57" w:rsidRPr="00306C57" w:rsidRDefault="00306C57" w:rsidP="00306C57">
      <w:r w:rsidRPr="00306C57">
        <w:t xml:space="preserve">Se Lucas resolvesse mais </w:t>
      </w:r>
      <w:r w:rsidRPr="00306C57">
        <w:rPr>
          <w:b/>
          <w:bCs/>
        </w:rPr>
        <w:t>1/4 da atividade</w:t>
      </w:r>
      <w:r w:rsidRPr="00306C57">
        <w:t>, quanto da atividade ele teria concluído ao todo?</w:t>
      </w:r>
    </w:p>
    <w:p w14:paraId="4A515455" w14:textId="77777777" w:rsidR="00306C57" w:rsidRPr="00306C57" w:rsidRDefault="00306C57" w:rsidP="00306C57">
      <w:r w:rsidRPr="00306C57">
        <w:pict w14:anchorId="644EAF53">
          <v:rect id="_x0000_i1114" style="width:0;height:1.5pt" o:hralign="center" o:hrstd="t" o:hr="t" fillcolor="#a0a0a0" stroked="f"/>
        </w:pict>
      </w:r>
    </w:p>
    <w:p w14:paraId="2D1D0A9C" w14:textId="77777777" w:rsidR="00306C57" w:rsidRPr="00306C57" w:rsidRDefault="00306C57" w:rsidP="00306C57">
      <w:pPr>
        <w:ind w:left="2127"/>
        <w:rPr>
          <w:b/>
          <w:bCs/>
        </w:rPr>
      </w:pPr>
      <w:r w:rsidRPr="00306C57">
        <w:rPr>
          <w:b/>
          <w:bCs/>
        </w:rPr>
        <w:t xml:space="preserve">10. </w:t>
      </w:r>
      <w:r w:rsidRPr="00306C57">
        <w:rPr>
          <w:rFonts w:ascii="Segoe UI Emoji" w:hAnsi="Segoe UI Emoji" w:cs="Segoe UI Emoji"/>
          <w:b/>
          <w:bCs/>
        </w:rPr>
        <w:t>🧠</w:t>
      </w:r>
      <w:r w:rsidRPr="00306C57">
        <w:rPr>
          <w:b/>
          <w:bCs/>
        </w:rPr>
        <w:t xml:space="preserve"> DESAFIO FINAL</w:t>
      </w:r>
    </w:p>
    <w:p w14:paraId="4E2CD252" w14:textId="77777777" w:rsidR="00306C57" w:rsidRPr="00306C57" w:rsidRDefault="00306C57" w:rsidP="00306C57">
      <w:pPr>
        <w:ind w:left="2127"/>
      </w:pPr>
      <w:r w:rsidRPr="00306C57">
        <w:t>Lucas ainda quer comprar mais 1 suco.</w:t>
      </w:r>
    </w:p>
    <w:p w14:paraId="288D70DA" w14:textId="77777777" w:rsidR="00306C57" w:rsidRPr="00306C57" w:rsidRDefault="00306C57" w:rsidP="00306C57">
      <w:pPr>
        <w:ind w:left="2127"/>
      </w:pPr>
      <w:r w:rsidRPr="00306C57">
        <w:t>a) Ele tem dinheiro suficiente?</w:t>
      </w:r>
      <w:r w:rsidRPr="00306C57">
        <w:br/>
        <w:t>b) Se não tiver, quanto falta?</w:t>
      </w:r>
      <w:r w:rsidRPr="00306C57">
        <w:br/>
        <w:t>c) O que ele poderia fazer para conseguir comprar?</w:t>
      </w:r>
    </w:p>
    <w:p w14:paraId="552F2599" w14:textId="77777777" w:rsidR="00306C57" w:rsidRPr="00306C57" w:rsidRDefault="00306C57" w:rsidP="00306C57">
      <w:pPr>
        <w:ind w:left="2127"/>
      </w:pPr>
      <w:r w:rsidRPr="00306C57">
        <w:pict w14:anchorId="39A90035">
          <v:rect id="_x0000_i1311" style="width:0;height:1.5pt" o:hralign="center" o:hrstd="t" o:hr="t" fillcolor="#a0a0a0" stroked="f"/>
        </w:pict>
      </w:r>
    </w:p>
    <w:p w14:paraId="0CC24696" w14:textId="77777777" w:rsidR="00306C57" w:rsidRPr="00306C57" w:rsidRDefault="00306C57" w:rsidP="00306C57">
      <w:pPr>
        <w:ind w:left="2832" w:firstLine="708"/>
      </w:pPr>
      <w:r w:rsidRPr="00306C57">
        <w:rPr>
          <w:rFonts w:ascii="Segoe UI Emoji" w:hAnsi="Segoe UI Emoji" w:cs="Segoe UI Emoji"/>
        </w:rPr>
        <w:t>🔥</w:t>
      </w:r>
      <w:r w:rsidRPr="00306C57">
        <w:t xml:space="preserve"> </w:t>
      </w:r>
      <w:r w:rsidRPr="00306C57">
        <w:rPr>
          <w:b/>
          <w:bCs/>
        </w:rPr>
        <w:t>Missão concluída!</w:t>
      </w:r>
    </w:p>
    <w:sectPr w:rsidR="00306C57" w:rsidRPr="00306C57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A11B" w14:textId="77777777" w:rsidR="00DB067C" w:rsidRDefault="00DB067C" w:rsidP="00742F42">
      <w:pPr>
        <w:spacing w:after="0" w:line="240" w:lineRule="auto"/>
      </w:pPr>
      <w:r>
        <w:separator/>
      </w:r>
    </w:p>
  </w:endnote>
  <w:endnote w:type="continuationSeparator" w:id="0">
    <w:p w14:paraId="53A696A3" w14:textId="77777777" w:rsidR="00DB067C" w:rsidRDefault="00DB067C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61CCE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DB2A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1FB03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108A" w14:textId="77777777" w:rsidR="00DB067C" w:rsidRDefault="00DB067C" w:rsidP="00742F42">
      <w:pPr>
        <w:spacing w:after="0" w:line="240" w:lineRule="auto"/>
      </w:pPr>
      <w:r>
        <w:separator/>
      </w:r>
    </w:p>
  </w:footnote>
  <w:footnote w:type="continuationSeparator" w:id="0">
    <w:p w14:paraId="43F4C7AE" w14:textId="77777777" w:rsidR="00DB067C" w:rsidRDefault="00DB067C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76E0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F97C2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F1D7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36CE7"/>
    <w:multiLevelType w:val="multilevel"/>
    <w:tmpl w:val="552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  <w:num w:numId="4" w16cid:durableId="146854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57"/>
    <w:rsid w:val="00306C57"/>
    <w:rsid w:val="00444E2C"/>
    <w:rsid w:val="0045558D"/>
    <w:rsid w:val="00545B7A"/>
    <w:rsid w:val="005B2082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  <w:rsid w:val="00D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150C7"/>
  <w15:chartTrackingRefBased/>
  <w15:docId w15:val="{F994DFD9-A6AF-4FB2-BC76-3993A056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234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2026-03-25T14:45:00Z</dcterms:created>
  <dcterms:modified xsi:type="dcterms:W3CDTF">2026-03-25T14:59:00Z</dcterms:modified>
</cp:coreProperties>
</file>