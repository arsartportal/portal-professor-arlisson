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8D9B" w14:textId="77777777" w:rsidR="000726BC" w:rsidRPr="000726BC" w:rsidRDefault="000726BC" w:rsidP="000726BC">
      <w:pPr>
        <w:jc w:val="center"/>
        <w:rPr>
          <w:b/>
          <w:bCs/>
        </w:rPr>
      </w:pPr>
      <w:r w:rsidRPr="000726BC">
        <w:rPr>
          <w:rFonts w:ascii="Segoe UI Emoji" w:hAnsi="Segoe UI Emoji" w:cs="Segoe UI Emoji"/>
          <w:b/>
          <w:bCs/>
        </w:rPr>
        <w:t>🧪</w:t>
      </w:r>
      <w:r w:rsidRPr="000726BC">
        <w:rPr>
          <w:b/>
          <w:bCs/>
        </w:rPr>
        <w:t xml:space="preserve"> ATIVIDADE 09 – LOCALIZAÇÃO NA TABELA PERIÓDICA</w:t>
      </w:r>
    </w:p>
    <w:p w14:paraId="244822D1" w14:textId="6D12A23F" w:rsidR="000726BC" w:rsidRPr="000726BC" w:rsidRDefault="000726BC" w:rsidP="000726BC">
      <w:r w:rsidRPr="000726BC">
        <w:rPr>
          <w:b/>
          <w:bCs/>
        </w:rPr>
        <w:t>Instruções:</w:t>
      </w:r>
      <w:r w:rsidRPr="000726BC">
        <w:t xml:space="preserve"> Resolva as situações abaixo apresentando </w:t>
      </w:r>
      <w:r w:rsidRPr="000726BC">
        <w:rPr>
          <w:b/>
          <w:bCs/>
        </w:rPr>
        <w:t>justificativas claras no caderno</w:t>
      </w:r>
      <w:r w:rsidRPr="000726BC">
        <w:t>.</w:t>
      </w:r>
    </w:p>
    <w:p w14:paraId="05D7758B" w14:textId="77777777" w:rsidR="000726BC" w:rsidRDefault="000726BC" w:rsidP="000726BC">
      <w:pPr>
        <w:rPr>
          <w:b/>
          <w:bCs/>
        </w:rPr>
      </w:pPr>
    </w:p>
    <w:p w14:paraId="2139B5A3" w14:textId="7EE72DDD" w:rsidR="000726BC" w:rsidRPr="000726BC" w:rsidRDefault="000726BC" w:rsidP="000726BC">
      <w:pPr>
        <w:rPr>
          <w:b/>
          <w:bCs/>
        </w:rPr>
      </w:pPr>
      <w:r w:rsidRPr="000726BC">
        <w:rPr>
          <w:b/>
          <w:bCs/>
        </w:rPr>
        <w:t xml:space="preserve">1. </w:t>
      </w:r>
      <w:r w:rsidRPr="000726BC">
        <w:rPr>
          <w:rFonts w:ascii="Segoe UI Emoji" w:hAnsi="Segoe UI Emoji" w:cs="Segoe UI Emoji"/>
          <w:b/>
          <w:bCs/>
        </w:rPr>
        <w:t>⚛️</w:t>
      </w:r>
      <w:r w:rsidRPr="000726BC">
        <w:rPr>
          <w:b/>
          <w:bCs/>
        </w:rPr>
        <w:t xml:space="preserve"> Análise Completa</w:t>
      </w:r>
    </w:p>
    <w:p w14:paraId="3DF9E909" w14:textId="77777777" w:rsidR="000726BC" w:rsidRPr="000726BC" w:rsidRDefault="000726BC" w:rsidP="000726BC">
      <w:r w:rsidRPr="000726BC">
        <w:t xml:space="preserve">Um elemento possui número atômico </w:t>
      </w:r>
      <w:r w:rsidRPr="000726BC">
        <w:rPr>
          <w:b/>
          <w:bCs/>
        </w:rPr>
        <w:t>11</w:t>
      </w:r>
      <w:r w:rsidRPr="000726BC">
        <w:t>.</w:t>
      </w:r>
    </w:p>
    <w:p w14:paraId="376DC84D" w14:textId="77777777" w:rsidR="000726BC" w:rsidRPr="000726BC" w:rsidRDefault="000726BC" w:rsidP="000726BC">
      <w:r w:rsidRPr="000726BC">
        <w:t>a) Faça a distribuição eletrônica em camadas.</w:t>
      </w:r>
      <w:r w:rsidRPr="000726BC">
        <w:br/>
        <w:t>b) Em qual período ele está?</w:t>
      </w:r>
      <w:r w:rsidRPr="000726BC">
        <w:br/>
        <w:t>c) A qual grupo pertence?</w:t>
      </w:r>
      <w:r w:rsidRPr="000726BC">
        <w:br/>
        <w:t>d) Esse elemento é metal, ametal ou gás nobre?</w:t>
      </w:r>
      <w:r w:rsidRPr="000726BC">
        <w:br/>
        <w:t>e) Ele tende a ganhar ou perder elétrons?</w:t>
      </w:r>
    </w:p>
    <w:p w14:paraId="587A9FED" w14:textId="77777777" w:rsidR="000726BC" w:rsidRPr="000726BC" w:rsidRDefault="000726BC" w:rsidP="000726BC">
      <w:pPr>
        <w:rPr>
          <w:b/>
          <w:bCs/>
        </w:rPr>
      </w:pPr>
      <w:r w:rsidRPr="000726BC">
        <w:rPr>
          <w:b/>
          <w:bCs/>
        </w:rPr>
        <w:t xml:space="preserve">2. </w:t>
      </w:r>
      <w:r w:rsidRPr="000726BC">
        <w:rPr>
          <w:rFonts w:ascii="Segoe UI Emoji" w:hAnsi="Segoe UI Emoji" w:cs="Segoe UI Emoji"/>
          <w:b/>
          <w:bCs/>
        </w:rPr>
        <w:t>🔋</w:t>
      </w:r>
      <w:r w:rsidRPr="000726BC">
        <w:rPr>
          <w:b/>
          <w:bCs/>
        </w:rPr>
        <w:t xml:space="preserve"> Interpretação por Distribuição</w:t>
      </w:r>
    </w:p>
    <w:p w14:paraId="7356395C" w14:textId="77777777" w:rsidR="000726BC" w:rsidRPr="000726BC" w:rsidRDefault="000726BC" w:rsidP="000726BC">
      <w:r w:rsidRPr="000726BC">
        <w:t xml:space="preserve">Um elemento possui distribuição eletrônica: </w:t>
      </w:r>
      <w:r w:rsidRPr="000726BC">
        <w:rPr>
          <w:b/>
          <w:bCs/>
        </w:rPr>
        <w:t>2 – 8 – 7</w:t>
      </w:r>
    </w:p>
    <w:p w14:paraId="4DE37EB3" w14:textId="77777777" w:rsidR="000726BC" w:rsidRPr="000726BC" w:rsidRDefault="000726BC" w:rsidP="000726BC">
      <w:r w:rsidRPr="000726BC">
        <w:t>a) Quantos elétrons ele possui?</w:t>
      </w:r>
      <w:r w:rsidRPr="000726BC">
        <w:br/>
        <w:t>b) Em qual período está?</w:t>
      </w:r>
      <w:r w:rsidRPr="000726BC">
        <w:br/>
        <w:t>c) A qual família pertence?</w:t>
      </w:r>
      <w:r w:rsidRPr="000726BC">
        <w:br/>
        <w:t>d) Ele tende a ganhar ou perder elétrons?</w:t>
      </w:r>
      <w:r w:rsidRPr="000726BC">
        <w:br/>
        <w:t>e) Qual íon ele forma?</w:t>
      </w:r>
    </w:p>
    <w:p w14:paraId="79958263" w14:textId="77777777" w:rsidR="000726BC" w:rsidRPr="000726BC" w:rsidRDefault="000726BC" w:rsidP="000726BC">
      <w:pPr>
        <w:ind w:left="1985"/>
        <w:rPr>
          <w:b/>
          <w:bCs/>
        </w:rPr>
      </w:pPr>
      <w:r w:rsidRPr="000726BC">
        <w:rPr>
          <w:b/>
          <w:bCs/>
        </w:rPr>
        <w:t xml:space="preserve">3. </w:t>
      </w:r>
      <w:r w:rsidRPr="000726BC">
        <w:rPr>
          <w:rFonts w:ascii="Segoe UI Emoji" w:hAnsi="Segoe UI Emoji" w:cs="Segoe UI Emoji"/>
          <w:b/>
          <w:bCs/>
        </w:rPr>
        <w:t>⚡</w:t>
      </w:r>
      <w:r w:rsidRPr="000726BC">
        <w:rPr>
          <w:b/>
          <w:bCs/>
        </w:rPr>
        <w:t xml:space="preserve"> Elemento Desconhecido</w:t>
      </w:r>
    </w:p>
    <w:p w14:paraId="77B804ED" w14:textId="77777777" w:rsidR="000726BC" w:rsidRPr="000726BC" w:rsidRDefault="000726BC" w:rsidP="000726BC">
      <w:pPr>
        <w:ind w:left="1985"/>
      </w:pPr>
      <w:r w:rsidRPr="000726BC">
        <w:t>Um elemento apresenta:</w:t>
      </w:r>
    </w:p>
    <w:p w14:paraId="69A1E6C4" w14:textId="77777777" w:rsidR="000726BC" w:rsidRPr="000726BC" w:rsidRDefault="000726BC" w:rsidP="000726BC">
      <w:pPr>
        <w:numPr>
          <w:ilvl w:val="0"/>
          <w:numId w:val="4"/>
        </w:numPr>
        <w:ind w:left="2552"/>
      </w:pPr>
      <w:r w:rsidRPr="000726BC">
        <w:t>3 camadas eletrônicas</w:t>
      </w:r>
    </w:p>
    <w:p w14:paraId="031ED1FC" w14:textId="77777777" w:rsidR="000726BC" w:rsidRPr="000726BC" w:rsidRDefault="000726BC" w:rsidP="000726BC">
      <w:pPr>
        <w:numPr>
          <w:ilvl w:val="0"/>
          <w:numId w:val="4"/>
        </w:numPr>
        <w:ind w:left="2552"/>
      </w:pPr>
      <w:r w:rsidRPr="000726BC">
        <w:t>2 elétrons na camada de valência</w:t>
      </w:r>
    </w:p>
    <w:p w14:paraId="506A6FC9" w14:textId="77777777" w:rsidR="000726BC" w:rsidRDefault="000726BC" w:rsidP="000726BC">
      <w:pPr>
        <w:ind w:left="1985"/>
      </w:pPr>
      <w:r w:rsidRPr="000726BC">
        <w:t>a) Em qual período ele está?</w:t>
      </w:r>
      <w:r w:rsidRPr="000726BC">
        <w:br/>
        <w:t>b) A qual grupo pertence?</w:t>
      </w:r>
      <w:r w:rsidRPr="000726BC">
        <w:br/>
        <w:t>c) Esse elemento é metal ou ametal?</w:t>
      </w:r>
      <w:r w:rsidRPr="000726BC">
        <w:br/>
        <w:t>d) Qual carga tende a formar?</w:t>
      </w:r>
    </w:p>
    <w:p w14:paraId="1E4F578D" w14:textId="18B36CBC" w:rsidR="000726BC" w:rsidRDefault="000726BC">
      <w:r>
        <w:br w:type="page"/>
      </w:r>
    </w:p>
    <w:p w14:paraId="64DE8B6C" w14:textId="77777777" w:rsidR="000726BC" w:rsidRPr="000726BC" w:rsidRDefault="000726BC" w:rsidP="000726BC">
      <w:pPr>
        <w:rPr>
          <w:b/>
          <w:bCs/>
        </w:rPr>
      </w:pPr>
      <w:r w:rsidRPr="000726BC">
        <w:rPr>
          <w:b/>
          <w:bCs/>
        </w:rPr>
        <w:lastRenderedPageBreak/>
        <w:t xml:space="preserve">4. </w:t>
      </w:r>
      <w:r w:rsidRPr="000726BC">
        <w:rPr>
          <w:rFonts w:ascii="Segoe UI Emoji" w:hAnsi="Segoe UI Emoji" w:cs="Segoe UI Emoji"/>
          <w:b/>
          <w:bCs/>
        </w:rPr>
        <w:t>🌍</w:t>
      </w:r>
      <w:r w:rsidRPr="000726BC">
        <w:rPr>
          <w:b/>
          <w:bCs/>
        </w:rPr>
        <w:t xml:space="preserve"> Análise de Propriedades</w:t>
      </w:r>
    </w:p>
    <w:p w14:paraId="489787D9" w14:textId="77777777" w:rsidR="000726BC" w:rsidRPr="000726BC" w:rsidRDefault="000726BC" w:rsidP="000726BC">
      <w:r w:rsidRPr="000726BC">
        <w:t>Um elemento possui:</w:t>
      </w:r>
    </w:p>
    <w:p w14:paraId="784372F6" w14:textId="77777777" w:rsidR="000726BC" w:rsidRPr="000726BC" w:rsidRDefault="000726BC" w:rsidP="000726BC">
      <w:pPr>
        <w:numPr>
          <w:ilvl w:val="0"/>
          <w:numId w:val="5"/>
        </w:numPr>
      </w:pPr>
      <w:r w:rsidRPr="000726BC">
        <w:t>Alto raio atômico</w:t>
      </w:r>
    </w:p>
    <w:p w14:paraId="4E9E2D1F" w14:textId="77777777" w:rsidR="000726BC" w:rsidRPr="000726BC" w:rsidRDefault="000726BC" w:rsidP="000726BC">
      <w:pPr>
        <w:numPr>
          <w:ilvl w:val="0"/>
          <w:numId w:val="5"/>
        </w:numPr>
      </w:pPr>
      <w:r w:rsidRPr="000726BC">
        <w:t>Baixa eletronegatividade</w:t>
      </w:r>
    </w:p>
    <w:p w14:paraId="2535CB84" w14:textId="77777777" w:rsidR="000726BC" w:rsidRPr="000726BC" w:rsidRDefault="000726BC" w:rsidP="000726BC">
      <w:pPr>
        <w:numPr>
          <w:ilvl w:val="0"/>
          <w:numId w:val="5"/>
        </w:numPr>
      </w:pPr>
      <w:r w:rsidRPr="000726BC">
        <w:t>1 elétron na camada de valência</w:t>
      </w:r>
    </w:p>
    <w:p w14:paraId="1BCD44D9" w14:textId="77777777" w:rsidR="000726BC" w:rsidRPr="000726BC" w:rsidRDefault="000726BC" w:rsidP="000726BC">
      <w:r w:rsidRPr="000726BC">
        <w:t>a) Ele está mais à esquerda ou à direita da tabela?</w:t>
      </w:r>
      <w:r w:rsidRPr="000726BC">
        <w:br/>
        <w:t>b) Ele está mais acima ou abaixo?</w:t>
      </w:r>
      <w:r w:rsidRPr="000726BC">
        <w:br/>
        <w:t>c) A qual família pertence?</w:t>
      </w:r>
      <w:r w:rsidRPr="000726BC">
        <w:br/>
        <w:t>d) Ele tende a formar qual tipo de íon?</w:t>
      </w:r>
    </w:p>
    <w:p w14:paraId="4C68220B" w14:textId="77777777" w:rsidR="000726BC" w:rsidRPr="000726BC" w:rsidRDefault="000726BC" w:rsidP="000726BC">
      <w:pPr>
        <w:rPr>
          <w:b/>
          <w:bCs/>
        </w:rPr>
      </w:pPr>
      <w:r w:rsidRPr="000726BC">
        <w:rPr>
          <w:b/>
          <w:bCs/>
        </w:rPr>
        <w:t xml:space="preserve">5. </w:t>
      </w:r>
      <w:r w:rsidRPr="000726BC">
        <w:rPr>
          <w:rFonts w:ascii="Segoe UI Emoji" w:hAnsi="Segoe UI Emoji" w:cs="Segoe UI Emoji"/>
          <w:b/>
          <w:bCs/>
        </w:rPr>
        <w:t>🔬</w:t>
      </w:r>
      <w:r w:rsidRPr="000726BC">
        <w:rPr>
          <w:b/>
          <w:bCs/>
        </w:rPr>
        <w:t xml:space="preserve"> Comparação</w:t>
      </w:r>
    </w:p>
    <w:p w14:paraId="51EEDBEF" w14:textId="77777777" w:rsidR="000726BC" w:rsidRPr="000726BC" w:rsidRDefault="000726BC" w:rsidP="000726BC">
      <w:r w:rsidRPr="000726BC">
        <w:t>Considere dois elementos:</w:t>
      </w:r>
    </w:p>
    <w:p w14:paraId="537834CB" w14:textId="77777777" w:rsidR="000726BC" w:rsidRPr="000726BC" w:rsidRDefault="000726BC" w:rsidP="000726BC">
      <w:pPr>
        <w:numPr>
          <w:ilvl w:val="0"/>
          <w:numId w:val="6"/>
        </w:numPr>
      </w:pPr>
      <w:r w:rsidRPr="000726BC">
        <w:t>A: 2 – 8 – 1</w:t>
      </w:r>
    </w:p>
    <w:p w14:paraId="458E28D6" w14:textId="77777777" w:rsidR="000726BC" w:rsidRPr="000726BC" w:rsidRDefault="000726BC" w:rsidP="000726BC">
      <w:pPr>
        <w:numPr>
          <w:ilvl w:val="0"/>
          <w:numId w:val="6"/>
        </w:numPr>
      </w:pPr>
      <w:r w:rsidRPr="000726BC">
        <w:t>B: 2 – 8 – 8</w:t>
      </w:r>
    </w:p>
    <w:p w14:paraId="79C17274" w14:textId="77777777" w:rsidR="000726BC" w:rsidRPr="000726BC" w:rsidRDefault="000726BC" w:rsidP="000726BC">
      <w:r w:rsidRPr="000726BC">
        <w:t>a) Qual está mais estável?</w:t>
      </w:r>
      <w:r w:rsidRPr="000726BC">
        <w:br/>
        <w:t>b) Qual é mais reativo?</w:t>
      </w:r>
      <w:r w:rsidRPr="000726BC">
        <w:br/>
        <w:t>c) Em que grupo está cada um?</w:t>
      </w:r>
      <w:r w:rsidRPr="000726BC">
        <w:br/>
        <w:t>d) Qual tende a formar íon?</w:t>
      </w:r>
    </w:p>
    <w:p w14:paraId="70181993" w14:textId="77777777" w:rsidR="000726BC" w:rsidRPr="000726BC" w:rsidRDefault="000726BC" w:rsidP="000726BC">
      <w:pPr>
        <w:ind w:left="1985"/>
        <w:rPr>
          <w:b/>
          <w:bCs/>
        </w:rPr>
      </w:pPr>
      <w:r w:rsidRPr="000726BC">
        <w:rPr>
          <w:b/>
          <w:bCs/>
        </w:rPr>
        <w:t xml:space="preserve">6. </w:t>
      </w:r>
      <w:r w:rsidRPr="000726BC">
        <w:rPr>
          <w:rFonts w:ascii="Segoe UI Emoji" w:hAnsi="Segoe UI Emoji" w:cs="Segoe UI Emoji"/>
          <w:b/>
          <w:bCs/>
        </w:rPr>
        <w:t>⚙️</w:t>
      </w:r>
      <w:r w:rsidRPr="000726BC">
        <w:rPr>
          <w:b/>
          <w:bCs/>
        </w:rPr>
        <w:t xml:space="preserve"> Identificação Completa</w:t>
      </w:r>
    </w:p>
    <w:p w14:paraId="679A1256" w14:textId="77777777" w:rsidR="000726BC" w:rsidRPr="000726BC" w:rsidRDefault="000726BC" w:rsidP="000726BC">
      <w:pPr>
        <w:ind w:left="1985"/>
      </w:pPr>
      <w:r w:rsidRPr="000726BC">
        <w:t xml:space="preserve">Um elemento possui número atômico </w:t>
      </w:r>
      <w:r w:rsidRPr="000726BC">
        <w:rPr>
          <w:b/>
          <w:bCs/>
        </w:rPr>
        <w:t>17</w:t>
      </w:r>
      <w:r w:rsidRPr="000726BC">
        <w:t>.</w:t>
      </w:r>
    </w:p>
    <w:p w14:paraId="1CBE69DA" w14:textId="5202F867" w:rsidR="000726BC" w:rsidRDefault="000726BC" w:rsidP="000726BC">
      <w:pPr>
        <w:ind w:left="1985"/>
      </w:pPr>
      <w:r w:rsidRPr="000726BC">
        <w:t>a) Faça a distribuição eletrônica.</w:t>
      </w:r>
      <w:r w:rsidRPr="000726BC">
        <w:br/>
        <w:t>b) Identifique o período.</w:t>
      </w:r>
      <w:r w:rsidRPr="000726BC">
        <w:br/>
        <w:t>c) Identifique o grupo.</w:t>
      </w:r>
      <w:r w:rsidRPr="000726BC">
        <w:br/>
        <w:t>d) Classifique como metal ou ametal.</w:t>
      </w:r>
      <w:r w:rsidRPr="000726BC">
        <w:br/>
        <w:t>e) Indique o tipo de íon que forma.</w:t>
      </w:r>
    </w:p>
    <w:p w14:paraId="570064A1" w14:textId="77777777" w:rsidR="000726BC" w:rsidRDefault="000726BC">
      <w:r>
        <w:br w:type="page"/>
      </w:r>
    </w:p>
    <w:p w14:paraId="32FFCAA2" w14:textId="77777777" w:rsidR="000726BC" w:rsidRPr="000726BC" w:rsidRDefault="000726BC" w:rsidP="000726BC">
      <w:pPr>
        <w:rPr>
          <w:b/>
          <w:bCs/>
        </w:rPr>
      </w:pPr>
      <w:r w:rsidRPr="000726BC">
        <w:rPr>
          <w:b/>
          <w:bCs/>
        </w:rPr>
        <w:lastRenderedPageBreak/>
        <w:t xml:space="preserve">7. </w:t>
      </w:r>
      <w:r w:rsidRPr="000726BC">
        <w:rPr>
          <w:rFonts w:ascii="Segoe UI Emoji" w:hAnsi="Segoe UI Emoji" w:cs="Segoe UI Emoji"/>
          <w:b/>
          <w:bCs/>
        </w:rPr>
        <w:t>🧲</w:t>
      </w:r>
      <w:r w:rsidRPr="000726BC">
        <w:rPr>
          <w:b/>
          <w:bCs/>
        </w:rPr>
        <w:t xml:space="preserve"> Elemento Hipotético</w:t>
      </w:r>
    </w:p>
    <w:p w14:paraId="1A0D6519" w14:textId="77777777" w:rsidR="000726BC" w:rsidRPr="000726BC" w:rsidRDefault="000726BC" w:rsidP="000726BC">
      <w:r w:rsidRPr="000726BC">
        <w:t>Um elemento possui:</w:t>
      </w:r>
    </w:p>
    <w:p w14:paraId="0EEC250F" w14:textId="77777777" w:rsidR="000726BC" w:rsidRPr="000726BC" w:rsidRDefault="000726BC" w:rsidP="000726BC">
      <w:pPr>
        <w:numPr>
          <w:ilvl w:val="0"/>
          <w:numId w:val="7"/>
        </w:numPr>
      </w:pPr>
      <w:r w:rsidRPr="000726BC">
        <w:t>4 camadas eletrônicas</w:t>
      </w:r>
    </w:p>
    <w:p w14:paraId="1456740A" w14:textId="77777777" w:rsidR="000726BC" w:rsidRPr="000726BC" w:rsidRDefault="000726BC" w:rsidP="000726BC">
      <w:pPr>
        <w:numPr>
          <w:ilvl w:val="0"/>
          <w:numId w:val="7"/>
        </w:numPr>
      </w:pPr>
      <w:r w:rsidRPr="000726BC">
        <w:t>1 elétron na camada de valência</w:t>
      </w:r>
    </w:p>
    <w:p w14:paraId="53AE50F7" w14:textId="77777777" w:rsidR="000726BC" w:rsidRPr="000726BC" w:rsidRDefault="000726BC" w:rsidP="000726BC">
      <w:r w:rsidRPr="000726BC">
        <w:t>a) Em qual período está?</w:t>
      </w:r>
      <w:r w:rsidRPr="000726BC">
        <w:br/>
        <w:t>b) A qual grupo pertence?</w:t>
      </w:r>
      <w:r w:rsidRPr="000726BC">
        <w:br/>
        <w:t>c) Esse elemento é metal ou ametal?</w:t>
      </w:r>
      <w:r w:rsidRPr="000726BC">
        <w:br/>
        <w:t>d) Ele é mais ou menos reativo? Justifique.</w:t>
      </w:r>
    </w:p>
    <w:p w14:paraId="775CB2D2" w14:textId="77777777" w:rsidR="000726BC" w:rsidRPr="000726BC" w:rsidRDefault="000726BC" w:rsidP="000726BC">
      <w:pPr>
        <w:rPr>
          <w:b/>
          <w:bCs/>
        </w:rPr>
      </w:pPr>
      <w:r w:rsidRPr="000726BC">
        <w:rPr>
          <w:b/>
          <w:bCs/>
        </w:rPr>
        <w:t xml:space="preserve">8. </w:t>
      </w:r>
      <w:r w:rsidRPr="000726BC">
        <w:rPr>
          <w:rFonts w:ascii="Segoe UI Emoji" w:hAnsi="Segoe UI Emoji" w:cs="Segoe UI Emoji"/>
          <w:b/>
          <w:bCs/>
        </w:rPr>
        <w:t>🔥</w:t>
      </w:r>
      <w:r w:rsidRPr="000726BC">
        <w:rPr>
          <w:b/>
          <w:bCs/>
        </w:rPr>
        <w:t xml:space="preserve"> Raciocínio Completo</w:t>
      </w:r>
    </w:p>
    <w:p w14:paraId="3A451E85" w14:textId="77777777" w:rsidR="000726BC" w:rsidRPr="000726BC" w:rsidRDefault="000726BC" w:rsidP="000726BC">
      <w:r w:rsidRPr="000726BC">
        <w:t>Um elemento apresenta:</w:t>
      </w:r>
    </w:p>
    <w:p w14:paraId="08B0B474" w14:textId="77777777" w:rsidR="000726BC" w:rsidRPr="000726BC" w:rsidRDefault="000726BC" w:rsidP="000726BC">
      <w:pPr>
        <w:numPr>
          <w:ilvl w:val="0"/>
          <w:numId w:val="8"/>
        </w:numPr>
      </w:pPr>
      <w:r w:rsidRPr="000726BC">
        <w:t>2 camadas eletrônicas</w:t>
      </w:r>
    </w:p>
    <w:p w14:paraId="7E077B56" w14:textId="77777777" w:rsidR="000726BC" w:rsidRPr="000726BC" w:rsidRDefault="000726BC" w:rsidP="000726BC">
      <w:pPr>
        <w:numPr>
          <w:ilvl w:val="0"/>
          <w:numId w:val="8"/>
        </w:numPr>
      </w:pPr>
      <w:r w:rsidRPr="000726BC">
        <w:t>6 elétrons na camada de valência</w:t>
      </w:r>
    </w:p>
    <w:p w14:paraId="0013911A" w14:textId="77777777" w:rsidR="000726BC" w:rsidRPr="000726BC" w:rsidRDefault="000726BC" w:rsidP="000726BC">
      <w:r w:rsidRPr="000726BC">
        <w:t>a) Em qual período está?</w:t>
      </w:r>
      <w:r w:rsidRPr="000726BC">
        <w:br/>
        <w:t>b) A qual grupo pertence?</w:t>
      </w:r>
      <w:r w:rsidRPr="000726BC">
        <w:br/>
        <w:t>c) Esse elemento tende a ganhar ou perder elétrons?</w:t>
      </w:r>
      <w:r w:rsidRPr="000726BC">
        <w:br/>
        <w:t>d) Qual íon forma?</w:t>
      </w:r>
    </w:p>
    <w:p w14:paraId="146E203A" w14:textId="77777777" w:rsidR="000726BC" w:rsidRPr="000726BC" w:rsidRDefault="000726BC" w:rsidP="000726BC">
      <w:pPr>
        <w:rPr>
          <w:b/>
          <w:bCs/>
        </w:rPr>
      </w:pPr>
      <w:r w:rsidRPr="000726BC">
        <w:rPr>
          <w:b/>
          <w:bCs/>
        </w:rPr>
        <w:t xml:space="preserve">9. </w:t>
      </w:r>
      <w:r w:rsidRPr="000726BC">
        <w:rPr>
          <w:rFonts w:ascii="Segoe UI Emoji" w:hAnsi="Segoe UI Emoji" w:cs="Segoe UI Emoji"/>
          <w:b/>
          <w:bCs/>
        </w:rPr>
        <w:t>💡</w:t>
      </w:r>
      <w:r w:rsidRPr="000726BC">
        <w:rPr>
          <w:b/>
          <w:bCs/>
        </w:rPr>
        <w:t xml:space="preserve"> Aplicação</w:t>
      </w:r>
    </w:p>
    <w:p w14:paraId="5FD6FBB9" w14:textId="77777777" w:rsidR="000726BC" w:rsidRPr="000726BC" w:rsidRDefault="000726BC" w:rsidP="000726BC">
      <w:r w:rsidRPr="000726BC">
        <w:t>Um elemento pertence ao grupo dos gases nobres.</w:t>
      </w:r>
    </w:p>
    <w:p w14:paraId="5583C7C2" w14:textId="77777777" w:rsidR="000726BC" w:rsidRPr="000726BC" w:rsidRDefault="000726BC" w:rsidP="000726BC">
      <w:r w:rsidRPr="000726BC">
        <w:t>a) Quantos elétrons ele possui na camada de valência?</w:t>
      </w:r>
      <w:r w:rsidRPr="000726BC">
        <w:br/>
        <w:t>b) Ele é reativo?</w:t>
      </w:r>
      <w:r w:rsidRPr="000726BC">
        <w:br/>
        <w:t>c) Em qual região da tabela está localizado?</w:t>
      </w:r>
    </w:p>
    <w:p w14:paraId="46F839E5" w14:textId="77777777" w:rsidR="000726BC" w:rsidRDefault="000726BC">
      <w:pPr>
        <w:rPr>
          <w:b/>
          <w:bCs/>
        </w:rPr>
      </w:pPr>
      <w:r>
        <w:rPr>
          <w:b/>
          <w:bCs/>
        </w:rPr>
        <w:br w:type="page"/>
      </w:r>
    </w:p>
    <w:p w14:paraId="1BF7167E" w14:textId="724B1F2F" w:rsidR="000726BC" w:rsidRPr="000726BC" w:rsidRDefault="000726BC" w:rsidP="000726BC">
      <w:pPr>
        <w:rPr>
          <w:b/>
          <w:bCs/>
        </w:rPr>
      </w:pPr>
      <w:r w:rsidRPr="000726BC">
        <w:rPr>
          <w:b/>
          <w:bCs/>
        </w:rPr>
        <w:lastRenderedPageBreak/>
        <w:t xml:space="preserve">10. </w:t>
      </w:r>
      <w:r w:rsidRPr="000726BC">
        <w:rPr>
          <w:rFonts w:ascii="Segoe UI Emoji" w:hAnsi="Segoe UI Emoji" w:cs="Segoe UI Emoji"/>
          <w:b/>
          <w:bCs/>
        </w:rPr>
        <w:t>🧠</w:t>
      </w:r>
      <w:r w:rsidRPr="000726BC">
        <w:rPr>
          <w:b/>
          <w:bCs/>
        </w:rPr>
        <w:t xml:space="preserve"> Desafio de Raciocínio</w:t>
      </w:r>
    </w:p>
    <w:p w14:paraId="7126AED2" w14:textId="77777777" w:rsidR="000726BC" w:rsidRPr="000726BC" w:rsidRDefault="000726BC" w:rsidP="000726BC">
      <w:r w:rsidRPr="000726BC">
        <w:t>Um elemento possui as seguintes características:</w:t>
      </w:r>
    </w:p>
    <w:p w14:paraId="740DA054" w14:textId="77777777" w:rsidR="000726BC" w:rsidRPr="000726BC" w:rsidRDefault="000726BC" w:rsidP="000726BC">
      <w:pPr>
        <w:numPr>
          <w:ilvl w:val="0"/>
          <w:numId w:val="9"/>
        </w:numPr>
      </w:pPr>
      <w:r w:rsidRPr="000726BC">
        <w:t>3 camadas eletrônicas</w:t>
      </w:r>
    </w:p>
    <w:p w14:paraId="49CCA20A" w14:textId="77777777" w:rsidR="000726BC" w:rsidRPr="000726BC" w:rsidRDefault="000726BC" w:rsidP="000726BC">
      <w:pPr>
        <w:numPr>
          <w:ilvl w:val="0"/>
          <w:numId w:val="9"/>
        </w:numPr>
      </w:pPr>
      <w:r w:rsidRPr="000726BC">
        <w:t>7 elétrons na camada de valência</w:t>
      </w:r>
    </w:p>
    <w:p w14:paraId="4A712649" w14:textId="77777777" w:rsidR="000726BC" w:rsidRPr="000726BC" w:rsidRDefault="000726BC" w:rsidP="000726BC">
      <w:pPr>
        <w:numPr>
          <w:ilvl w:val="0"/>
          <w:numId w:val="9"/>
        </w:numPr>
      </w:pPr>
      <w:r w:rsidRPr="000726BC">
        <w:t>Alta eletronegatividade</w:t>
      </w:r>
    </w:p>
    <w:p w14:paraId="71D69163" w14:textId="77777777" w:rsidR="000726BC" w:rsidRPr="000726BC" w:rsidRDefault="000726BC" w:rsidP="000726BC">
      <w:r w:rsidRPr="000726BC">
        <w:t>a) Em qual período ele está?</w:t>
      </w:r>
      <w:r w:rsidRPr="000726BC">
        <w:br/>
        <w:t>b) A qual família pertence?</w:t>
      </w:r>
      <w:r w:rsidRPr="000726BC">
        <w:br/>
        <w:t>c) Esse elemento é metal ou ametal?</w:t>
      </w:r>
      <w:r w:rsidRPr="000726BC">
        <w:br/>
        <w:t>d) Qual íon ele forma?</w:t>
      </w:r>
    </w:p>
    <w:p w14:paraId="4F947F1F" w14:textId="77777777" w:rsidR="000726BC" w:rsidRPr="000726BC" w:rsidRDefault="000726BC" w:rsidP="000726BC">
      <w:r w:rsidRPr="000726BC">
        <w:pict w14:anchorId="2E97DB43">
          <v:rect id="_x0000_i1142" style="width:0;height:1.5pt" o:hralign="center" o:hrstd="t" o:hr="t" fillcolor="#a0a0a0" stroked="f"/>
        </w:pict>
      </w:r>
    </w:p>
    <w:p w14:paraId="0EDDA15B" w14:textId="77777777" w:rsidR="000726BC" w:rsidRPr="000726BC" w:rsidRDefault="000726BC" w:rsidP="000726BC">
      <w:pPr>
        <w:rPr>
          <w:b/>
          <w:bCs/>
        </w:rPr>
      </w:pPr>
      <w:r w:rsidRPr="000726BC">
        <w:rPr>
          <w:rFonts w:ascii="Segoe UI Emoji" w:hAnsi="Segoe UI Emoji" w:cs="Segoe UI Emoji"/>
          <w:b/>
          <w:bCs/>
        </w:rPr>
        <w:t>💡</w:t>
      </w:r>
      <w:r w:rsidRPr="000726BC">
        <w:rPr>
          <w:b/>
          <w:bCs/>
        </w:rPr>
        <w:t xml:space="preserve"> Desafio (Bônus)</w:t>
      </w:r>
    </w:p>
    <w:p w14:paraId="6783D269" w14:textId="77777777" w:rsidR="000726BC" w:rsidRPr="000726BC" w:rsidRDefault="000726BC" w:rsidP="000726BC">
      <w:r w:rsidRPr="000726BC">
        <w:t xml:space="preserve">Explique como é possível determinar a </w:t>
      </w:r>
      <w:r w:rsidRPr="000726BC">
        <w:rPr>
          <w:b/>
          <w:bCs/>
        </w:rPr>
        <w:t>posição de um elemento na tabela periódica apenas pela distribuição eletrônica</w:t>
      </w:r>
      <w:r w:rsidRPr="000726BC">
        <w:t>.</w:t>
      </w:r>
    </w:p>
    <w:p w14:paraId="472BE262" w14:textId="77777777" w:rsidR="000726BC" w:rsidRDefault="000726BC" w:rsidP="000726BC">
      <w:r w:rsidRPr="000726BC">
        <w:pict w14:anchorId="12C373EE">
          <v:rect id="_x0000_i1115" style="width:0;height:1.5pt" o:hralign="center" o:hrstd="t" o:hr="t" fillcolor="#a0a0a0" stroked="f"/>
        </w:pict>
      </w:r>
    </w:p>
    <w:p w14:paraId="28AD2C22" w14:textId="37C149FB" w:rsidR="000726BC" w:rsidRPr="000726BC" w:rsidRDefault="000726BC" w:rsidP="000726BC">
      <w:r w:rsidRPr="000726BC">
        <w:pict w14:anchorId="1682ECC0">
          <v:rect id="_x0000_i1143" style="width:0;height:1.5pt" o:hralign="center" o:hrstd="t" o:hr="t" fillcolor="#a0a0a0" stroked="f"/>
        </w:pict>
      </w:r>
    </w:p>
    <w:p w14:paraId="3F17210B" w14:textId="06E95DE7" w:rsidR="00C93528" w:rsidRDefault="000726BC" w:rsidP="00742F42">
      <w:r w:rsidRPr="000726BC">
        <w:pict w14:anchorId="0D3FFFEC">
          <v:rect id="_x0000_i1144" style="width:0;height:1.5pt" o:hralign="center" o:hrstd="t" o:hr="t" fillcolor="#a0a0a0" stroked="f"/>
        </w:pict>
      </w:r>
    </w:p>
    <w:p w14:paraId="13CCAF97" w14:textId="6DC5AB44" w:rsidR="000726BC" w:rsidRDefault="000726BC" w:rsidP="00742F42">
      <w:r w:rsidRPr="000726BC">
        <w:pict w14:anchorId="2E78DD11">
          <v:rect id="_x0000_i1145" style="width:0;height:1.5pt" o:hralign="center" o:hrstd="t" o:hr="t" fillcolor="#a0a0a0" stroked="f"/>
        </w:pict>
      </w:r>
    </w:p>
    <w:p w14:paraId="167C3C7C" w14:textId="3F38BC84" w:rsidR="000726BC" w:rsidRPr="00C93528" w:rsidRDefault="000726BC" w:rsidP="00742F42">
      <w:r w:rsidRPr="000726BC">
        <w:pict w14:anchorId="37291C8A">
          <v:rect id="_x0000_i1146" style="width:0;height:1.5pt" o:hralign="center" o:hrstd="t" o:hr="t" fillcolor="#a0a0a0" stroked="f"/>
        </w:pict>
      </w:r>
    </w:p>
    <w:sectPr w:rsidR="000726BC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D5D21" w14:textId="77777777" w:rsidR="00181BBE" w:rsidRDefault="00181BBE" w:rsidP="00742F42">
      <w:pPr>
        <w:spacing w:after="0" w:line="240" w:lineRule="auto"/>
      </w:pPr>
      <w:r>
        <w:separator/>
      </w:r>
    </w:p>
  </w:endnote>
  <w:endnote w:type="continuationSeparator" w:id="0">
    <w:p w14:paraId="09EB8124" w14:textId="77777777" w:rsidR="00181BBE" w:rsidRDefault="00181BBE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F2C19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D9F8D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B6945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49465" w14:textId="77777777" w:rsidR="00181BBE" w:rsidRDefault="00181BBE" w:rsidP="00742F42">
      <w:pPr>
        <w:spacing w:after="0" w:line="240" w:lineRule="auto"/>
      </w:pPr>
      <w:r>
        <w:separator/>
      </w:r>
    </w:p>
  </w:footnote>
  <w:footnote w:type="continuationSeparator" w:id="0">
    <w:p w14:paraId="0CF5AE93" w14:textId="77777777" w:rsidR="00181BBE" w:rsidRDefault="00181BBE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7273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0ABC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D2586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83393"/>
    <w:multiLevelType w:val="multilevel"/>
    <w:tmpl w:val="78A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00EFB"/>
    <w:multiLevelType w:val="multilevel"/>
    <w:tmpl w:val="D08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52BCD"/>
    <w:multiLevelType w:val="multilevel"/>
    <w:tmpl w:val="0870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929CC"/>
    <w:multiLevelType w:val="multilevel"/>
    <w:tmpl w:val="55E4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553BA"/>
    <w:multiLevelType w:val="multilevel"/>
    <w:tmpl w:val="7D04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296901"/>
    <w:multiLevelType w:val="multilevel"/>
    <w:tmpl w:val="57A0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8"/>
  </w:num>
  <w:num w:numId="2" w16cid:durableId="343703507">
    <w:abstractNumId w:val="6"/>
  </w:num>
  <w:num w:numId="3" w16cid:durableId="1655644146">
    <w:abstractNumId w:val="0"/>
  </w:num>
  <w:num w:numId="4" w16cid:durableId="1940871517">
    <w:abstractNumId w:val="2"/>
  </w:num>
  <w:num w:numId="5" w16cid:durableId="428278352">
    <w:abstractNumId w:val="1"/>
  </w:num>
  <w:num w:numId="6" w16cid:durableId="1475558332">
    <w:abstractNumId w:val="5"/>
  </w:num>
  <w:num w:numId="7" w16cid:durableId="835220976">
    <w:abstractNumId w:val="4"/>
  </w:num>
  <w:num w:numId="8" w16cid:durableId="377631369">
    <w:abstractNumId w:val="3"/>
  </w:num>
  <w:num w:numId="9" w16cid:durableId="16806163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BC"/>
    <w:rsid w:val="000726BC"/>
    <w:rsid w:val="00181BBE"/>
    <w:rsid w:val="0045558D"/>
    <w:rsid w:val="00545B7A"/>
    <w:rsid w:val="005B2082"/>
    <w:rsid w:val="00742F42"/>
    <w:rsid w:val="007555AB"/>
    <w:rsid w:val="00771BC2"/>
    <w:rsid w:val="007D198B"/>
    <w:rsid w:val="007D654C"/>
    <w:rsid w:val="00B25051"/>
    <w:rsid w:val="00B548C3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A3C9D4"/>
  <w15:chartTrackingRefBased/>
  <w15:docId w15:val="{9C2BDB3C-C7F6-4A2C-85CF-0643DF8D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3</TotalTime>
  <Pages>4</Pages>
  <Words>406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2026-03-23T14:13:00Z</dcterms:created>
  <dcterms:modified xsi:type="dcterms:W3CDTF">2026-03-23T14:16:00Z</dcterms:modified>
</cp:coreProperties>
</file>