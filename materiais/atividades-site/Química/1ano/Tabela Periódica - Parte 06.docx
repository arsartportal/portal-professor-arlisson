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90F4" w14:textId="77777777" w:rsidR="00F96662" w:rsidRPr="00F96662" w:rsidRDefault="00F96662" w:rsidP="00F96662">
      <w:pPr>
        <w:jc w:val="center"/>
        <w:rPr>
          <w:b/>
          <w:bCs/>
        </w:rPr>
      </w:pPr>
      <w:r w:rsidRPr="00F96662">
        <w:rPr>
          <w:rFonts w:ascii="Segoe UI Emoji" w:hAnsi="Segoe UI Emoji" w:cs="Segoe UI Emoji"/>
          <w:b/>
          <w:bCs/>
        </w:rPr>
        <w:t>🧪</w:t>
      </w:r>
      <w:r w:rsidRPr="00F96662">
        <w:rPr>
          <w:b/>
          <w:bCs/>
        </w:rPr>
        <w:t xml:space="preserve"> ATIVIDADE 06 – TENDÊNCIAS PERIÓDICAS (INTRODUÇÃO)</w:t>
      </w:r>
    </w:p>
    <w:p w14:paraId="768BBAA0" w14:textId="45ACFF09" w:rsidR="00F96662" w:rsidRPr="00F96662" w:rsidRDefault="00F96662" w:rsidP="00F96662">
      <w:r w:rsidRPr="00F96662">
        <w:rPr>
          <w:b/>
          <w:bCs/>
        </w:rPr>
        <w:t>Instruções:</w:t>
      </w:r>
      <w:r w:rsidRPr="00F96662">
        <w:t xml:space="preserve"> Resolva as situações abaixo apresentando </w:t>
      </w:r>
      <w:r w:rsidRPr="00F96662">
        <w:rPr>
          <w:b/>
          <w:bCs/>
        </w:rPr>
        <w:t>justificativas claras no caderno</w:t>
      </w:r>
      <w:r w:rsidRPr="00F96662">
        <w:t>.</w:t>
      </w:r>
    </w:p>
    <w:p w14:paraId="3A0234E9" w14:textId="77777777" w:rsidR="00F96662" w:rsidRDefault="00F96662" w:rsidP="00F96662">
      <w:pPr>
        <w:rPr>
          <w:b/>
          <w:bCs/>
        </w:rPr>
      </w:pPr>
    </w:p>
    <w:p w14:paraId="77889A3A" w14:textId="18C0DD9B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1. </w:t>
      </w:r>
      <w:r w:rsidRPr="00F96662">
        <w:rPr>
          <w:rFonts w:ascii="Segoe UI Emoji" w:hAnsi="Segoe UI Emoji" w:cs="Segoe UI Emoji"/>
          <w:b/>
          <w:bCs/>
        </w:rPr>
        <w:t>⚛️</w:t>
      </w:r>
      <w:r w:rsidRPr="00F96662">
        <w:rPr>
          <w:b/>
          <w:bCs/>
        </w:rPr>
        <w:t xml:space="preserve"> Raio Atômico</w:t>
      </w:r>
    </w:p>
    <w:p w14:paraId="4E919868" w14:textId="77777777" w:rsidR="00F96662" w:rsidRPr="00F96662" w:rsidRDefault="00F96662" w:rsidP="00F96662">
      <w:r w:rsidRPr="00F96662">
        <w:t>O raio atômico representa o “tamanho” do átomo.</w:t>
      </w:r>
    </w:p>
    <w:p w14:paraId="4290B901" w14:textId="77777777" w:rsidR="00F96662" w:rsidRPr="00F96662" w:rsidRDefault="00F96662" w:rsidP="00F96662">
      <w:r w:rsidRPr="00F96662">
        <w:t>a) Ao descer em uma família da tabela periódica, o raio atômico aumenta ou diminui?</w:t>
      </w:r>
      <w:r w:rsidRPr="00F96662">
        <w:br/>
        <w:t>b) Explique o motivo dessa variação.</w:t>
      </w:r>
    </w:p>
    <w:p w14:paraId="7F998258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2. </w:t>
      </w:r>
      <w:r w:rsidRPr="00F96662">
        <w:rPr>
          <w:rFonts w:ascii="Segoe UI Emoji" w:hAnsi="Segoe UI Emoji" w:cs="Segoe UI Emoji"/>
          <w:b/>
          <w:bCs/>
        </w:rPr>
        <w:t>⚡</w:t>
      </w:r>
      <w:r w:rsidRPr="00F96662">
        <w:rPr>
          <w:b/>
          <w:bCs/>
        </w:rPr>
        <w:t xml:space="preserve"> Raio ao Longo do Per</w:t>
      </w:r>
      <w:r w:rsidRPr="00F96662">
        <w:rPr>
          <w:rFonts w:ascii="Calibri" w:hAnsi="Calibri" w:cs="Calibri"/>
          <w:b/>
          <w:bCs/>
        </w:rPr>
        <w:t>í</w:t>
      </w:r>
      <w:r w:rsidRPr="00F96662">
        <w:rPr>
          <w:b/>
          <w:bCs/>
        </w:rPr>
        <w:t>odo</w:t>
      </w:r>
    </w:p>
    <w:p w14:paraId="3F2A68BF" w14:textId="77777777" w:rsidR="00F96662" w:rsidRPr="00F96662" w:rsidRDefault="00F96662" w:rsidP="00F96662">
      <w:r w:rsidRPr="00F96662">
        <w:t>Ao analisar elementos em um mesmo período (da esquerda para a direita):</w:t>
      </w:r>
    </w:p>
    <w:p w14:paraId="59014E1D" w14:textId="77777777" w:rsidR="00F96662" w:rsidRPr="00F96662" w:rsidRDefault="00F96662" w:rsidP="00F96662">
      <w:r w:rsidRPr="00F96662">
        <w:t>a) O raio atômico aumenta ou diminui?</w:t>
      </w:r>
      <w:r w:rsidRPr="00F96662">
        <w:br/>
        <w:t>b) Justifique com base na atração do núcleo.</w:t>
      </w:r>
    </w:p>
    <w:p w14:paraId="088DBA9C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3. </w:t>
      </w:r>
      <w:r w:rsidRPr="00F96662">
        <w:rPr>
          <w:rFonts w:ascii="Segoe UI Emoji" w:hAnsi="Segoe UI Emoji" w:cs="Segoe UI Emoji"/>
          <w:b/>
          <w:bCs/>
        </w:rPr>
        <w:t>🔋</w:t>
      </w:r>
      <w:r w:rsidRPr="00F96662">
        <w:rPr>
          <w:b/>
          <w:bCs/>
        </w:rPr>
        <w:t xml:space="preserve"> Eletronegatividade</w:t>
      </w:r>
    </w:p>
    <w:p w14:paraId="403CB49C" w14:textId="77777777" w:rsidR="00F96662" w:rsidRPr="00F96662" w:rsidRDefault="00F96662" w:rsidP="00F96662">
      <w:r w:rsidRPr="00F96662">
        <w:t>A eletronegatividade indica a capacidade de um átomo de atrair elétrons.</w:t>
      </w:r>
    </w:p>
    <w:p w14:paraId="73E99884" w14:textId="77777777" w:rsidR="00F96662" w:rsidRPr="00F96662" w:rsidRDefault="00F96662" w:rsidP="00F96662">
      <w:r w:rsidRPr="00F96662">
        <w:t>a) Ao longo de um período, ela aumenta ou diminui?</w:t>
      </w:r>
      <w:r w:rsidRPr="00F96662">
        <w:br/>
        <w:t>b) E ao descer uma família?</w:t>
      </w:r>
    </w:p>
    <w:p w14:paraId="2F04A1A1" w14:textId="77777777" w:rsidR="00F96662" w:rsidRPr="00F96662" w:rsidRDefault="00F96662" w:rsidP="00F96662">
      <w:pPr>
        <w:ind w:left="851"/>
        <w:rPr>
          <w:b/>
          <w:bCs/>
        </w:rPr>
      </w:pPr>
      <w:r w:rsidRPr="00F96662">
        <w:rPr>
          <w:b/>
          <w:bCs/>
        </w:rPr>
        <w:t xml:space="preserve">4. </w:t>
      </w:r>
      <w:r w:rsidRPr="00F96662">
        <w:rPr>
          <w:rFonts w:ascii="Segoe UI Emoji" w:hAnsi="Segoe UI Emoji" w:cs="Segoe UI Emoji"/>
          <w:b/>
          <w:bCs/>
        </w:rPr>
        <w:t>🌍</w:t>
      </w:r>
      <w:r w:rsidRPr="00F96662">
        <w:rPr>
          <w:b/>
          <w:bCs/>
        </w:rPr>
        <w:t xml:space="preserve"> Comparação de Elementos</w:t>
      </w:r>
    </w:p>
    <w:p w14:paraId="5FB95BAD" w14:textId="77777777" w:rsidR="00F96662" w:rsidRPr="00F96662" w:rsidRDefault="00F96662" w:rsidP="00F96662">
      <w:pPr>
        <w:ind w:left="851"/>
      </w:pPr>
      <w:r w:rsidRPr="00F96662">
        <w:t>Considere dois elementos:</w:t>
      </w:r>
    </w:p>
    <w:p w14:paraId="64FEF2E8" w14:textId="77777777" w:rsidR="00F96662" w:rsidRPr="00F96662" w:rsidRDefault="00F96662" w:rsidP="00F96662">
      <w:pPr>
        <w:numPr>
          <w:ilvl w:val="0"/>
          <w:numId w:val="4"/>
        </w:numPr>
        <w:tabs>
          <w:tab w:val="clear" w:pos="720"/>
        </w:tabs>
        <w:ind w:left="1134" w:firstLine="0"/>
      </w:pPr>
      <w:r w:rsidRPr="00F96662">
        <w:t>A: localizado no topo da tabela</w:t>
      </w:r>
    </w:p>
    <w:p w14:paraId="23B9A02D" w14:textId="77777777" w:rsidR="00F96662" w:rsidRPr="00F96662" w:rsidRDefault="00F96662" w:rsidP="00F96662">
      <w:pPr>
        <w:numPr>
          <w:ilvl w:val="0"/>
          <w:numId w:val="4"/>
        </w:numPr>
        <w:tabs>
          <w:tab w:val="clear" w:pos="720"/>
        </w:tabs>
        <w:ind w:left="1134" w:firstLine="0"/>
      </w:pPr>
      <w:r w:rsidRPr="00F96662">
        <w:t>B: localizado na parte inferior</w:t>
      </w:r>
    </w:p>
    <w:p w14:paraId="2342956C" w14:textId="77777777" w:rsidR="00F96662" w:rsidRPr="00F96662" w:rsidRDefault="00F96662" w:rsidP="00F96662">
      <w:pPr>
        <w:ind w:left="851"/>
      </w:pPr>
      <w:r w:rsidRPr="00F96662">
        <w:t>a) Qual deles tende a ter maior raio atômico?</w:t>
      </w:r>
      <w:r w:rsidRPr="00F96662">
        <w:br/>
        <w:t>b) Qual tende a ter maior eletronegatividade?</w:t>
      </w:r>
    </w:p>
    <w:p w14:paraId="4362AD4B" w14:textId="77777777" w:rsidR="00F96662" w:rsidRPr="00F96662" w:rsidRDefault="00F96662" w:rsidP="00F96662">
      <w:pPr>
        <w:ind w:left="2268" w:right="1416"/>
        <w:rPr>
          <w:b/>
          <w:bCs/>
        </w:rPr>
      </w:pPr>
      <w:r w:rsidRPr="00F96662">
        <w:rPr>
          <w:b/>
          <w:bCs/>
        </w:rPr>
        <w:t xml:space="preserve">5. </w:t>
      </w:r>
      <w:r w:rsidRPr="00F96662">
        <w:rPr>
          <w:rFonts w:ascii="Segoe UI Emoji" w:hAnsi="Segoe UI Emoji" w:cs="Segoe UI Emoji"/>
          <w:b/>
          <w:bCs/>
        </w:rPr>
        <w:t>🔬</w:t>
      </w:r>
      <w:r w:rsidRPr="00F96662">
        <w:rPr>
          <w:b/>
          <w:bCs/>
        </w:rPr>
        <w:t xml:space="preserve"> Energia de Ionização</w:t>
      </w:r>
    </w:p>
    <w:p w14:paraId="3B9EF674" w14:textId="77777777" w:rsidR="00F96662" w:rsidRPr="00F96662" w:rsidRDefault="00F96662" w:rsidP="00F96662">
      <w:pPr>
        <w:ind w:left="2268" w:right="1416"/>
      </w:pPr>
      <w:r w:rsidRPr="00F96662">
        <w:t>A energia de ionização é a energia necessária para retirar um elétron de um átomo.</w:t>
      </w:r>
    </w:p>
    <w:p w14:paraId="5C61A2AB" w14:textId="77777777" w:rsidR="00F96662" w:rsidRPr="00F96662" w:rsidRDefault="00F96662" w:rsidP="00F96662">
      <w:pPr>
        <w:ind w:left="2268" w:right="1416"/>
      </w:pPr>
      <w:r w:rsidRPr="00F96662">
        <w:t>a) Um átomo que segura fortemente seus elétrons terá alta ou baixa energia de ionização?</w:t>
      </w:r>
      <w:r w:rsidRPr="00F96662">
        <w:br/>
        <w:t>b) Relacione isso com a estabilidade do átomo.</w:t>
      </w:r>
    </w:p>
    <w:p w14:paraId="2E51BD44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lastRenderedPageBreak/>
        <w:t xml:space="preserve">6. </w:t>
      </w:r>
      <w:r w:rsidRPr="00F96662">
        <w:rPr>
          <w:rFonts w:ascii="Segoe UI Emoji" w:hAnsi="Segoe UI Emoji" w:cs="Segoe UI Emoji"/>
          <w:b/>
          <w:bCs/>
        </w:rPr>
        <w:t>⚙️</w:t>
      </w:r>
      <w:r w:rsidRPr="00F96662">
        <w:rPr>
          <w:b/>
          <w:bCs/>
        </w:rPr>
        <w:t xml:space="preserve"> Interpretação</w:t>
      </w:r>
    </w:p>
    <w:p w14:paraId="10D6AD07" w14:textId="77777777" w:rsidR="00F96662" w:rsidRPr="00F96662" w:rsidRDefault="00F96662" w:rsidP="00F96662">
      <w:r w:rsidRPr="00F96662">
        <w:t>Um elemento possui alto valor de eletronegatividade.</w:t>
      </w:r>
    </w:p>
    <w:p w14:paraId="16B8986C" w14:textId="77777777" w:rsidR="00F96662" w:rsidRPr="00F96662" w:rsidRDefault="00F96662" w:rsidP="00F96662">
      <w:r w:rsidRPr="00F96662">
        <w:t>a) Ele tende a ganhar ou perder elétrons?</w:t>
      </w:r>
      <w:r w:rsidRPr="00F96662">
        <w:br/>
        <w:t>b) Esse elemento é mais provável de ser metal ou ametal?</w:t>
      </w:r>
    </w:p>
    <w:p w14:paraId="474513AD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7. </w:t>
      </w:r>
      <w:r w:rsidRPr="00F96662">
        <w:rPr>
          <w:rFonts w:ascii="Segoe UI Emoji" w:hAnsi="Segoe UI Emoji" w:cs="Segoe UI Emoji"/>
          <w:b/>
          <w:bCs/>
        </w:rPr>
        <w:t>🧲</w:t>
      </w:r>
      <w:r w:rsidRPr="00F96662">
        <w:rPr>
          <w:b/>
          <w:bCs/>
        </w:rPr>
        <w:t xml:space="preserve"> Comparação Direta</w:t>
      </w:r>
    </w:p>
    <w:p w14:paraId="40109F13" w14:textId="77777777" w:rsidR="00F96662" w:rsidRPr="00F96662" w:rsidRDefault="00F96662" w:rsidP="00F96662">
      <w:r w:rsidRPr="00F96662">
        <w:t>Compare:</w:t>
      </w:r>
    </w:p>
    <w:p w14:paraId="58B383D4" w14:textId="77777777" w:rsidR="00F96662" w:rsidRPr="00F96662" w:rsidRDefault="00F96662" w:rsidP="00F96662">
      <w:pPr>
        <w:numPr>
          <w:ilvl w:val="0"/>
          <w:numId w:val="5"/>
        </w:numPr>
      </w:pPr>
      <w:r w:rsidRPr="00F96662">
        <w:t>Um metal alcalino</w:t>
      </w:r>
    </w:p>
    <w:p w14:paraId="79D53361" w14:textId="77777777" w:rsidR="00F96662" w:rsidRPr="00F96662" w:rsidRDefault="00F96662" w:rsidP="00F96662">
      <w:pPr>
        <w:numPr>
          <w:ilvl w:val="0"/>
          <w:numId w:val="5"/>
        </w:numPr>
      </w:pPr>
      <w:r w:rsidRPr="00F96662">
        <w:t>Um halogênio</w:t>
      </w:r>
    </w:p>
    <w:p w14:paraId="03210881" w14:textId="77777777" w:rsidR="00F96662" w:rsidRPr="00F96662" w:rsidRDefault="00F96662" w:rsidP="00F96662">
      <w:r w:rsidRPr="00F96662">
        <w:t>a) Qual possui maior eletronegatividade?</w:t>
      </w:r>
      <w:r w:rsidRPr="00F96662">
        <w:br/>
        <w:t>b) Qual possui maior raio atômico?</w:t>
      </w:r>
      <w:r w:rsidRPr="00F96662">
        <w:br/>
        <w:t>c) Justifique.</w:t>
      </w:r>
    </w:p>
    <w:p w14:paraId="0417EA10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8. </w:t>
      </w:r>
      <w:r w:rsidRPr="00F96662">
        <w:rPr>
          <w:rFonts w:ascii="Segoe UI Emoji" w:hAnsi="Segoe UI Emoji" w:cs="Segoe UI Emoji"/>
          <w:b/>
          <w:bCs/>
        </w:rPr>
        <w:t>🔥</w:t>
      </w:r>
      <w:r w:rsidRPr="00F96662">
        <w:rPr>
          <w:b/>
          <w:bCs/>
        </w:rPr>
        <w:t xml:space="preserve"> Tendência Geral</w:t>
      </w:r>
    </w:p>
    <w:p w14:paraId="247B2136" w14:textId="77777777" w:rsidR="00F96662" w:rsidRPr="00F96662" w:rsidRDefault="00F96662" w:rsidP="00F96662">
      <w:r w:rsidRPr="00F96662">
        <w:t>Complete com “aumenta” ou “diminui”:</w:t>
      </w:r>
    </w:p>
    <w:p w14:paraId="22B5CD57" w14:textId="77777777" w:rsidR="00F96662" w:rsidRPr="00F96662" w:rsidRDefault="00F96662" w:rsidP="00F96662">
      <w:r w:rsidRPr="00F96662">
        <w:t>a) Ao descer na tabela, o raio atômico ______.</w:t>
      </w:r>
      <w:r w:rsidRPr="00F96662">
        <w:br/>
        <w:t>b) Ao longo do período, a eletronegatividade ______.</w:t>
      </w:r>
      <w:r w:rsidRPr="00F96662">
        <w:br/>
        <w:t>c) Ao longo do período, o raio atômico ______.</w:t>
      </w:r>
    </w:p>
    <w:p w14:paraId="34715411" w14:textId="77777777" w:rsidR="00F96662" w:rsidRPr="00F96662" w:rsidRDefault="00F96662" w:rsidP="00F96662">
      <w:pPr>
        <w:rPr>
          <w:b/>
          <w:bCs/>
        </w:rPr>
      </w:pPr>
      <w:r w:rsidRPr="00F96662">
        <w:rPr>
          <w:b/>
          <w:bCs/>
        </w:rPr>
        <w:t xml:space="preserve">9. </w:t>
      </w:r>
      <w:r w:rsidRPr="00F96662">
        <w:rPr>
          <w:rFonts w:ascii="Segoe UI Emoji" w:hAnsi="Segoe UI Emoji" w:cs="Segoe UI Emoji"/>
          <w:b/>
          <w:bCs/>
        </w:rPr>
        <w:t>💡</w:t>
      </w:r>
      <w:r w:rsidRPr="00F96662">
        <w:rPr>
          <w:b/>
          <w:bCs/>
        </w:rPr>
        <w:t xml:space="preserve"> Aplicação</w:t>
      </w:r>
    </w:p>
    <w:p w14:paraId="7AB2D242" w14:textId="77777777" w:rsidR="00F96662" w:rsidRPr="00F96662" w:rsidRDefault="00F96662" w:rsidP="00F96662">
      <w:r w:rsidRPr="00F96662">
        <w:t>Explique por que os átomos localizados à direita da tabela periódica tendem a atrair mais elétrons.</w:t>
      </w:r>
    </w:p>
    <w:p w14:paraId="62DE1EBF" w14:textId="77777777" w:rsidR="00F96662" w:rsidRPr="00F96662" w:rsidRDefault="00F96662" w:rsidP="00F96662">
      <w:pPr>
        <w:ind w:left="1843"/>
        <w:rPr>
          <w:b/>
          <w:bCs/>
        </w:rPr>
      </w:pPr>
      <w:r w:rsidRPr="00F96662">
        <w:rPr>
          <w:b/>
          <w:bCs/>
        </w:rPr>
        <w:t xml:space="preserve">10. </w:t>
      </w:r>
      <w:r w:rsidRPr="00F96662">
        <w:rPr>
          <w:rFonts w:ascii="Segoe UI Emoji" w:hAnsi="Segoe UI Emoji" w:cs="Segoe UI Emoji"/>
          <w:b/>
          <w:bCs/>
        </w:rPr>
        <w:t>🧠</w:t>
      </w:r>
      <w:r w:rsidRPr="00F96662">
        <w:rPr>
          <w:b/>
          <w:bCs/>
        </w:rPr>
        <w:t xml:space="preserve"> Desafio de Raciocínio</w:t>
      </w:r>
    </w:p>
    <w:p w14:paraId="7E4E7D45" w14:textId="77777777" w:rsidR="00F96662" w:rsidRPr="00F96662" w:rsidRDefault="00F96662" w:rsidP="00F96662">
      <w:pPr>
        <w:ind w:left="1843"/>
      </w:pPr>
      <w:r w:rsidRPr="00F96662">
        <w:t>Um elemento possui:</w:t>
      </w:r>
    </w:p>
    <w:p w14:paraId="2428B1E2" w14:textId="77777777" w:rsidR="00F96662" w:rsidRPr="00F96662" w:rsidRDefault="00F96662" w:rsidP="00F96662">
      <w:pPr>
        <w:numPr>
          <w:ilvl w:val="0"/>
          <w:numId w:val="6"/>
        </w:numPr>
        <w:ind w:left="2410"/>
      </w:pPr>
      <w:r w:rsidRPr="00F96662">
        <w:t>Pequeno raio atômico</w:t>
      </w:r>
    </w:p>
    <w:p w14:paraId="483D01A5" w14:textId="77777777" w:rsidR="00F96662" w:rsidRPr="00F96662" w:rsidRDefault="00F96662" w:rsidP="00F96662">
      <w:pPr>
        <w:numPr>
          <w:ilvl w:val="0"/>
          <w:numId w:val="6"/>
        </w:numPr>
        <w:ind w:left="2410"/>
      </w:pPr>
      <w:r w:rsidRPr="00F96662">
        <w:t>Alta eletronegatividade</w:t>
      </w:r>
    </w:p>
    <w:p w14:paraId="6774E8E9" w14:textId="77777777" w:rsidR="00F96662" w:rsidRPr="00F96662" w:rsidRDefault="00F96662" w:rsidP="00F96662">
      <w:pPr>
        <w:ind w:left="1843"/>
      </w:pPr>
      <w:r w:rsidRPr="00F96662">
        <w:t>a) Ele está mais à esquerda ou à direita da tabela?</w:t>
      </w:r>
      <w:r w:rsidRPr="00F96662">
        <w:br/>
        <w:t>b) Ele está mais acima ou abaixo?</w:t>
      </w:r>
      <w:r w:rsidRPr="00F96662">
        <w:br/>
        <w:t>c) Esse elemento tende a ganhar ou perder elétrons?</w:t>
      </w:r>
    </w:p>
    <w:p w14:paraId="0B1827E9" w14:textId="1A940073" w:rsidR="00F96662" w:rsidRPr="00F96662" w:rsidRDefault="00F96662" w:rsidP="00F96662"/>
    <w:p w14:paraId="38BFD363" w14:textId="77777777" w:rsidR="00F96662" w:rsidRPr="00F96662" w:rsidRDefault="00F96662" w:rsidP="00F96662">
      <w:pPr>
        <w:rPr>
          <w:b/>
          <w:bCs/>
        </w:rPr>
      </w:pPr>
      <w:r w:rsidRPr="00F96662">
        <w:rPr>
          <w:rFonts w:ascii="Segoe UI Emoji" w:hAnsi="Segoe UI Emoji" w:cs="Segoe UI Emoji"/>
          <w:b/>
          <w:bCs/>
        </w:rPr>
        <w:lastRenderedPageBreak/>
        <w:t>💡</w:t>
      </w:r>
      <w:r w:rsidRPr="00F96662">
        <w:rPr>
          <w:b/>
          <w:bCs/>
        </w:rPr>
        <w:t xml:space="preserve"> Desafio (Bônus)</w:t>
      </w:r>
    </w:p>
    <w:p w14:paraId="321D4A38" w14:textId="77777777" w:rsidR="00F96662" w:rsidRPr="00F96662" w:rsidRDefault="00F96662" w:rsidP="00F96662">
      <w:r w:rsidRPr="00F96662">
        <w:t xml:space="preserve">Explique a relação entre </w:t>
      </w:r>
      <w:r w:rsidRPr="00F96662">
        <w:rPr>
          <w:b/>
          <w:bCs/>
        </w:rPr>
        <w:t>raio atômico e eletronegatividade</w:t>
      </w:r>
      <w:r w:rsidRPr="00F96662">
        <w:t>.</w:t>
      </w:r>
    </w:p>
    <w:p w14:paraId="59B3CF38" w14:textId="5121F522" w:rsidR="00F96662" w:rsidRDefault="00F96662" w:rsidP="00F96662">
      <w:r w:rsidRPr="00F96662">
        <w:pict w14:anchorId="363CAF68">
          <v:rect id="_x0000_i1151" style="width:0;height:1.5pt" o:hralign="center" o:hrstd="t" o:hr="t" fillcolor="#a0a0a0" stroked="f"/>
        </w:pict>
      </w:r>
    </w:p>
    <w:p w14:paraId="1FC87B0A" w14:textId="46F4BE7E" w:rsidR="00F96662" w:rsidRDefault="00F96662" w:rsidP="00F96662">
      <w:r w:rsidRPr="00F96662">
        <w:pict w14:anchorId="6924E1BB">
          <v:rect id="_x0000_i1150" style="width:0;height:1.5pt" o:hralign="center" o:hrstd="t" o:hr="t" fillcolor="#a0a0a0" stroked="f"/>
        </w:pict>
      </w:r>
    </w:p>
    <w:p w14:paraId="473F528C" w14:textId="484D549C" w:rsidR="00F96662" w:rsidRDefault="00F96662" w:rsidP="00F96662">
      <w:r w:rsidRPr="00F96662">
        <w:pict w14:anchorId="634E9871">
          <v:rect id="_x0000_i1147" style="width:0;height:1.5pt" o:hralign="center" o:hrstd="t" o:hr="t" fillcolor="#a0a0a0" stroked="f"/>
        </w:pict>
      </w:r>
    </w:p>
    <w:p w14:paraId="29A40F4A" w14:textId="0F9E4EBD" w:rsidR="00F96662" w:rsidRDefault="00F96662" w:rsidP="00F96662">
      <w:r w:rsidRPr="00F96662">
        <w:pict w14:anchorId="15EB5C75">
          <v:rect id="_x0000_i1146" style="width:0;height:1.5pt" o:hralign="center" o:hrstd="t" o:hr="t" fillcolor="#a0a0a0" stroked="f"/>
        </w:pict>
      </w:r>
    </w:p>
    <w:p w14:paraId="292535DC" w14:textId="68E4B942" w:rsidR="00F96662" w:rsidRDefault="00F96662" w:rsidP="00F96662">
      <w:r w:rsidRPr="00F96662">
        <w:pict w14:anchorId="138FF46B">
          <v:rect id="_x0000_i1145" style="width:0;height:1.5pt" o:hralign="center" o:hrstd="t" o:hr="t" fillcolor="#a0a0a0" stroked="f"/>
        </w:pict>
      </w:r>
    </w:p>
    <w:p w14:paraId="28B5043C" w14:textId="5BA6CD77" w:rsidR="00F96662" w:rsidRPr="00F96662" w:rsidRDefault="00F96662" w:rsidP="00F96662">
      <w:r w:rsidRPr="00F96662">
        <w:pict w14:anchorId="50160EF1">
          <v:rect id="_x0000_i1144" style="width:0;height:1.5pt" o:hralign="center" o:hrstd="t" o:hr="t" fillcolor="#a0a0a0" stroked="f"/>
        </w:pict>
      </w:r>
    </w:p>
    <w:p w14:paraId="769BE018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9F56" w14:textId="77777777" w:rsidR="00E73750" w:rsidRDefault="00E73750" w:rsidP="00742F42">
      <w:pPr>
        <w:spacing w:after="0" w:line="240" w:lineRule="auto"/>
      </w:pPr>
      <w:r>
        <w:separator/>
      </w:r>
    </w:p>
  </w:endnote>
  <w:endnote w:type="continuationSeparator" w:id="0">
    <w:p w14:paraId="5FCE0112" w14:textId="77777777" w:rsidR="00E73750" w:rsidRDefault="00E73750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06D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C461D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9393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DEDE" w14:textId="77777777" w:rsidR="00E73750" w:rsidRDefault="00E73750" w:rsidP="00742F42">
      <w:pPr>
        <w:spacing w:after="0" w:line="240" w:lineRule="auto"/>
      </w:pPr>
      <w:r>
        <w:separator/>
      </w:r>
    </w:p>
  </w:footnote>
  <w:footnote w:type="continuationSeparator" w:id="0">
    <w:p w14:paraId="003D9382" w14:textId="77777777" w:rsidR="00E73750" w:rsidRDefault="00E73750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8F6D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2D45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96B5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B4C"/>
    <w:multiLevelType w:val="multilevel"/>
    <w:tmpl w:val="60D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55014"/>
    <w:multiLevelType w:val="multilevel"/>
    <w:tmpl w:val="CCD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C0548"/>
    <w:multiLevelType w:val="multilevel"/>
    <w:tmpl w:val="A94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5"/>
  </w:num>
  <w:num w:numId="2" w16cid:durableId="343703507">
    <w:abstractNumId w:val="3"/>
  </w:num>
  <w:num w:numId="3" w16cid:durableId="1655644146">
    <w:abstractNumId w:val="1"/>
  </w:num>
  <w:num w:numId="4" w16cid:durableId="858422515">
    <w:abstractNumId w:val="4"/>
  </w:num>
  <w:num w:numId="5" w16cid:durableId="1420784874">
    <w:abstractNumId w:val="2"/>
  </w:num>
  <w:num w:numId="6" w16cid:durableId="173056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62"/>
    <w:rsid w:val="0045558D"/>
    <w:rsid w:val="00545B7A"/>
    <w:rsid w:val="005B2082"/>
    <w:rsid w:val="00742F42"/>
    <w:rsid w:val="007555AB"/>
    <w:rsid w:val="00771BC2"/>
    <w:rsid w:val="007D198B"/>
    <w:rsid w:val="007D654C"/>
    <w:rsid w:val="00B25051"/>
    <w:rsid w:val="00B548C3"/>
    <w:rsid w:val="00C56BD1"/>
    <w:rsid w:val="00C93528"/>
    <w:rsid w:val="00CF7CB4"/>
    <w:rsid w:val="00E73750"/>
    <w:rsid w:val="00F9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344A6"/>
  <w15:chartTrackingRefBased/>
  <w15:docId w15:val="{01B9F76E-EC6A-44B2-8268-0A4CFC13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0</TotalTime>
  <Pages>3</Pages>
  <Words>331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2026-03-23T14:05:00Z</dcterms:created>
  <dcterms:modified xsi:type="dcterms:W3CDTF">2026-03-23T14:08:00Z</dcterms:modified>
</cp:coreProperties>
</file>