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E70D" w14:textId="77777777" w:rsidR="00BD329E" w:rsidRPr="00BD329E" w:rsidRDefault="00BD329E" w:rsidP="00BD329E">
      <w:pPr>
        <w:jc w:val="center"/>
        <w:rPr>
          <w:b/>
          <w:bCs/>
        </w:rPr>
      </w:pPr>
      <w:r w:rsidRPr="00BD329E">
        <w:rPr>
          <w:rFonts w:ascii="Segoe UI Emoji" w:hAnsi="Segoe UI Emoji" w:cs="Segoe UI Emoji"/>
          <w:b/>
          <w:bCs/>
        </w:rPr>
        <w:t>🧪</w:t>
      </w:r>
      <w:r w:rsidRPr="00BD329E">
        <w:rPr>
          <w:b/>
          <w:bCs/>
        </w:rPr>
        <w:t xml:space="preserve"> ATIVIDADE 10 – REVISÃO GERAL (TABELA PERIÓDICA)</w:t>
      </w:r>
    </w:p>
    <w:p w14:paraId="1BD3CA99" w14:textId="64F7BA39" w:rsidR="00BD329E" w:rsidRPr="00BD329E" w:rsidRDefault="00BD329E" w:rsidP="00BD329E">
      <w:pPr>
        <w:jc w:val="center"/>
      </w:pPr>
      <w:r w:rsidRPr="00BD329E">
        <w:rPr>
          <w:b/>
          <w:bCs/>
        </w:rPr>
        <w:t>Instruções:</w:t>
      </w:r>
      <w:r w:rsidRPr="00BD329E">
        <w:t xml:space="preserve"> Resolva as situações abaixo apresentando </w:t>
      </w:r>
      <w:r w:rsidRPr="00BD329E">
        <w:rPr>
          <w:b/>
          <w:bCs/>
        </w:rPr>
        <w:t>justificativas claras e, quando necessário, os cálculos no caderno</w:t>
      </w:r>
      <w:r w:rsidRPr="00BD329E">
        <w:t>.</w:t>
      </w:r>
    </w:p>
    <w:p w14:paraId="11BFD172" w14:textId="77777777" w:rsidR="00BD329E" w:rsidRDefault="00BD329E" w:rsidP="00BD329E">
      <w:pPr>
        <w:rPr>
          <w:b/>
          <w:bCs/>
        </w:rPr>
      </w:pPr>
    </w:p>
    <w:p w14:paraId="2BE20D2B" w14:textId="0EB00516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t xml:space="preserve">1. </w:t>
      </w:r>
      <w:r w:rsidRPr="00BD329E">
        <w:rPr>
          <w:rFonts w:ascii="Segoe UI Emoji" w:hAnsi="Segoe UI Emoji" w:cs="Segoe UI Emoji"/>
          <w:b/>
          <w:bCs/>
        </w:rPr>
        <w:t>⚛️</w:t>
      </w:r>
      <w:r w:rsidRPr="00BD329E">
        <w:rPr>
          <w:b/>
          <w:bCs/>
        </w:rPr>
        <w:t xml:space="preserve"> Identificação Completa</w:t>
      </w:r>
    </w:p>
    <w:p w14:paraId="1A1FE4EB" w14:textId="77777777" w:rsidR="00BD329E" w:rsidRPr="00BD329E" w:rsidRDefault="00BD329E" w:rsidP="00BD329E">
      <w:r w:rsidRPr="00BD329E">
        <w:t xml:space="preserve">Um elemento possui número atômico </w:t>
      </w:r>
      <w:r w:rsidRPr="00BD329E">
        <w:rPr>
          <w:b/>
          <w:bCs/>
        </w:rPr>
        <w:t>19</w:t>
      </w:r>
      <w:r w:rsidRPr="00BD329E">
        <w:t>.</w:t>
      </w:r>
    </w:p>
    <w:p w14:paraId="549DCAFC" w14:textId="77777777" w:rsidR="00BD329E" w:rsidRPr="00BD329E" w:rsidRDefault="00BD329E" w:rsidP="00BD329E">
      <w:r w:rsidRPr="00BD329E">
        <w:t>a) Faça a distribuição eletrônica em camadas.</w:t>
      </w:r>
      <w:r w:rsidRPr="00BD329E">
        <w:br/>
        <w:t>b) Em qual período ele está?</w:t>
      </w:r>
      <w:r w:rsidRPr="00BD329E">
        <w:br/>
        <w:t>c) A qual grupo pertence?</w:t>
      </w:r>
      <w:r w:rsidRPr="00BD329E">
        <w:br/>
        <w:t>d) Esse elemento é metal, ametal ou gás nobre?</w:t>
      </w:r>
      <w:r w:rsidRPr="00BD329E">
        <w:br/>
        <w:t>e) Ele tende a ganhar ou perder elétrons?</w:t>
      </w:r>
    </w:p>
    <w:p w14:paraId="250B9C8B" w14:textId="06D2BB97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t xml:space="preserve">2. </w:t>
      </w:r>
      <w:r w:rsidRPr="00BD329E">
        <w:rPr>
          <w:rFonts w:ascii="Segoe UI Emoji" w:hAnsi="Segoe UI Emoji" w:cs="Segoe UI Emoji"/>
          <w:b/>
          <w:bCs/>
        </w:rPr>
        <w:t>🔋</w:t>
      </w:r>
      <w:r w:rsidRPr="00BD329E">
        <w:rPr>
          <w:b/>
          <w:bCs/>
        </w:rPr>
        <w:t xml:space="preserve"> Interpretação</w:t>
      </w:r>
    </w:p>
    <w:p w14:paraId="49813EB0" w14:textId="77777777" w:rsidR="00BD329E" w:rsidRPr="00BD329E" w:rsidRDefault="00BD329E" w:rsidP="00BD329E">
      <w:r w:rsidRPr="00BD329E">
        <w:t xml:space="preserve">Um elemento possui distribuição eletrônica: </w:t>
      </w:r>
      <w:r w:rsidRPr="00BD329E">
        <w:rPr>
          <w:b/>
          <w:bCs/>
        </w:rPr>
        <w:t>2 – 8 – 8 – 1</w:t>
      </w:r>
    </w:p>
    <w:p w14:paraId="7E4EB6A2" w14:textId="77777777" w:rsidR="00BD329E" w:rsidRPr="00BD329E" w:rsidRDefault="00BD329E" w:rsidP="00BD329E">
      <w:r w:rsidRPr="00BD329E">
        <w:t>a) Quantos elétrons ele possui?</w:t>
      </w:r>
      <w:r w:rsidRPr="00BD329E">
        <w:br/>
        <w:t>b) Em qual período está?</w:t>
      </w:r>
      <w:r w:rsidRPr="00BD329E">
        <w:br/>
        <w:t>c) A qual família pertence?</w:t>
      </w:r>
      <w:r w:rsidRPr="00BD329E">
        <w:br/>
        <w:t>d) Qual íon tende a formar?</w:t>
      </w:r>
    </w:p>
    <w:p w14:paraId="10299476" w14:textId="77777777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t xml:space="preserve">3. </w:t>
      </w:r>
      <w:r w:rsidRPr="00BD329E">
        <w:rPr>
          <w:rFonts w:ascii="Segoe UI Emoji" w:hAnsi="Segoe UI Emoji" w:cs="Segoe UI Emoji"/>
          <w:b/>
          <w:bCs/>
        </w:rPr>
        <w:t>⚡</w:t>
      </w:r>
      <w:r w:rsidRPr="00BD329E">
        <w:rPr>
          <w:b/>
          <w:bCs/>
        </w:rPr>
        <w:t xml:space="preserve"> Compara</w:t>
      </w:r>
      <w:r w:rsidRPr="00BD329E">
        <w:rPr>
          <w:rFonts w:ascii="Calibri" w:hAnsi="Calibri" w:cs="Calibri"/>
          <w:b/>
          <w:bCs/>
        </w:rPr>
        <w:t>çã</w:t>
      </w:r>
      <w:r w:rsidRPr="00BD329E">
        <w:rPr>
          <w:b/>
          <w:bCs/>
        </w:rPr>
        <w:t>o</w:t>
      </w:r>
    </w:p>
    <w:p w14:paraId="263139C0" w14:textId="77777777" w:rsidR="00BD329E" w:rsidRPr="00BD329E" w:rsidRDefault="00BD329E" w:rsidP="00BD329E">
      <w:r w:rsidRPr="00BD329E">
        <w:t xml:space="preserve">Compare os elementos: </w:t>
      </w:r>
      <w:r w:rsidRPr="00BD329E">
        <w:rPr>
          <w:b/>
          <w:bCs/>
        </w:rPr>
        <w:t>Na, Mg e Cl</w:t>
      </w:r>
    </w:p>
    <w:p w14:paraId="49814E25" w14:textId="77777777" w:rsidR="00BD329E" w:rsidRPr="00BD329E" w:rsidRDefault="00BD329E" w:rsidP="00BD329E">
      <w:r w:rsidRPr="00BD329E">
        <w:t>a) Coloque em ordem crescente de raio atômico.</w:t>
      </w:r>
      <w:r w:rsidRPr="00BD329E">
        <w:br/>
        <w:t>b) Indique qual possui maior eletronegatividade.</w:t>
      </w:r>
      <w:r w:rsidRPr="00BD329E">
        <w:br/>
        <w:t>c) Justifique.</w:t>
      </w:r>
    </w:p>
    <w:p w14:paraId="0BD4DFD7" w14:textId="77777777" w:rsidR="00BD329E" w:rsidRPr="00BD329E" w:rsidRDefault="00BD329E" w:rsidP="00BD329E">
      <w:pPr>
        <w:ind w:left="1985"/>
        <w:rPr>
          <w:b/>
          <w:bCs/>
        </w:rPr>
      </w:pPr>
      <w:r w:rsidRPr="00BD329E">
        <w:rPr>
          <w:b/>
          <w:bCs/>
        </w:rPr>
        <w:t xml:space="preserve">4. </w:t>
      </w:r>
      <w:r w:rsidRPr="00BD329E">
        <w:rPr>
          <w:rFonts w:ascii="Segoe UI Emoji" w:hAnsi="Segoe UI Emoji" w:cs="Segoe UI Emoji"/>
          <w:b/>
          <w:bCs/>
        </w:rPr>
        <w:t>🌍</w:t>
      </w:r>
      <w:r w:rsidRPr="00BD329E">
        <w:rPr>
          <w:b/>
          <w:bCs/>
        </w:rPr>
        <w:t xml:space="preserve"> Tendências</w:t>
      </w:r>
    </w:p>
    <w:p w14:paraId="009BE91E" w14:textId="77777777" w:rsidR="00BD329E" w:rsidRPr="00BD329E" w:rsidRDefault="00BD329E" w:rsidP="00BD329E">
      <w:pPr>
        <w:ind w:left="1985"/>
      </w:pPr>
      <w:r w:rsidRPr="00BD329E">
        <w:t>Explique o que acontece com:</w:t>
      </w:r>
    </w:p>
    <w:p w14:paraId="784AD0BD" w14:textId="77777777" w:rsidR="00BD329E" w:rsidRPr="00BD329E" w:rsidRDefault="00BD329E" w:rsidP="00BD329E">
      <w:pPr>
        <w:ind w:left="1985"/>
      </w:pPr>
      <w:r w:rsidRPr="00BD329E">
        <w:t>a) O raio atômico ao descer na tabela periódica</w:t>
      </w:r>
      <w:r w:rsidRPr="00BD329E">
        <w:br/>
        <w:t>b) A eletronegatividade ao longo de um período</w:t>
      </w:r>
    </w:p>
    <w:p w14:paraId="2AB56BB4" w14:textId="77777777" w:rsidR="00BD329E" w:rsidRDefault="00BD329E">
      <w:pPr>
        <w:rPr>
          <w:b/>
          <w:bCs/>
        </w:rPr>
      </w:pPr>
      <w:r>
        <w:rPr>
          <w:b/>
          <w:bCs/>
        </w:rPr>
        <w:br w:type="page"/>
      </w:r>
    </w:p>
    <w:p w14:paraId="7AE1F780" w14:textId="5C7C6181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lastRenderedPageBreak/>
        <w:t xml:space="preserve">5. </w:t>
      </w:r>
      <w:r w:rsidRPr="00BD329E">
        <w:rPr>
          <w:rFonts w:ascii="Segoe UI Emoji" w:hAnsi="Segoe UI Emoji" w:cs="Segoe UI Emoji"/>
          <w:b/>
          <w:bCs/>
        </w:rPr>
        <w:t>🔬</w:t>
      </w:r>
      <w:r w:rsidRPr="00BD329E">
        <w:rPr>
          <w:b/>
          <w:bCs/>
        </w:rPr>
        <w:t xml:space="preserve"> Famílias</w:t>
      </w:r>
    </w:p>
    <w:p w14:paraId="49E0D28D" w14:textId="77777777" w:rsidR="00BD329E" w:rsidRPr="00BD329E" w:rsidRDefault="00BD329E" w:rsidP="00BD329E">
      <w:r w:rsidRPr="00BD329E">
        <w:t xml:space="preserve">Um elemento possui </w:t>
      </w:r>
      <w:r w:rsidRPr="00BD329E">
        <w:rPr>
          <w:b/>
          <w:bCs/>
        </w:rPr>
        <w:t>7 elétrons na camada de valência</w:t>
      </w:r>
      <w:r w:rsidRPr="00BD329E">
        <w:t>.</w:t>
      </w:r>
    </w:p>
    <w:p w14:paraId="50FA382C" w14:textId="77777777" w:rsidR="00BD329E" w:rsidRPr="00BD329E" w:rsidRDefault="00BD329E" w:rsidP="00BD329E">
      <w:r w:rsidRPr="00BD329E">
        <w:t>a) A qual família pertence?</w:t>
      </w:r>
      <w:r w:rsidRPr="00BD329E">
        <w:br/>
        <w:t>b) Ele tende a ganhar ou perder elétrons?</w:t>
      </w:r>
      <w:r w:rsidRPr="00BD329E">
        <w:br/>
        <w:t>c) Qual íon forma?</w:t>
      </w:r>
    </w:p>
    <w:p w14:paraId="6EF2713D" w14:textId="77777777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t xml:space="preserve">6. </w:t>
      </w:r>
      <w:r w:rsidRPr="00BD329E">
        <w:rPr>
          <w:rFonts w:ascii="Segoe UI Emoji" w:hAnsi="Segoe UI Emoji" w:cs="Segoe UI Emoji"/>
          <w:b/>
          <w:bCs/>
        </w:rPr>
        <w:t>⚙️</w:t>
      </w:r>
      <w:r w:rsidRPr="00BD329E">
        <w:rPr>
          <w:b/>
          <w:bCs/>
        </w:rPr>
        <w:t xml:space="preserve"> Classificação</w:t>
      </w:r>
    </w:p>
    <w:p w14:paraId="65EF3209" w14:textId="77777777" w:rsidR="00BD329E" w:rsidRPr="00BD329E" w:rsidRDefault="00BD329E" w:rsidP="00BD329E">
      <w:r w:rsidRPr="00BD329E">
        <w:t>Classifique os elementos abaixo em metal, ametal ou semimetal:</w:t>
      </w:r>
    </w:p>
    <w:p w14:paraId="245F6D4C" w14:textId="77777777" w:rsidR="00BD329E" w:rsidRPr="00BD329E" w:rsidRDefault="00BD329E" w:rsidP="00BD329E">
      <w:pPr>
        <w:numPr>
          <w:ilvl w:val="0"/>
          <w:numId w:val="4"/>
        </w:numPr>
      </w:pPr>
      <w:r w:rsidRPr="00BD329E">
        <w:t>Ferro (Fe)</w:t>
      </w:r>
    </w:p>
    <w:p w14:paraId="7BF0B0E8" w14:textId="77777777" w:rsidR="00BD329E" w:rsidRPr="00BD329E" w:rsidRDefault="00BD329E" w:rsidP="00BD329E">
      <w:pPr>
        <w:numPr>
          <w:ilvl w:val="0"/>
          <w:numId w:val="4"/>
        </w:numPr>
      </w:pPr>
      <w:r w:rsidRPr="00BD329E">
        <w:t>Oxigênio (O)</w:t>
      </w:r>
    </w:p>
    <w:p w14:paraId="5BBFAC3D" w14:textId="77777777" w:rsidR="00BD329E" w:rsidRPr="00BD329E" w:rsidRDefault="00BD329E" w:rsidP="00BD329E">
      <w:pPr>
        <w:numPr>
          <w:ilvl w:val="0"/>
          <w:numId w:val="4"/>
        </w:numPr>
      </w:pPr>
      <w:r w:rsidRPr="00BD329E">
        <w:t>Silício (Si)</w:t>
      </w:r>
    </w:p>
    <w:p w14:paraId="633F9905" w14:textId="77777777" w:rsidR="00BD329E" w:rsidRPr="00BD329E" w:rsidRDefault="00BD329E" w:rsidP="00BD329E">
      <w:r w:rsidRPr="00BD329E">
        <w:t>Justifique brevemente.</w:t>
      </w:r>
    </w:p>
    <w:p w14:paraId="7B9C959B" w14:textId="77777777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t xml:space="preserve">7. </w:t>
      </w:r>
      <w:r w:rsidRPr="00BD329E">
        <w:rPr>
          <w:rFonts w:ascii="Segoe UI Emoji" w:hAnsi="Segoe UI Emoji" w:cs="Segoe UI Emoji"/>
          <w:b/>
          <w:bCs/>
        </w:rPr>
        <w:t>🧲</w:t>
      </w:r>
      <w:r w:rsidRPr="00BD329E">
        <w:rPr>
          <w:b/>
          <w:bCs/>
        </w:rPr>
        <w:t xml:space="preserve"> Estabilidade</w:t>
      </w:r>
    </w:p>
    <w:p w14:paraId="4124518C" w14:textId="77777777" w:rsidR="00BD329E" w:rsidRPr="00BD329E" w:rsidRDefault="00BD329E" w:rsidP="00BD329E">
      <w:r w:rsidRPr="00BD329E">
        <w:t xml:space="preserve">Um átomo possui distribuição eletrônica: </w:t>
      </w:r>
      <w:r w:rsidRPr="00BD329E">
        <w:rPr>
          <w:b/>
          <w:bCs/>
        </w:rPr>
        <w:t>2 – 8 – 8</w:t>
      </w:r>
    </w:p>
    <w:p w14:paraId="2959339D" w14:textId="77777777" w:rsidR="00BD329E" w:rsidRPr="00BD329E" w:rsidRDefault="00BD329E" w:rsidP="00BD329E">
      <w:r w:rsidRPr="00BD329E">
        <w:t>a) Esse átomo é estável?</w:t>
      </w:r>
      <w:r w:rsidRPr="00BD329E">
        <w:br/>
        <w:t>b) Ele pertence a qual família?</w:t>
      </w:r>
      <w:r w:rsidRPr="00BD329E">
        <w:br/>
        <w:t>c) Ele tende a reagir?</w:t>
      </w:r>
    </w:p>
    <w:p w14:paraId="3A4185F9" w14:textId="77777777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t xml:space="preserve">8. </w:t>
      </w:r>
      <w:r w:rsidRPr="00BD329E">
        <w:rPr>
          <w:rFonts w:ascii="Segoe UI Emoji" w:hAnsi="Segoe UI Emoji" w:cs="Segoe UI Emoji"/>
          <w:b/>
          <w:bCs/>
        </w:rPr>
        <w:t>🔥</w:t>
      </w:r>
      <w:r w:rsidRPr="00BD329E">
        <w:rPr>
          <w:b/>
          <w:bCs/>
        </w:rPr>
        <w:t xml:space="preserve"> Aplicação</w:t>
      </w:r>
    </w:p>
    <w:p w14:paraId="7EBD75F9" w14:textId="77777777" w:rsidR="00BD329E" w:rsidRPr="00BD329E" w:rsidRDefault="00BD329E" w:rsidP="00BD329E">
      <w:r w:rsidRPr="00BD329E">
        <w:t>Explique por que os metais alcalinos são altamente reativos e os gases nobres são pouco reativos.</w:t>
      </w:r>
    </w:p>
    <w:p w14:paraId="20CE1963" w14:textId="77777777" w:rsidR="00BD329E" w:rsidRPr="00BD329E" w:rsidRDefault="00BD329E" w:rsidP="00BD329E">
      <w:pPr>
        <w:ind w:left="1985"/>
        <w:rPr>
          <w:b/>
          <w:bCs/>
        </w:rPr>
      </w:pPr>
      <w:r w:rsidRPr="00BD329E">
        <w:rPr>
          <w:b/>
          <w:bCs/>
        </w:rPr>
        <w:t xml:space="preserve">9. </w:t>
      </w:r>
      <w:r w:rsidRPr="00BD329E">
        <w:rPr>
          <w:rFonts w:ascii="Segoe UI Emoji" w:hAnsi="Segoe UI Emoji" w:cs="Segoe UI Emoji"/>
          <w:b/>
          <w:bCs/>
        </w:rPr>
        <w:t>💡</w:t>
      </w:r>
      <w:r w:rsidRPr="00BD329E">
        <w:rPr>
          <w:b/>
          <w:bCs/>
        </w:rPr>
        <w:t xml:space="preserve"> Íons</w:t>
      </w:r>
    </w:p>
    <w:p w14:paraId="1DB0A590" w14:textId="77777777" w:rsidR="00BD329E" w:rsidRPr="00BD329E" w:rsidRDefault="00BD329E" w:rsidP="00BD329E">
      <w:pPr>
        <w:ind w:left="1985"/>
      </w:pPr>
      <w:r w:rsidRPr="00BD329E">
        <w:t xml:space="preserve">Um elemento possui distribuição: </w:t>
      </w:r>
      <w:r w:rsidRPr="00BD329E">
        <w:rPr>
          <w:b/>
          <w:bCs/>
        </w:rPr>
        <w:t>2 – 8 – 6</w:t>
      </w:r>
    </w:p>
    <w:p w14:paraId="1CCC3A70" w14:textId="77777777" w:rsidR="00BD329E" w:rsidRPr="00BD329E" w:rsidRDefault="00BD329E" w:rsidP="00BD329E">
      <w:pPr>
        <w:ind w:left="1985"/>
      </w:pPr>
      <w:r w:rsidRPr="00BD329E">
        <w:t>a) Quantos elétrons há na camada de valência?</w:t>
      </w:r>
      <w:r w:rsidRPr="00BD329E">
        <w:br/>
        <w:t>b) Ele tende a ganhar ou perder elétrons?</w:t>
      </w:r>
      <w:r w:rsidRPr="00BD329E">
        <w:br/>
        <w:t>c) Qual íon forma?</w:t>
      </w:r>
    </w:p>
    <w:p w14:paraId="25DC5914" w14:textId="77777777" w:rsidR="00BD329E" w:rsidRDefault="00BD329E">
      <w:pPr>
        <w:rPr>
          <w:b/>
          <w:bCs/>
        </w:rPr>
      </w:pPr>
      <w:r>
        <w:rPr>
          <w:b/>
          <w:bCs/>
        </w:rPr>
        <w:br w:type="page"/>
      </w:r>
    </w:p>
    <w:p w14:paraId="02DD5F13" w14:textId="4ABBE8BC" w:rsidR="00BD329E" w:rsidRPr="00BD329E" w:rsidRDefault="00BD329E" w:rsidP="00BD329E">
      <w:pPr>
        <w:rPr>
          <w:b/>
          <w:bCs/>
        </w:rPr>
      </w:pPr>
      <w:r w:rsidRPr="00BD329E">
        <w:rPr>
          <w:b/>
          <w:bCs/>
        </w:rPr>
        <w:lastRenderedPageBreak/>
        <w:t xml:space="preserve">10. </w:t>
      </w:r>
      <w:r w:rsidRPr="00BD329E">
        <w:rPr>
          <w:rFonts w:ascii="Segoe UI Emoji" w:hAnsi="Segoe UI Emoji" w:cs="Segoe UI Emoji"/>
          <w:b/>
          <w:bCs/>
        </w:rPr>
        <w:t>🧠</w:t>
      </w:r>
      <w:r w:rsidRPr="00BD329E">
        <w:rPr>
          <w:b/>
          <w:bCs/>
        </w:rPr>
        <w:t xml:space="preserve"> Questão Integradora</w:t>
      </w:r>
    </w:p>
    <w:p w14:paraId="01950C03" w14:textId="77777777" w:rsidR="00BD329E" w:rsidRPr="00BD329E" w:rsidRDefault="00BD329E" w:rsidP="00BD329E">
      <w:r w:rsidRPr="00BD329E">
        <w:t>Um elemento apresenta:</w:t>
      </w:r>
    </w:p>
    <w:p w14:paraId="4DFA73BB" w14:textId="77777777" w:rsidR="00BD329E" w:rsidRPr="00BD329E" w:rsidRDefault="00BD329E" w:rsidP="00BD329E">
      <w:pPr>
        <w:numPr>
          <w:ilvl w:val="0"/>
          <w:numId w:val="5"/>
        </w:numPr>
      </w:pPr>
      <w:r w:rsidRPr="00BD329E">
        <w:t>3 camadas eletrônicas</w:t>
      </w:r>
    </w:p>
    <w:p w14:paraId="1C36B6F4" w14:textId="77777777" w:rsidR="00BD329E" w:rsidRPr="00BD329E" w:rsidRDefault="00BD329E" w:rsidP="00BD329E">
      <w:pPr>
        <w:numPr>
          <w:ilvl w:val="0"/>
          <w:numId w:val="5"/>
        </w:numPr>
      </w:pPr>
      <w:r w:rsidRPr="00BD329E">
        <w:t>5 elétrons na camada de valência</w:t>
      </w:r>
    </w:p>
    <w:p w14:paraId="7A157632" w14:textId="77777777" w:rsidR="00BD329E" w:rsidRPr="00BD329E" w:rsidRDefault="00BD329E" w:rsidP="00BD329E">
      <w:pPr>
        <w:numPr>
          <w:ilvl w:val="0"/>
          <w:numId w:val="5"/>
        </w:numPr>
      </w:pPr>
      <w:r w:rsidRPr="00BD329E">
        <w:t>Eletronegatividade intermediária</w:t>
      </w:r>
    </w:p>
    <w:p w14:paraId="246447EA" w14:textId="77777777" w:rsidR="00BD329E" w:rsidRPr="00BD329E" w:rsidRDefault="00BD329E" w:rsidP="00BD329E">
      <w:r w:rsidRPr="00BD329E">
        <w:t>a) Em qual período está?</w:t>
      </w:r>
      <w:r w:rsidRPr="00BD329E">
        <w:br/>
        <w:t>b) A qual grupo pertence?</w:t>
      </w:r>
      <w:r w:rsidRPr="00BD329E">
        <w:br/>
        <w:t>c) Esse elemento é metal ou ametal?</w:t>
      </w:r>
      <w:r w:rsidRPr="00BD329E">
        <w:br/>
        <w:t>d) Ele tende a ganhar ou perder elétrons?</w:t>
      </w:r>
      <w:r w:rsidRPr="00BD329E">
        <w:br/>
        <w:t>e) Justifique sua resposta com base nas propriedades periódicas.</w:t>
      </w:r>
    </w:p>
    <w:p w14:paraId="27E34C45" w14:textId="77777777" w:rsidR="00BD329E" w:rsidRPr="00BD329E" w:rsidRDefault="00BD329E" w:rsidP="00BD329E">
      <w:pPr>
        <w:rPr>
          <w:b/>
          <w:bCs/>
        </w:rPr>
      </w:pPr>
      <w:r w:rsidRPr="00BD329E">
        <w:rPr>
          <w:rFonts w:ascii="Segoe UI Emoji" w:hAnsi="Segoe UI Emoji" w:cs="Segoe UI Emoji"/>
          <w:b/>
          <w:bCs/>
        </w:rPr>
        <w:t>💡</w:t>
      </w:r>
      <w:r w:rsidRPr="00BD329E">
        <w:rPr>
          <w:b/>
          <w:bCs/>
        </w:rPr>
        <w:t xml:space="preserve"> Desafio (Bônus)</w:t>
      </w:r>
    </w:p>
    <w:p w14:paraId="55F1C5DC" w14:textId="77777777" w:rsidR="00BD329E" w:rsidRPr="00BD329E" w:rsidRDefault="00BD329E" w:rsidP="00BD329E">
      <w:r w:rsidRPr="00BD329E">
        <w:t xml:space="preserve">Explique como a </w:t>
      </w:r>
      <w:r w:rsidRPr="00BD329E">
        <w:rPr>
          <w:b/>
          <w:bCs/>
        </w:rPr>
        <w:t>tabela periódica permite prever o comportamento químico dos elementos</w:t>
      </w:r>
      <w:r w:rsidRPr="00BD329E">
        <w:t>, mesmo sem conhecê-los diretamente.</w:t>
      </w:r>
    </w:p>
    <w:p w14:paraId="37407E1C" w14:textId="77777777" w:rsidR="00BD329E" w:rsidRDefault="00BD329E" w:rsidP="00BD329E">
      <w:r w:rsidRPr="00BD329E">
        <w:pict w14:anchorId="6D3F3C1D">
          <v:rect id="_x0000_i1115" style="width:0;height:1.5pt" o:hralign="center" o:hrstd="t" o:hr="t" fillcolor="#a0a0a0" stroked="f"/>
        </w:pict>
      </w:r>
    </w:p>
    <w:p w14:paraId="0BD7B038" w14:textId="6BAE5ECA" w:rsidR="00BD329E" w:rsidRDefault="00BD329E" w:rsidP="00BD329E">
      <w:r w:rsidRPr="00BD329E">
        <w:pict w14:anchorId="6C90021F">
          <v:rect id="_x0000_i1141" style="width:0;height:1.5pt" o:hralign="center" o:hrstd="t" o:hr="t" fillcolor="#a0a0a0" stroked="f"/>
        </w:pict>
      </w:r>
    </w:p>
    <w:p w14:paraId="4A8D631B" w14:textId="3DB097D3" w:rsidR="00BD329E" w:rsidRDefault="00BD329E" w:rsidP="00BD329E">
      <w:r w:rsidRPr="00BD329E">
        <w:pict w14:anchorId="2D1FF2C1">
          <v:rect id="_x0000_i1142" style="width:0;height:1.5pt" o:hralign="center" o:hrstd="t" o:hr="t" fillcolor="#a0a0a0" stroked="f"/>
        </w:pict>
      </w:r>
    </w:p>
    <w:p w14:paraId="0DF0A6A9" w14:textId="16903C16" w:rsidR="00BD329E" w:rsidRDefault="00BD329E" w:rsidP="00BD329E">
      <w:r w:rsidRPr="00BD329E">
        <w:pict w14:anchorId="64366A13">
          <v:rect id="_x0000_i1143" style="width:0;height:1.5pt" o:hralign="center" o:hrstd="t" o:hr="t" fillcolor="#a0a0a0" stroked="f"/>
        </w:pict>
      </w:r>
    </w:p>
    <w:p w14:paraId="4AB4C557" w14:textId="619A41FA" w:rsidR="00BD329E" w:rsidRPr="00BD329E" w:rsidRDefault="00BD329E" w:rsidP="00BD329E">
      <w:r w:rsidRPr="00BD329E">
        <w:pict w14:anchorId="1403672F">
          <v:rect id="_x0000_i1144" style="width:0;height:1.5pt" o:hralign="center" o:hrstd="t" o:hr="t" fillcolor="#a0a0a0" stroked="f"/>
        </w:pict>
      </w:r>
    </w:p>
    <w:p w14:paraId="2A0AC014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A4F8" w14:textId="77777777" w:rsidR="00156C33" w:rsidRDefault="00156C33" w:rsidP="00742F42">
      <w:pPr>
        <w:spacing w:after="0" w:line="240" w:lineRule="auto"/>
      </w:pPr>
      <w:r>
        <w:separator/>
      </w:r>
    </w:p>
  </w:endnote>
  <w:endnote w:type="continuationSeparator" w:id="0">
    <w:p w14:paraId="7037AF19" w14:textId="77777777" w:rsidR="00156C33" w:rsidRDefault="00156C33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3C45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C0004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DB3B8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A5399" w14:textId="77777777" w:rsidR="00156C33" w:rsidRDefault="00156C33" w:rsidP="00742F42">
      <w:pPr>
        <w:spacing w:after="0" w:line="240" w:lineRule="auto"/>
      </w:pPr>
      <w:r>
        <w:separator/>
      </w:r>
    </w:p>
  </w:footnote>
  <w:footnote w:type="continuationSeparator" w:id="0">
    <w:p w14:paraId="73338A90" w14:textId="77777777" w:rsidR="00156C33" w:rsidRDefault="00156C33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BDD0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319C0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5787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A0B"/>
    <w:multiLevelType w:val="multilevel"/>
    <w:tmpl w:val="DF7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075AF"/>
    <w:multiLevelType w:val="multilevel"/>
    <w:tmpl w:val="3BE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77005"/>
    <w:multiLevelType w:val="multilevel"/>
    <w:tmpl w:val="816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5"/>
  </w:num>
  <w:num w:numId="2" w16cid:durableId="343703507">
    <w:abstractNumId w:val="2"/>
  </w:num>
  <w:num w:numId="3" w16cid:durableId="1655644146">
    <w:abstractNumId w:val="1"/>
  </w:num>
  <w:num w:numId="4" w16cid:durableId="277569641">
    <w:abstractNumId w:val="0"/>
  </w:num>
  <w:num w:numId="5" w16cid:durableId="1324317653">
    <w:abstractNumId w:val="3"/>
  </w:num>
  <w:num w:numId="6" w16cid:durableId="386728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9E"/>
    <w:rsid w:val="00156C33"/>
    <w:rsid w:val="0045558D"/>
    <w:rsid w:val="00545B7A"/>
    <w:rsid w:val="005B2082"/>
    <w:rsid w:val="00742F42"/>
    <w:rsid w:val="007555AB"/>
    <w:rsid w:val="00771BC2"/>
    <w:rsid w:val="007D198B"/>
    <w:rsid w:val="007D654C"/>
    <w:rsid w:val="00B25051"/>
    <w:rsid w:val="00B548C3"/>
    <w:rsid w:val="00BD329E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1645C"/>
  <w15:chartTrackingRefBased/>
  <w15:docId w15:val="{00009A61-AE29-4133-9B65-9F7AE9F6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1</TotalTime>
  <Pages>3</Pages>
  <Words>333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2026-03-23T14:16:00Z</dcterms:created>
  <dcterms:modified xsi:type="dcterms:W3CDTF">2026-03-23T14:17:00Z</dcterms:modified>
</cp:coreProperties>
</file>