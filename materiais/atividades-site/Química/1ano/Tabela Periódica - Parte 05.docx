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3A59" w14:textId="77777777" w:rsidR="00BC58D8" w:rsidRPr="00BC58D8" w:rsidRDefault="00BC58D8" w:rsidP="00BC58D8">
      <w:pPr>
        <w:jc w:val="center"/>
        <w:rPr>
          <w:b/>
          <w:bCs/>
        </w:rPr>
      </w:pPr>
      <w:r w:rsidRPr="00BC58D8">
        <w:rPr>
          <w:rFonts w:ascii="Segoe UI Emoji" w:hAnsi="Segoe UI Emoji" w:cs="Segoe UI Emoji"/>
          <w:b/>
          <w:bCs/>
        </w:rPr>
        <w:t>🧪</w:t>
      </w:r>
      <w:r w:rsidRPr="00BC58D8">
        <w:rPr>
          <w:b/>
          <w:bCs/>
        </w:rPr>
        <w:t xml:space="preserve"> ATIVIDADE 05 – METAIS, AMETAIS E SEMIMETAIS</w:t>
      </w:r>
    </w:p>
    <w:p w14:paraId="5D742F10" w14:textId="7FF17145" w:rsidR="00BC58D8" w:rsidRPr="00BC58D8" w:rsidRDefault="00BC58D8" w:rsidP="00BC58D8">
      <w:r w:rsidRPr="00BC58D8">
        <w:rPr>
          <w:b/>
          <w:bCs/>
        </w:rPr>
        <w:t>Instruções:</w:t>
      </w:r>
      <w:r w:rsidRPr="00BC58D8">
        <w:t xml:space="preserve"> Resolva as situações abaixo apresentando </w:t>
      </w:r>
      <w:r w:rsidRPr="00BC58D8">
        <w:rPr>
          <w:b/>
          <w:bCs/>
        </w:rPr>
        <w:t>justificativas claras no caderno</w:t>
      </w:r>
      <w:r w:rsidRPr="00BC58D8">
        <w:t>.</w:t>
      </w:r>
    </w:p>
    <w:p w14:paraId="6D6EFD54" w14:textId="77777777" w:rsidR="00BC58D8" w:rsidRDefault="00BC58D8" w:rsidP="00BC58D8">
      <w:pPr>
        <w:rPr>
          <w:b/>
          <w:bCs/>
        </w:rPr>
      </w:pPr>
    </w:p>
    <w:p w14:paraId="6DA7834D" w14:textId="6C9363F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t xml:space="preserve">1. </w:t>
      </w:r>
      <w:r w:rsidRPr="00BC58D8">
        <w:rPr>
          <w:rFonts w:ascii="Segoe UI Emoji" w:hAnsi="Segoe UI Emoji" w:cs="Segoe UI Emoji"/>
          <w:b/>
          <w:bCs/>
        </w:rPr>
        <w:t>⚛️</w:t>
      </w:r>
      <w:r w:rsidRPr="00BC58D8">
        <w:rPr>
          <w:b/>
          <w:bCs/>
        </w:rPr>
        <w:t xml:space="preserve"> Identificação</w:t>
      </w:r>
    </w:p>
    <w:p w14:paraId="4E6502C1" w14:textId="77777777" w:rsidR="00BC58D8" w:rsidRPr="00BC58D8" w:rsidRDefault="00BC58D8" w:rsidP="00BC58D8">
      <w:r w:rsidRPr="00BC58D8">
        <w:t>Um elemento apresenta as seguintes características:</w:t>
      </w:r>
    </w:p>
    <w:p w14:paraId="1427819B" w14:textId="77777777" w:rsidR="00BC58D8" w:rsidRPr="00BC58D8" w:rsidRDefault="00BC58D8" w:rsidP="00BC58D8">
      <w:pPr>
        <w:numPr>
          <w:ilvl w:val="0"/>
          <w:numId w:val="4"/>
        </w:numPr>
      </w:pPr>
      <w:r w:rsidRPr="00BC58D8">
        <w:t>Brilho metálico</w:t>
      </w:r>
    </w:p>
    <w:p w14:paraId="4AA3C278" w14:textId="77777777" w:rsidR="00BC58D8" w:rsidRPr="00BC58D8" w:rsidRDefault="00BC58D8" w:rsidP="00BC58D8">
      <w:pPr>
        <w:numPr>
          <w:ilvl w:val="0"/>
          <w:numId w:val="4"/>
        </w:numPr>
      </w:pPr>
      <w:r w:rsidRPr="00BC58D8">
        <w:t>Boa condução de eletricidade</w:t>
      </w:r>
    </w:p>
    <w:p w14:paraId="0768410D" w14:textId="77777777" w:rsidR="00BC58D8" w:rsidRPr="00BC58D8" w:rsidRDefault="00BC58D8" w:rsidP="00BC58D8">
      <w:pPr>
        <w:numPr>
          <w:ilvl w:val="0"/>
          <w:numId w:val="4"/>
        </w:numPr>
      </w:pPr>
      <w:r w:rsidRPr="00BC58D8">
        <w:t>Maleável</w:t>
      </w:r>
    </w:p>
    <w:p w14:paraId="45943FD4" w14:textId="77777777" w:rsidR="00BC58D8" w:rsidRPr="00BC58D8" w:rsidRDefault="00BC58D8" w:rsidP="00BC58D8">
      <w:r w:rsidRPr="00BC58D8">
        <w:t>a) Esse elemento é metal, ametal ou semimetal?</w:t>
      </w:r>
      <w:r w:rsidRPr="00BC58D8">
        <w:br/>
        <w:t>b) Justifique sua resposta.</w:t>
      </w:r>
    </w:p>
    <w:p w14:paraId="2C8659D7" w14:textId="7777777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t xml:space="preserve">2. </w:t>
      </w:r>
      <w:r w:rsidRPr="00BC58D8">
        <w:rPr>
          <w:rFonts w:ascii="Segoe UI Emoji" w:hAnsi="Segoe UI Emoji" w:cs="Segoe UI Emoji"/>
          <w:b/>
          <w:bCs/>
        </w:rPr>
        <w:t>🔋</w:t>
      </w:r>
      <w:r w:rsidRPr="00BC58D8">
        <w:rPr>
          <w:b/>
          <w:bCs/>
        </w:rPr>
        <w:t xml:space="preserve"> Comparação</w:t>
      </w:r>
    </w:p>
    <w:p w14:paraId="39314A79" w14:textId="77777777" w:rsidR="00BC58D8" w:rsidRPr="00BC58D8" w:rsidRDefault="00BC58D8" w:rsidP="00BC58D8">
      <w:r w:rsidRPr="00BC58D8">
        <w:t>Compare um metal e um ametal.</w:t>
      </w:r>
    </w:p>
    <w:p w14:paraId="3302D4BB" w14:textId="77777777" w:rsidR="00BC58D8" w:rsidRPr="00BC58D8" w:rsidRDefault="00BC58D8" w:rsidP="00BC58D8">
      <w:r w:rsidRPr="00BC58D8">
        <w:t>a) Qual deles conduz melhor eletricidade?</w:t>
      </w:r>
      <w:r w:rsidRPr="00BC58D8">
        <w:br/>
        <w:t>b) Qual deles é mais quebradiço?</w:t>
      </w:r>
      <w:r w:rsidRPr="00BC58D8">
        <w:br/>
        <w:t>c) Explique essas diferenças.</w:t>
      </w:r>
    </w:p>
    <w:p w14:paraId="58C04146" w14:textId="7777777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t xml:space="preserve">3. </w:t>
      </w:r>
      <w:r w:rsidRPr="00BC58D8">
        <w:rPr>
          <w:rFonts w:ascii="Segoe UI Emoji" w:hAnsi="Segoe UI Emoji" w:cs="Segoe UI Emoji"/>
          <w:b/>
          <w:bCs/>
        </w:rPr>
        <w:t>⚡</w:t>
      </w:r>
      <w:r w:rsidRPr="00BC58D8">
        <w:rPr>
          <w:b/>
          <w:bCs/>
        </w:rPr>
        <w:t xml:space="preserve"> Aplica</w:t>
      </w:r>
      <w:r w:rsidRPr="00BC58D8">
        <w:rPr>
          <w:rFonts w:ascii="Calibri" w:hAnsi="Calibri" w:cs="Calibri"/>
          <w:b/>
          <w:bCs/>
        </w:rPr>
        <w:t>çã</w:t>
      </w:r>
      <w:r w:rsidRPr="00BC58D8">
        <w:rPr>
          <w:b/>
          <w:bCs/>
        </w:rPr>
        <w:t>o no Cotidiano</w:t>
      </w:r>
    </w:p>
    <w:p w14:paraId="6295080C" w14:textId="77777777" w:rsidR="00BC58D8" w:rsidRPr="00BC58D8" w:rsidRDefault="00BC58D8" w:rsidP="00BC58D8">
      <w:r w:rsidRPr="00BC58D8">
        <w:t>O cobre (Cu) é amplamente utilizado em fios elétricos.</w:t>
      </w:r>
    </w:p>
    <w:p w14:paraId="0A62AA9A" w14:textId="77777777" w:rsidR="00BC58D8" w:rsidRPr="00BC58D8" w:rsidRDefault="00BC58D8" w:rsidP="00BC58D8">
      <w:r w:rsidRPr="00BC58D8">
        <w:t>a) Ele é metal, ametal ou semimetal?</w:t>
      </w:r>
      <w:r w:rsidRPr="00BC58D8">
        <w:br/>
        <w:t>b) Qual propriedade justifica seu uso?</w:t>
      </w:r>
      <w:r w:rsidRPr="00BC58D8">
        <w:br/>
        <w:t>c) Cite outra aplicação desse tipo de material.</w:t>
      </w:r>
    </w:p>
    <w:p w14:paraId="197D9E7B" w14:textId="77777777" w:rsidR="00BC58D8" w:rsidRPr="00BC58D8" w:rsidRDefault="00BC58D8" w:rsidP="00BC58D8">
      <w:pPr>
        <w:ind w:left="2127"/>
        <w:rPr>
          <w:b/>
          <w:bCs/>
        </w:rPr>
      </w:pPr>
      <w:r w:rsidRPr="00BC58D8">
        <w:rPr>
          <w:b/>
          <w:bCs/>
        </w:rPr>
        <w:t xml:space="preserve">4. </w:t>
      </w:r>
      <w:r w:rsidRPr="00BC58D8">
        <w:rPr>
          <w:rFonts w:ascii="Segoe UI Emoji" w:hAnsi="Segoe UI Emoji" w:cs="Segoe UI Emoji"/>
          <w:b/>
          <w:bCs/>
        </w:rPr>
        <w:t>💡</w:t>
      </w:r>
      <w:r w:rsidRPr="00BC58D8">
        <w:rPr>
          <w:b/>
          <w:bCs/>
        </w:rPr>
        <w:t xml:space="preserve"> Ametais no Dia a Dia</w:t>
      </w:r>
    </w:p>
    <w:p w14:paraId="03359773" w14:textId="77777777" w:rsidR="00BC58D8" w:rsidRPr="00BC58D8" w:rsidRDefault="00BC58D8" w:rsidP="00BC58D8">
      <w:pPr>
        <w:ind w:left="2127"/>
      </w:pPr>
      <w:r w:rsidRPr="00BC58D8">
        <w:t>O oxigênio (O₂) é essencial para a respiração.</w:t>
      </w:r>
    </w:p>
    <w:p w14:paraId="39FFC42F" w14:textId="77777777" w:rsidR="00BC58D8" w:rsidRPr="00BC58D8" w:rsidRDefault="00BC58D8" w:rsidP="00BC58D8">
      <w:pPr>
        <w:ind w:left="2127"/>
      </w:pPr>
      <w:r w:rsidRPr="00BC58D8">
        <w:t>a) Ele é metal, ametal ou semimetal?</w:t>
      </w:r>
      <w:r w:rsidRPr="00BC58D8">
        <w:br/>
        <w:t>b) Cite duas características dos ametais.</w:t>
      </w:r>
      <w:r w:rsidRPr="00BC58D8">
        <w:br/>
        <w:t>c) Os ametais tendem a ganhar ou perder elétrons?</w:t>
      </w:r>
    </w:p>
    <w:p w14:paraId="24161BC4" w14:textId="5F6D403D" w:rsidR="00BC58D8" w:rsidRDefault="00BC58D8">
      <w:r>
        <w:br w:type="page"/>
      </w:r>
    </w:p>
    <w:p w14:paraId="7F33ECC4" w14:textId="7777777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lastRenderedPageBreak/>
        <w:t xml:space="preserve">5. </w:t>
      </w:r>
      <w:r w:rsidRPr="00BC58D8">
        <w:rPr>
          <w:rFonts w:ascii="Segoe UI Emoji" w:hAnsi="Segoe UI Emoji" w:cs="Segoe UI Emoji"/>
          <w:b/>
          <w:bCs/>
        </w:rPr>
        <w:t>🌍</w:t>
      </w:r>
      <w:r w:rsidRPr="00BC58D8">
        <w:rPr>
          <w:b/>
          <w:bCs/>
        </w:rPr>
        <w:t xml:space="preserve"> Semimetais</w:t>
      </w:r>
    </w:p>
    <w:p w14:paraId="060F0EBF" w14:textId="77777777" w:rsidR="00BC58D8" w:rsidRPr="00BC58D8" w:rsidRDefault="00BC58D8" w:rsidP="00BC58D8">
      <w:r w:rsidRPr="00BC58D8">
        <w:t>O silício (Si) é muito utilizado em eletrônicos.</w:t>
      </w:r>
    </w:p>
    <w:p w14:paraId="0AB56C76" w14:textId="77777777" w:rsidR="00BC58D8" w:rsidRPr="00BC58D8" w:rsidRDefault="00BC58D8" w:rsidP="00BC58D8">
      <w:r w:rsidRPr="00BC58D8">
        <w:t>a) Ele é metal, ametal ou semimetal?</w:t>
      </w:r>
      <w:r w:rsidRPr="00BC58D8">
        <w:br/>
        <w:t>b) Cite uma característica dos semimetais.</w:t>
      </w:r>
      <w:r w:rsidRPr="00BC58D8">
        <w:br/>
        <w:t>c) Por que ele é importante para a tecnologia?</w:t>
      </w:r>
    </w:p>
    <w:p w14:paraId="67C5E625" w14:textId="7777777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t xml:space="preserve">6. </w:t>
      </w:r>
      <w:r w:rsidRPr="00BC58D8">
        <w:rPr>
          <w:rFonts w:ascii="Segoe UI Emoji" w:hAnsi="Segoe UI Emoji" w:cs="Segoe UI Emoji"/>
          <w:b/>
          <w:bCs/>
        </w:rPr>
        <w:t>🔬</w:t>
      </w:r>
      <w:r w:rsidRPr="00BC58D8">
        <w:rPr>
          <w:b/>
          <w:bCs/>
        </w:rPr>
        <w:t xml:space="preserve"> Propriedades Físicas</w:t>
      </w:r>
    </w:p>
    <w:p w14:paraId="2E1AF9BA" w14:textId="77777777" w:rsidR="00BC58D8" w:rsidRPr="00BC58D8" w:rsidRDefault="00BC58D8" w:rsidP="00BC58D8">
      <w:r w:rsidRPr="00BC58D8">
        <w:t>Um material não conduz eletricidade e é quebradiço.</w:t>
      </w:r>
    </w:p>
    <w:p w14:paraId="5BEB17B4" w14:textId="77777777" w:rsidR="00BC58D8" w:rsidRPr="00BC58D8" w:rsidRDefault="00BC58D8" w:rsidP="00BC58D8">
      <w:r w:rsidRPr="00BC58D8">
        <w:t>a) Esse material é mais provável de ser metal ou ametal?</w:t>
      </w:r>
      <w:r w:rsidRPr="00BC58D8">
        <w:br/>
        <w:t>b) Justifique com base nas propriedades.</w:t>
      </w:r>
    </w:p>
    <w:p w14:paraId="4ABF2D72" w14:textId="7777777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t xml:space="preserve">7. </w:t>
      </w:r>
      <w:r w:rsidRPr="00BC58D8">
        <w:rPr>
          <w:rFonts w:ascii="Segoe UI Emoji" w:hAnsi="Segoe UI Emoji" w:cs="Segoe UI Emoji"/>
          <w:b/>
          <w:bCs/>
        </w:rPr>
        <w:t>⚙️</w:t>
      </w:r>
      <w:r w:rsidRPr="00BC58D8">
        <w:rPr>
          <w:b/>
          <w:bCs/>
        </w:rPr>
        <w:t xml:space="preserve"> Distribuição na Tabela</w:t>
      </w:r>
    </w:p>
    <w:p w14:paraId="233F3E37" w14:textId="77777777" w:rsidR="00BC58D8" w:rsidRPr="00BC58D8" w:rsidRDefault="00BC58D8" w:rsidP="00BC58D8">
      <w:r w:rsidRPr="00BC58D8">
        <w:t>Os metais estão localizados, em geral, à esquerda da tabela periódica.</w:t>
      </w:r>
    </w:p>
    <w:p w14:paraId="4C42889D" w14:textId="77777777" w:rsidR="00BC58D8" w:rsidRPr="00BC58D8" w:rsidRDefault="00BC58D8" w:rsidP="00BC58D8">
      <w:r w:rsidRPr="00BC58D8">
        <w:t>a) Onde ficam os ametais?</w:t>
      </w:r>
      <w:r w:rsidRPr="00BC58D8">
        <w:br/>
        <w:t>b) Onde ficam os semimetais?</w:t>
      </w:r>
    </w:p>
    <w:p w14:paraId="567D71B3" w14:textId="77777777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t xml:space="preserve">8. </w:t>
      </w:r>
      <w:r w:rsidRPr="00BC58D8">
        <w:rPr>
          <w:rFonts w:ascii="Segoe UI Emoji" w:hAnsi="Segoe UI Emoji" w:cs="Segoe UI Emoji"/>
          <w:b/>
          <w:bCs/>
        </w:rPr>
        <w:t>🧲</w:t>
      </w:r>
      <w:r w:rsidRPr="00BC58D8">
        <w:rPr>
          <w:b/>
          <w:bCs/>
        </w:rPr>
        <w:t xml:space="preserve"> Interpretação</w:t>
      </w:r>
    </w:p>
    <w:p w14:paraId="257FB752" w14:textId="77777777" w:rsidR="00BC58D8" w:rsidRPr="00BC58D8" w:rsidRDefault="00BC58D8" w:rsidP="00BC58D8">
      <w:r w:rsidRPr="00BC58D8">
        <w:t>Um elemento químico apresenta comportamento intermediário entre metais e ametais.</w:t>
      </w:r>
    </w:p>
    <w:p w14:paraId="2FA88FB8" w14:textId="77777777" w:rsidR="00BC58D8" w:rsidRPr="00BC58D8" w:rsidRDefault="00BC58D8" w:rsidP="00BC58D8">
      <w:r w:rsidRPr="00BC58D8">
        <w:t>a) Como ele é classificado?</w:t>
      </w:r>
      <w:r w:rsidRPr="00BC58D8">
        <w:br/>
        <w:t>b) Cite uma característica desse tipo de elemento.</w:t>
      </w:r>
    </w:p>
    <w:p w14:paraId="04B8A60C" w14:textId="77777777" w:rsidR="00BC58D8" w:rsidRPr="00BC58D8" w:rsidRDefault="00BC58D8" w:rsidP="00BC58D8">
      <w:pPr>
        <w:ind w:left="851"/>
        <w:rPr>
          <w:b/>
          <w:bCs/>
        </w:rPr>
      </w:pPr>
      <w:r w:rsidRPr="00BC58D8">
        <w:rPr>
          <w:b/>
          <w:bCs/>
        </w:rPr>
        <w:t xml:space="preserve">9. </w:t>
      </w:r>
      <w:r w:rsidRPr="00BC58D8">
        <w:rPr>
          <w:rFonts w:ascii="Segoe UI Emoji" w:hAnsi="Segoe UI Emoji" w:cs="Segoe UI Emoji"/>
          <w:b/>
          <w:bCs/>
        </w:rPr>
        <w:t>🔥</w:t>
      </w:r>
      <w:r w:rsidRPr="00BC58D8">
        <w:rPr>
          <w:b/>
          <w:bCs/>
        </w:rPr>
        <w:t xml:space="preserve"> Reatividade</w:t>
      </w:r>
    </w:p>
    <w:p w14:paraId="3AC6C48B" w14:textId="77777777" w:rsidR="00BC58D8" w:rsidRPr="00BC58D8" w:rsidRDefault="00BC58D8" w:rsidP="00BC58D8">
      <w:pPr>
        <w:ind w:left="851"/>
      </w:pPr>
      <w:r w:rsidRPr="00BC58D8">
        <w:t>Os metais tendem a perder elétrons, enquanto os ametais tendem a ganhar.</w:t>
      </w:r>
    </w:p>
    <w:p w14:paraId="766EEC73" w14:textId="77777777" w:rsidR="00BC58D8" w:rsidRPr="00BC58D8" w:rsidRDefault="00BC58D8" w:rsidP="00BC58D8">
      <w:pPr>
        <w:ind w:left="851"/>
      </w:pPr>
      <w:r w:rsidRPr="00BC58D8">
        <w:t>a) Que tipo de íon os metais formam?</w:t>
      </w:r>
      <w:r w:rsidRPr="00BC58D8">
        <w:br/>
        <w:t>b) Que tipo de íon os ametais formam?</w:t>
      </w:r>
      <w:r w:rsidRPr="00BC58D8">
        <w:br/>
        <w:t>c) Relacione isso com a estabilidade eletrônica.</w:t>
      </w:r>
    </w:p>
    <w:p w14:paraId="23327991" w14:textId="77777777" w:rsidR="00BC58D8" w:rsidRDefault="00BC58D8">
      <w:pPr>
        <w:rPr>
          <w:b/>
          <w:bCs/>
        </w:rPr>
      </w:pPr>
      <w:r>
        <w:rPr>
          <w:b/>
          <w:bCs/>
        </w:rPr>
        <w:br w:type="page"/>
      </w:r>
    </w:p>
    <w:p w14:paraId="634997B6" w14:textId="3F6BBCB0" w:rsidR="00BC58D8" w:rsidRPr="00BC58D8" w:rsidRDefault="00BC58D8" w:rsidP="00BC58D8">
      <w:pPr>
        <w:rPr>
          <w:b/>
          <w:bCs/>
        </w:rPr>
      </w:pPr>
      <w:r w:rsidRPr="00BC58D8">
        <w:rPr>
          <w:b/>
          <w:bCs/>
        </w:rPr>
        <w:lastRenderedPageBreak/>
        <w:t xml:space="preserve">10. </w:t>
      </w:r>
      <w:r w:rsidRPr="00BC58D8">
        <w:rPr>
          <w:rFonts w:ascii="Segoe UI Emoji" w:hAnsi="Segoe UI Emoji" w:cs="Segoe UI Emoji"/>
          <w:b/>
          <w:bCs/>
        </w:rPr>
        <w:t>🧠</w:t>
      </w:r>
      <w:r w:rsidRPr="00BC58D8">
        <w:rPr>
          <w:b/>
          <w:bCs/>
        </w:rPr>
        <w:t xml:space="preserve"> Desafio de Raciocínio</w:t>
      </w:r>
    </w:p>
    <w:p w14:paraId="194E0287" w14:textId="77777777" w:rsidR="00BC58D8" w:rsidRPr="00BC58D8" w:rsidRDefault="00BC58D8" w:rsidP="00BC58D8">
      <w:r w:rsidRPr="00BC58D8">
        <w:t>Um elemento possui as seguintes características:</w:t>
      </w:r>
    </w:p>
    <w:p w14:paraId="60C3AD9D" w14:textId="77777777" w:rsidR="00BC58D8" w:rsidRPr="00BC58D8" w:rsidRDefault="00BC58D8" w:rsidP="00BC58D8">
      <w:pPr>
        <w:numPr>
          <w:ilvl w:val="0"/>
          <w:numId w:val="5"/>
        </w:numPr>
      </w:pPr>
      <w:r w:rsidRPr="00BC58D8">
        <w:t>Não conduz eletricidade</w:t>
      </w:r>
    </w:p>
    <w:p w14:paraId="4DE83F32" w14:textId="77777777" w:rsidR="00BC58D8" w:rsidRPr="00BC58D8" w:rsidRDefault="00BC58D8" w:rsidP="00BC58D8">
      <w:pPr>
        <w:numPr>
          <w:ilvl w:val="0"/>
          <w:numId w:val="5"/>
        </w:numPr>
      </w:pPr>
      <w:r w:rsidRPr="00BC58D8">
        <w:t>Não possui brilho</w:t>
      </w:r>
    </w:p>
    <w:p w14:paraId="61CD2EDD" w14:textId="77777777" w:rsidR="00BC58D8" w:rsidRPr="00BC58D8" w:rsidRDefault="00BC58D8" w:rsidP="00BC58D8">
      <w:pPr>
        <w:numPr>
          <w:ilvl w:val="0"/>
          <w:numId w:val="5"/>
        </w:numPr>
      </w:pPr>
      <w:r w:rsidRPr="00BC58D8">
        <w:t>Tende a ganhar elétrons</w:t>
      </w:r>
    </w:p>
    <w:p w14:paraId="178BBBFD" w14:textId="77777777" w:rsidR="00BC58D8" w:rsidRPr="00BC58D8" w:rsidRDefault="00BC58D8" w:rsidP="00BC58D8">
      <w:r w:rsidRPr="00BC58D8">
        <w:t>a) Ele é metal, ametal ou semimetal?</w:t>
      </w:r>
      <w:r w:rsidRPr="00BC58D8">
        <w:br/>
        <w:t>b) Justifique sua resposta.</w:t>
      </w:r>
      <w:r w:rsidRPr="00BC58D8">
        <w:br/>
        <w:t>c) Esse elemento está mais à direita ou à esquerda da tabela periódica?</w:t>
      </w:r>
    </w:p>
    <w:p w14:paraId="66B79B5F" w14:textId="77777777" w:rsidR="00BC58D8" w:rsidRPr="00BC58D8" w:rsidRDefault="00BC58D8" w:rsidP="00BC58D8">
      <w:r w:rsidRPr="00BC58D8">
        <w:pict w14:anchorId="07732CAD">
          <v:rect id="_x0000_i1114" style="width:0;height:1.5pt" o:hralign="center" o:hrstd="t" o:hr="t" fillcolor="#a0a0a0" stroked="f"/>
        </w:pict>
      </w:r>
    </w:p>
    <w:p w14:paraId="2CD069C6" w14:textId="77777777" w:rsidR="00BC58D8" w:rsidRPr="00BC58D8" w:rsidRDefault="00BC58D8" w:rsidP="00BC58D8">
      <w:pPr>
        <w:rPr>
          <w:b/>
          <w:bCs/>
        </w:rPr>
      </w:pPr>
      <w:r w:rsidRPr="00BC58D8">
        <w:rPr>
          <w:rFonts w:ascii="Segoe UI Emoji" w:hAnsi="Segoe UI Emoji" w:cs="Segoe UI Emoji"/>
          <w:b/>
          <w:bCs/>
        </w:rPr>
        <w:t>💡</w:t>
      </w:r>
      <w:r w:rsidRPr="00BC58D8">
        <w:rPr>
          <w:b/>
          <w:bCs/>
        </w:rPr>
        <w:t xml:space="preserve"> Desafio (Bônus)</w:t>
      </w:r>
    </w:p>
    <w:p w14:paraId="527697BC" w14:textId="77777777" w:rsidR="00BC58D8" w:rsidRPr="00BC58D8" w:rsidRDefault="00BC58D8" w:rsidP="00BC58D8">
      <w:r w:rsidRPr="00BC58D8">
        <w:t xml:space="preserve">Explique por que os </w:t>
      </w:r>
      <w:r w:rsidRPr="00BC58D8">
        <w:rPr>
          <w:b/>
          <w:bCs/>
        </w:rPr>
        <w:t>semimetais são importantes para a eletrônica moderna</w:t>
      </w:r>
      <w:r w:rsidRPr="00BC58D8">
        <w:t>.</w:t>
      </w:r>
    </w:p>
    <w:p w14:paraId="2AA7FA17" w14:textId="77777777" w:rsidR="00BC58D8" w:rsidRPr="00BC58D8" w:rsidRDefault="00BC58D8" w:rsidP="00BC58D8">
      <w:r w:rsidRPr="00BC58D8">
        <w:pict w14:anchorId="68859FB1">
          <v:rect id="_x0000_i1115" style="width:0;height:1.5pt" o:hralign="center" o:hrstd="t" o:hr="t" fillcolor="#a0a0a0" stroked="f"/>
        </w:pict>
      </w:r>
    </w:p>
    <w:p w14:paraId="0DFCD75A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CD06" w14:textId="77777777" w:rsidR="00145101" w:rsidRDefault="00145101" w:rsidP="00742F42">
      <w:pPr>
        <w:spacing w:after="0" w:line="240" w:lineRule="auto"/>
      </w:pPr>
      <w:r>
        <w:separator/>
      </w:r>
    </w:p>
  </w:endnote>
  <w:endnote w:type="continuationSeparator" w:id="0">
    <w:p w14:paraId="40EB67A5" w14:textId="77777777" w:rsidR="00145101" w:rsidRDefault="00145101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7312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EBDC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948DD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6309" w14:textId="77777777" w:rsidR="00145101" w:rsidRDefault="00145101" w:rsidP="00742F42">
      <w:pPr>
        <w:spacing w:after="0" w:line="240" w:lineRule="auto"/>
      </w:pPr>
      <w:r>
        <w:separator/>
      </w:r>
    </w:p>
  </w:footnote>
  <w:footnote w:type="continuationSeparator" w:id="0">
    <w:p w14:paraId="0161738A" w14:textId="77777777" w:rsidR="00145101" w:rsidRDefault="00145101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08A2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91D3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B56F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588"/>
    <w:multiLevelType w:val="multilevel"/>
    <w:tmpl w:val="CD9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90F5B"/>
    <w:multiLevelType w:val="multilevel"/>
    <w:tmpl w:val="8AC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3"/>
  </w:num>
  <w:num w:numId="3" w16cid:durableId="1655644146">
    <w:abstractNumId w:val="1"/>
  </w:num>
  <w:num w:numId="4" w16cid:durableId="1837261977">
    <w:abstractNumId w:val="0"/>
  </w:num>
  <w:num w:numId="5" w16cid:durableId="1866674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D8"/>
    <w:rsid w:val="00145101"/>
    <w:rsid w:val="0045558D"/>
    <w:rsid w:val="00545B7A"/>
    <w:rsid w:val="005B2082"/>
    <w:rsid w:val="00742F42"/>
    <w:rsid w:val="007555AB"/>
    <w:rsid w:val="00771BC2"/>
    <w:rsid w:val="007D198B"/>
    <w:rsid w:val="007D654C"/>
    <w:rsid w:val="00B25051"/>
    <w:rsid w:val="00B548C3"/>
    <w:rsid w:val="00BC58D8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ACDA9"/>
  <w15:chartTrackingRefBased/>
  <w15:docId w15:val="{5C4D4572-2533-43C9-A99D-BE403666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1</TotalTime>
  <Pages>3</Pages>
  <Words>344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2026-03-23T14:03:00Z</dcterms:created>
  <dcterms:modified xsi:type="dcterms:W3CDTF">2026-03-23T14:04:00Z</dcterms:modified>
</cp:coreProperties>
</file>