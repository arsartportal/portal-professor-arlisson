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BEBB" w14:textId="77777777" w:rsidR="00C93528" w:rsidRPr="00C93528" w:rsidRDefault="00C93528" w:rsidP="00C93528">
      <w:pPr>
        <w:jc w:val="center"/>
        <w:rPr>
          <w:b/>
          <w:bCs/>
        </w:rPr>
      </w:pPr>
      <w:r w:rsidRPr="00C93528">
        <w:rPr>
          <w:rFonts w:ascii="Segoe UI Emoji" w:hAnsi="Segoe UI Emoji" w:cs="Segoe UI Emoji"/>
          <w:b/>
          <w:bCs/>
        </w:rPr>
        <w:t>📈</w:t>
      </w:r>
      <w:r w:rsidRPr="00C93528">
        <w:rPr>
          <w:b/>
          <w:bCs/>
        </w:rPr>
        <w:t xml:space="preserve"> ATIVIDADE – FUNÇÃO DO 1º GRAU (SITUAÇÕES-PROBLEMA)</w:t>
      </w:r>
    </w:p>
    <w:p w14:paraId="7E05D7FB" w14:textId="3431E337" w:rsidR="00C93528" w:rsidRPr="00C93528" w:rsidRDefault="00C93528" w:rsidP="00C93528">
      <w:r w:rsidRPr="00C93528">
        <w:rPr>
          <w:b/>
          <w:bCs/>
        </w:rPr>
        <w:t>Instruções:</w:t>
      </w:r>
      <w:r w:rsidRPr="00C93528">
        <w:t xml:space="preserve"> Resolva as situações abaixo apresentando </w:t>
      </w:r>
      <w:r w:rsidRPr="00C93528">
        <w:rPr>
          <w:b/>
          <w:bCs/>
        </w:rPr>
        <w:t>todos os cálculos e justificativas</w:t>
      </w:r>
      <w:r w:rsidRPr="00C93528">
        <w:t>.</w:t>
      </w:r>
    </w:p>
    <w:p w14:paraId="413BC666" w14:textId="77777777" w:rsidR="00C93528" w:rsidRPr="00C93528" w:rsidRDefault="00C93528" w:rsidP="00C93528">
      <w:r w:rsidRPr="00C93528">
        <w:pict w14:anchorId="278BB643">
          <v:rect id="_x0000_i1213" style="width:0;height:1.5pt" o:hralign="center" o:hrstd="t" o:hr="t" fillcolor="#a0a0a0" stroked="f"/>
        </w:pict>
      </w:r>
    </w:p>
    <w:p w14:paraId="2D37079B" w14:textId="77777777" w:rsidR="00C93528" w:rsidRPr="00C93528" w:rsidRDefault="00C93528" w:rsidP="00C93528">
      <w:pPr>
        <w:rPr>
          <w:b/>
          <w:bCs/>
        </w:rPr>
      </w:pPr>
      <w:r w:rsidRPr="00C93528">
        <w:rPr>
          <w:b/>
          <w:bCs/>
        </w:rPr>
        <w:t xml:space="preserve">1. </w:t>
      </w:r>
      <w:r w:rsidRPr="00C93528">
        <w:rPr>
          <w:rFonts w:ascii="Segoe UI Emoji" w:hAnsi="Segoe UI Emoji" w:cs="Segoe UI Emoji"/>
          <w:b/>
          <w:bCs/>
        </w:rPr>
        <w:t>🚗</w:t>
      </w:r>
      <w:r w:rsidRPr="00C93528">
        <w:rPr>
          <w:b/>
          <w:bCs/>
        </w:rPr>
        <w:t xml:space="preserve"> Aplicativo de Transporte</w:t>
      </w:r>
    </w:p>
    <w:p w14:paraId="332B82E7" w14:textId="77777777" w:rsidR="00C93528" w:rsidRPr="00C93528" w:rsidRDefault="00C93528" w:rsidP="00C93528">
      <w:r w:rsidRPr="00C93528">
        <w:t xml:space="preserve">Um aplicativo de transporte cobra uma taxa fixa de </w:t>
      </w:r>
      <w:r w:rsidRPr="00C93528">
        <w:rPr>
          <w:b/>
          <w:bCs/>
        </w:rPr>
        <w:t>R$ 5,00</w:t>
      </w:r>
      <w:r w:rsidRPr="00C93528">
        <w:t xml:space="preserve"> mais </w:t>
      </w:r>
      <w:r w:rsidRPr="00C93528">
        <w:rPr>
          <w:b/>
          <w:bCs/>
        </w:rPr>
        <w:t>R$ 2,50 por quilômetro rodado</w:t>
      </w:r>
      <w:r w:rsidRPr="00C93528">
        <w:t>.</w:t>
      </w:r>
    </w:p>
    <w:p w14:paraId="2749973C" w14:textId="77777777" w:rsidR="00C93528" w:rsidRPr="00C93528" w:rsidRDefault="00C93528" w:rsidP="00C93528">
      <w:r w:rsidRPr="00C93528">
        <w:t>a) Escreva a função que representa o valor da corrida em função da distância.</w:t>
      </w:r>
      <w:r w:rsidRPr="00C93528">
        <w:br/>
        <w:t>b) Qual o valor de uma corrida de 10 km?</w:t>
      </w:r>
      <w:r w:rsidRPr="00C93528">
        <w:br/>
        <w:t>c) Quantos quilômetros podem ser percorridos com R$ 30,00?</w:t>
      </w:r>
    </w:p>
    <w:p w14:paraId="034CEAE7" w14:textId="77777777" w:rsidR="00C93528" w:rsidRPr="00C93528" w:rsidRDefault="00C93528" w:rsidP="00C93528">
      <w:pPr>
        <w:rPr>
          <w:b/>
          <w:bCs/>
        </w:rPr>
      </w:pPr>
      <w:r w:rsidRPr="00C93528">
        <w:rPr>
          <w:b/>
          <w:bCs/>
        </w:rPr>
        <w:t xml:space="preserve">2. </w:t>
      </w:r>
      <w:r w:rsidRPr="00C93528">
        <w:rPr>
          <w:rFonts w:ascii="Segoe UI Emoji" w:hAnsi="Segoe UI Emoji" w:cs="Segoe UI Emoji"/>
          <w:b/>
          <w:bCs/>
        </w:rPr>
        <w:t>📦</w:t>
      </w:r>
      <w:r w:rsidRPr="00C93528">
        <w:rPr>
          <w:b/>
          <w:bCs/>
        </w:rPr>
        <w:t xml:space="preserve"> Frete de Entrega</w:t>
      </w:r>
    </w:p>
    <w:p w14:paraId="38DC5C9C" w14:textId="77777777" w:rsidR="00C93528" w:rsidRPr="00C93528" w:rsidRDefault="00C93528" w:rsidP="00C93528">
      <w:r w:rsidRPr="00C93528">
        <w:t xml:space="preserve">Uma empresa cobra </w:t>
      </w:r>
      <w:r w:rsidRPr="00C93528">
        <w:rPr>
          <w:b/>
          <w:bCs/>
        </w:rPr>
        <w:t>R$ 8,00 de taxa fixa</w:t>
      </w:r>
      <w:r w:rsidRPr="00C93528">
        <w:t xml:space="preserve"> mais </w:t>
      </w:r>
      <w:r w:rsidRPr="00C93528">
        <w:rPr>
          <w:b/>
          <w:bCs/>
        </w:rPr>
        <w:t>R$ 1,20 por km</w:t>
      </w:r>
      <w:r w:rsidRPr="00C93528">
        <w:t xml:space="preserve"> para realizar entregas.</w:t>
      </w:r>
    </w:p>
    <w:p w14:paraId="78D9AB75" w14:textId="77777777" w:rsidR="00C93528" w:rsidRPr="00C93528" w:rsidRDefault="00C93528" w:rsidP="00C93528">
      <w:r w:rsidRPr="00C93528">
        <w:t>a) Monte a função que representa o custo do frete.</w:t>
      </w:r>
      <w:r w:rsidRPr="00C93528">
        <w:br/>
        <w:t>b) Qual será o valor para uma entrega de 15 km?</w:t>
      </w:r>
      <w:r w:rsidRPr="00C93528">
        <w:br/>
        <w:t>c) Para qual distância o valor será R$ 32,00?</w:t>
      </w:r>
    </w:p>
    <w:p w14:paraId="24FDC5E3" w14:textId="77777777" w:rsidR="00C93528" w:rsidRPr="00C93528" w:rsidRDefault="00C93528" w:rsidP="00C93528">
      <w:pPr>
        <w:rPr>
          <w:b/>
          <w:bCs/>
        </w:rPr>
      </w:pPr>
      <w:r w:rsidRPr="00C93528">
        <w:rPr>
          <w:b/>
          <w:bCs/>
        </w:rPr>
        <w:t xml:space="preserve">3. </w:t>
      </w:r>
      <w:r w:rsidRPr="00C93528">
        <w:rPr>
          <w:rFonts w:ascii="Segoe UI Emoji" w:hAnsi="Segoe UI Emoji" w:cs="Segoe UI Emoji"/>
          <w:b/>
          <w:bCs/>
        </w:rPr>
        <w:t>💧</w:t>
      </w:r>
      <w:r w:rsidRPr="00C93528">
        <w:rPr>
          <w:b/>
          <w:bCs/>
        </w:rPr>
        <w:t xml:space="preserve"> Conta de Água</w:t>
      </w:r>
    </w:p>
    <w:p w14:paraId="369D5DD9" w14:textId="77777777" w:rsidR="00C93528" w:rsidRPr="00C93528" w:rsidRDefault="00C93528" w:rsidP="00C93528">
      <w:r w:rsidRPr="00C93528">
        <w:t xml:space="preserve">Uma residência paga </w:t>
      </w:r>
      <w:r w:rsidRPr="00C93528">
        <w:rPr>
          <w:b/>
          <w:bCs/>
        </w:rPr>
        <w:t>R$ 25,00 de taxa fixa</w:t>
      </w:r>
      <w:r w:rsidRPr="00C93528">
        <w:t xml:space="preserve"> mais </w:t>
      </w:r>
      <w:r w:rsidRPr="00C93528">
        <w:rPr>
          <w:b/>
          <w:bCs/>
        </w:rPr>
        <w:t>R$ 3,00 por m³ de água consumido</w:t>
      </w:r>
      <w:r w:rsidRPr="00C93528">
        <w:t>.</w:t>
      </w:r>
    </w:p>
    <w:p w14:paraId="4E261324" w14:textId="77777777" w:rsidR="00C93528" w:rsidRPr="00C93528" w:rsidRDefault="00C93528" w:rsidP="00C93528">
      <w:r w:rsidRPr="00C93528">
        <w:t>a) Escreva a função do custo mensal.</w:t>
      </w:r>
      <w:r w:rsidRPr="00C93528">
        <w:br/>
        <w:t>b) Quanto será pago se o consumo for de 12 m³?</w:t>
      </w:r>
      <w:r w:rsidRPr="00C93528">
        <w:br/>
        <w:t>c) Qual foi o consumo se a conta deu R$ 61,00?</w:t>
      </w:r>
    </w:p>
    <w:p w14:paraId="4B0A58E1" w14:textId="77777777" w:rsidR="00C93528" w:rsidRPr="00C93528" w:rsidRDefault="00C93528" w:rsidP="00C93528">
      <w:pPr>
        <w:ind w:left="2127" w:right="849"/>
        <w:rPr>
          <w:b/>
          <w:bCs/>
        </w:rPr>
      </w:pPr>
      <w:r w:rsidRPr="00C93528">
        <w:rPr>
          <w:b/>
          <w:bCs/>
        </w:rPr>
        <w:t xml:space="preserve">4. </w:t>
      </w:r>
      <w:r w:rsidRPr="00C93528">
        <w:rPr>
          <w:rFonts w:ascii="Segoe UI Emoji" w:hAnsi="Segoe UI Emoji" w:cs="Segoe UI Emoji"/>
          <w:b/>
          <w:bCs/>
        </w:rPr>
        <w:t>📱</w:t>
      </w:r>
      <w:r w:rsidRPr="00C93528">
        <w:rPr>
          <w:b/>
          <w:bCs/>
        </w:rPr>
        <w:t xml:space="preserve"> Plano de Celular</w:t>
      </w:r>
    </w:p>
    <w:p w14:paraId="67008A66" w14:textId="77777777" w:rsidR="00C93528" w:rsidRPr="00C93528" w:rsidRDefault="00C93528" w:rsidP="00C93528">
      <w:pPr>
        <w:ind w:left="2127" w:right="849"/>
      </w:pPr>
      <w:r w:rsidRPr="00C93528">
        <w:t xml:space="preserve">Um plano cobra </w:t>
      </w:r>
      <w:r w:rsidRPr="00C93528">
        <w:rPr>
          <w:b/>
          <w:bCs/>
        </w:rPr>
        <w:t>R$ 30,00 fixos</w:t>
      </w:r>
      <w:r w:rsidRPr="00C93528">
        <w:t xml:space="preserve"> mais </w:t>
      </w:r>
      <w:r w:rsidRPr="00C93528">
        <w:rPr>
          <w:b/>
          <w:bCs/>
        </w:rPr>
        <w:t>R$ 0,50 por minuto de ligação excedente</w:t>
      </w:r>
      <w:r w:rsidRPr="00C93528">
        <w:t>.</w:t>
      </w:r>
    </w:p>
    <w:p w14:paraId="1ACA6304" w14:textId="77777777" w:rsidR="00C93528" w:rsidRPr="00C93528" w:rsidRDefault="00C93528" w:rsidP="00C93528">
      <w:pPr>
        <w:ind w:left="2127" w:right="849"/>
      </w:pPr>
      <w:r w:rsidRPr="00C93528">
        <w:t>a) Escreva a função do custo.</w:t>
      </w:r>
      <w:r w:rsidRPr="00C93528">
        <w:br/>
        <w:t>b) Quanto paga alguém que usou 40 minutos extras?</w:t>
      </w:r>
      <w:r w:rsidRPr="00C93528">
        <w:br/>
        <w:t>c) Quantos minutos foram usados se a conta foi R$ 50,00?</w:t>
      </w:r>
    </w:p>
    <w:p w14:paraId="77CA3107" w14:textId="77777777" w:rsidR="00C93528" w:rsidRDefault="00C93528">
      <w:pPr>
        <w:rPr>
          <w:b/>
          <w:bCs/>
        </w:rPr>
      </w:pPr>
      <w:r>
        <w:rPr>
          <w:b/>
          <w:bCs/>
        </w:rPr>
        <w:br w:type="page"/>
      </w:r>
    </w:p>
    <w:p w14:paraId="3DEEFDB9" w14:textId="1901DEB9" w:rsidR="00C93528" w:rsidRPr="00C93528" w:rsidRDefault="00C93528" w:rsidP="00C93528">
      <w:pPr>
        <w:rPr>
          <w:b/>
          <w:bCs/>
        </w:rPr>
      </w:pPr>
      <w:r w:rsidRPr="00C93528">
        <w:rPr>
          <w:b/>
          <w:bCs/>
        </w:rPr>
        <w:lastRenderedPageBreak/>
        <w:t xml:space="preserve">5. </w:t>
      </w:r>
      <w:r w:rsidRPr="00C93528">
        <w:rPr>
          <w:rFonts w:ascii="Segoe UI Emoji" w:hAnsi="Segoe UI Emoji" w:cs="Segoe UI Emoji"/>
          <w:b/>
          <w:bCs/>
        </w:rPr>
        <w:t>🏫</w:t>
      </w:r>
      <w:r w:rsidRPr="00C93528">
        <w:rPr>
          <w:b/>
          <w:bCs/>
        </w:rPr>
        <w:t xml:space="preserve"> Aula Particular</w:t>
      </w:r>
    </w:p>
    <w:p w14:paraId="14886D96" w14:textId="77777777" w:rsidR="00C93528" w:rsidRPr="00C93528" w:rsidRDefault="00C93528" w:rsidP="00C93528">
      <w:r w:rsidRPr="00C93528">
        <w:t xml:space="preserve">Um professor cobra </w:t>
      </w:r>
      <w:r w:rsidRPr="00C93528">
        <w:rPr>
          <w:b/>
          <w:bCs/>
        </w:rPr>
        <w:t>R$ 40,00 de taxa inicial</w:t>
      </w:r>
      <w:r w:rsidRPr="00C93528">
        <w:t xml:space="preserve"> mais </w:t>
      </w:r>
      <w:r w:rsidRPr="00C93528">
        <w:rPr>
          <w:b/>
          <w:bCs/>
        </w:rPr>
        <w:t>R$ 20,00 por hora de aula</w:t>
      </w:r>
      <w:r w:rsidRPr="00C93528">
        <w:t>.</w:t>
      </w:r>
    </w:p>
    <w:p w14:paraId="50E0E2FE" w14:textId="77777777" w:rsidR="00C93528" w:rsidRPr="00C93528" w:rsidRDefault="00C93528" w:rsidP="00C93528">
      <w:r w:rsidRPr="00C93528">
        <w:t>a) Escreva a função do valor total.</w:t>
      </w:r>
      <w:r w:rsidRPr="00C93528">
        <w:br/>
        <w:t>b) Quanto custa uma aula de 3 horas?</w:t>
      </w:r>
      <w:r w:rsidRPr="00C93528">
        <w:br/>
        <w:t>c) Quantas horas foram dadas se o valor foi R$ 140,00?</w:t>
      </w:r>
    </w:p>
    <w:p w14:paraId="2F1C90B4" w14:textId="77777777" w:rsidR="00C93528" w:rsidRPr="00C93528" w:rsidRDefault="00C93528" w:rsidP="00C93528">
      <w:pPr>
        <w:rPr>
          <w:b/>
          <w:bCs/>
        </w:rPr>
      </w:pPr>
      <w:r w:rsidRPr="00C93528">
        <w:rPr>
          <w:b/>
          <w:bCs/>
        </w:rPr>
        <w:t xml:space="preserve">6. </w:t>
      </w:r>
      <w:r w:rsidRPr="00C93528">
        <w:rPr>
          <w:rFonts w:ascii="Segoe UI Emoji" w:hAnsi="Segoe UI Emoji" w:cs="Segoe UI Emoji"/>
          <w:b/>
          <w:bCs/>
        </w:rPr>
        <w:t>🚕</w:t>
      </w:r>
      <w:r w:rsidRPr="00C93528">
        <w:rPr>
          <w:b/>
          <w:bCs/>
        </w:rPr>
        <w:t xml:space="preserve"> Táxi</w:t>
      </w:r>
    </w:p>
    <w:p w14:paraId="75E80A47" w14:textId="77777777" w:rsidR="00C93528" w:rsidRPr="00C93528" w:rsidRDefault="00C93528" w:rsidP="00C93528">
      <w:r w:rsidRPr="00C93528">
        <w:t xml:space="preserve">Um táxi cobra </w:t>
      </w:r>
      <w:r w:rsidRPr="00C93528">
        <w:rPr>
          <w:b/>
          <w:bCs/>
        </w:rPr>
        <w:t>R$ 6,00 de bandeirada</w:t>
      </w:r>
      <w:r w:rsidRPr="00C93528">
        <w:t xml:space="preserve"> mais </w:t>
      </w:r>
      <w:r w:rsidRPr="00C93528">
        <w:rPr>
          <w:b/>
          <w:bCs/>
        </w:rPr>
        <w:t>R$ 3,00 por km rodado</w:t>
      </w:r>
      <w:r w:rsidRPr="00C93528">
        <w:t>.</w:t>
      </w:r>
    </w:p>
    <w:p w14:paraId="61DF2B2B" w14:textId="77777777" w:rsidR="00C93528" w:rsidRPr="00C93528" w:rsidRDefault="00C93528" w:rsidP="00C93528">
      <w:r w:rsidRPr="00C93528">
        <w:t>a) Escreva a função do custo da corrida.</w:t>
      </w:r>
      <w:r w:rsidRPr="00C93528">
        <w:br/>
        <w:t>b) Qual o valor para 8 km?</w:t>
      </w:r>
      <w:r w:rsidRPr="00C93528">
        <w:br/>
        <w:t>c) Quantos km foram percorridos se a corrida custou R$ 30,00?</w:t>
      </w:r>
    </w:p>
    <w:p w14:paraId="029B901B" w14:textId="77777777" w:rsidR="00C93528" w:rsidRPr="00C93528" w:rsidRDefault="00C93528" w:rsidP="00C93528">
      <w:pPr>
        <w:rPr>
          <w:b/>
          <w:bCs/>
        </w:rPr>
      </w:pPr>
      <w:r w:rsidRPr="00C93528">
        <w:rPr>
          <w:b/>
          <w:bCs/>
        </w:rPr>
        <w:t xml:space="preserve">7. </w:t>
      </w:r>
      <w:r w:rsidRPr="00C93528">
        <w:rPr>
          <w:rFonts w:ascii="Segoe UI Emoji" w:hAnsi="Segoe UI Emoji" w:cs="Segoe UI Emoji"/>
          <w:b/>
          <w:bCs/>
        </w:rPr>
        <w:t>⚡</w:t>
      </w:r>
      <w:r w:rsidRPr="00C93528">
        <w:rPr>
          <w:b/>
          <w:bCs/>
        </w:rPr>
        <w:t xml:space="preserve"> Conta de Energia</w:t>
      </w:r>
    </w:p>
    <w:p w14:paraId="24F412E2" w14:textId="77777777" w:rsidR="00C93528" w:rsidRPr="00C93528" w:rsidRDefault="00C93528" w:rsidP="00C93528">
      <w:r w:rsidRPr="00C93528">
        <w:t xml:space="preserve">Uma residência paga </w:t>
      </w:r>
      <w:r w:rsidRPr="00C93528">
        <w:rPr>
          <w:b/>
          <w:bCs/>
        </w:rPr>
        <w:t>R$ 18,00 fixos</w:t>
      </w:r>
      <w:r w:rsidRPr="00C93528">
        <w:t xml:space="preserve"> mais </w:t>
      </w:r>
      <w:r w:rsidRPr="00C93528">
        <w:rPr>
          <w:b/>
          <w:bCs/>
        </w:rPr>
        <w:t>R$ 0,80 por kWh consumido</w:t>
      </w:r>
      <w:r w:rsidRPr="00C93528">
        <w:t>.</w:t>
      </w:r>
    </w:p>
    <w:p w14:paraId="42852EFC" w14:textId="77777777" w:rsidR="00C93528" w:rsidRPr="00C93528" w:rsidRDefault="00C93528" w:rsidP="00C93528">
      <w:r w:rsidRPr="00C93528">
        <w:t>a) Monte a função do valor da conta.</w:t>
      </w:r>
      <w:r w:rsidRPr="00C93528">
        <w:br/>
        <w:t>b) Qual será o valor para consumo de 100 kWh?</w:t>
      </w:r>
      <w:r w:rsidRPr="00C93528">
        <w:br/>
        <w:t>c) Qual foi o consumo se a conta foi R$ 58,00?</w:t>
      </w:r>
    </w:p>
    <w:p w14:paraId="61CF120E" w14:textId="77777777" w:rsidR="00C93528" w:rsidRPr="00C93528" w:rsidRDefault="00C93528" w:rsidP="00C93528">
      <w:pPr>
        <w:rPr>
          <w:b/>
          <w:bCs/>
        </w:rPr>
      </w:pPr>
      <w:r w:rsidRPr="00C93528">
        <w:rPr>
          <w:b/>
          <w:bCs/>
        </w:rPr>
        <w:t xml:space="preserve">8. </w:t>
      </w:r>
      <w:r w:rsidRPr="00C93528">
        <w:rPr>
          <w:rFonts w:ascii="Segoe UI Emoji" w:hAnsi="Segoe UI Emoji" w:cs="Segoe UI Emoji"/>
          <w:b/>
          <w:bCs/>
        </w:rPr>
        <w:t>🏋️</w:t>
      </w:r>
      <w:r w:rsidRPr="00C93528">
        <w:rPr>
          <w:b/>
          <w:bCs/>
        </w:rPr>
        <w:t xml:space="preserve"> Academia</w:t>
      </w:r>
    </w:p>
    <w:p w14:paraId="5FF48670" w14:textId="77777777" w:rsidR="00C93528" w:rsidRPr="00C93528" w:rsidRDefault="00C93528" w:rsidP="00C93528">
      <w:r w:rsidRPr="00C93528">
        <w:t xml:space="preserve">Uma academia cobra </w:t>
      </w:r>
      <w:r w:rsidRPr="00C93528">
        <w:rPr>
          <w:b/>
          <w:bCs/>
        </w:rPr>
        <w:t>R$ 50,00 de matrícula</w:t>
      </w:r>
      <w:r w:rsidRPr="00C93528">
        <w:t xml:space="preserve"> mais </w:t>
      </w:r>
      <w:r w:rsidRPr="00C93528">
        <w:rPr>
          <w:b/>
          <w:bCs/>
        </w:rPr>
        <w:t>R$ 70,00 por mês</w:t>
      </w:r>
      <w:r w:rsidRPr="00C93528">
        <w:t>.</w:t>
      </w:r>
    </w:p>
    <w:p w14:paraId="42D67158" w14:textId="77777777" w:rsidR="00C93528" w:rsidRPr="00C93528" w:rsidRDefault="00C93528" w:rsidP="00C93528">
      <w:r w:rsidRPr="00C93528">
        <w:t>a) Escreva a função que representa o valor total após x meses.</w:t>
      </w:r>
      <w:r w:rsidRPr="00C93528">
        <w:br/>
        <w:t>b) Quanto será pago em 6 meses?</w:t>
      </w:r>
      <w:r w:rsidRPr="00C93528">
        <w:br/>
        <w:t>c) Após quantos meses o valor será R$ 470,00?</w:t>
      </w:r>
    </w:p>
    <w:p w14:paraId="6DBF9DFA" w14:textId="77777777" w:rsidR="00C93528" w:rsidRPr="00C93528" w:rsidRDefault="00C93528" w:rsidP="00C93528">
      <w:pPr>
        <w:ind w:left="2127" w:right="849"/>
        <w:rPr>
          <w:b/>
          <w:bCs/>
        </w:rPr>
      </w:pPr>
      <w:r w:rsidRPr="00C93528">
        <w:rPr>
          <w:b/>
          <w:bCs/>
        </w:rPr>
        <w:t xml:space="preserve">9. </w:t>
      </w:r>
      <w:r w:rsidRPr="00C93528">
        <w:rPr>
          <w:rFonts w:ascii="Segoe UI Emoji" w:hAnsi="Segoe UI Emoji" w:cs="Segoe UI Emoji"/>
          <w:b/>
          <w:bCs/>
        </w:rPr>
        <w:t>🍔</w:t>
      </w:r>
      <w:r w:rsidRPr="00C93528">
        <w:rPr>
          <w:b/>
          <w:bCs/>
        </w:rPr>
        <w:t xml:space="preserve"> Lanchonete</w:t>
      </w:r>
    </w:p>
    <w:p w14:paraId="6B1C7F0C" w14:textId="77777777" w:rsidR="00C93528" w:rsidRPr="00C93528" w:rsidRDefault="00C93528" w:rsidP="00C93528">
      <w:pPr>
        <w:ind w:left="2127" w:right="849"/>
      </w:pPr>
      <w:r w:rsidRPr="00C93528">
        <w:t xml:space="preserve">Uma lanchonete cobra </w:t>
      </w:r>
      <w:r w:rsidRPr="00C93528">
        <w:rPr>
          <w:b/>
          <w:bCs/>
        </w:rPr>
        <w:t>R$ 10,00 fixos pelo pedido</w:t>
      </w:r>
      <w:r w:rsidRPr="00C93528">
        <w:t xml:space="preserve"> mais </w:t>
      </w:r>
      <w:r w:rsidRPr="00C93528">
        <w:rPr>
          <w:b/>
          <w:bCs/>
        </w:rPr>
        <w:t>R$ 15,00 por combo</w:t>
      </w:r>
      <w:r w:rsidRPr="00C93528">
        <w:t>.</w:t>
      </w:r>
    </w:p>
    <w:p w14:paraId="3F42D9AF" w14:textId="77777777" w:rsidR="00C93528" w:rsidRPr="00C93528" w:rsidRDefault="00C93528" w:rsidP="00C93528">
      <w:pPr>
        <w:ind w:left="2127" w:right="849"/>
      </w:pPr>
      <w:r w:rsidRPr="00C93528">
        <w:t>a) Escreva a função do valor total.</w:t>
      </w:r>
      <w:r w:rsidRPr="00C93528">
        <w:br/>
        <w:t>b) Quanto custa um pedido com 4 combos?</w:t>
      </w:r>
      <w:r w:rsidRPr="00C93528">
        <w:br/>
        <w:t>c) Quantos combos foram comprados se o total foi R$ 85,00?</w:t>
      </w:r>
    </w:p>
    <w:p w14:paraId="29435747" w14:textId="77777777" w:rsidR="00C93528" w:rsidRDefault="00C93528">
      <w:pPr>
        <w:rPr>
          <w:b/>
          <w:bCs/>
        </w:rPr>
      </w:pPr>
      <w:r>
        <w:rPr>
          <w:b/>
          <w:bCs/>
        </w:rPr>
        <w:br w:type="page"/>
      </w:r>
    </w:p>
    <w:p w14:paraId="30620CBC" w14:textId="5F8916FA" w:rsidR="00C93528" w:rsidRPr="00C93528" w:rsidRDefault="00C93528" w:rsidP="00C93528">
      <w:pPr>
        <w:rPr>
          <w:b/>
          <w:bCs/>
        </w:rPr>
      </w:pPr>
      <w:r w:rsidRPr="00C93528">
        <w:rPr>
          <w:b/>
          <w:bCs/>
        </w:rPr>
        <w:lastRenderedPageBreak/>
        <w:t xml:space="preserve">10. </w:t>
      </w:r>
      <w:r w:rsidRPr="00C93528">
        <w:rPr>
          <w:rFonts w:ascii="Segoe UI Emoji" w:hAnsi="Segoe UI Emoji" w:cs="Segoe UI Emoji"/>
          <w:b/>
          <w:bCs/>
        </w:rPr>
        <w:t>🚰</w:t>
      </w:r>
      <w:r w:rsidRPr="00C93528">
        <w:rPr>
          <w:b/>
          <w:bCs/>
        </w:rPr>
        <w:t xml:space="preserve"> Caminhão-Pipa</w:t>
      </w:r>
    </w:p>
    <w:p w14:paraId="3C8F5819" w14:textId="77777777" w:rsidR="00C93528" w:rsidRPr="00C93528" w:rsidRDefault="00C93528" w:rsidP="00C93528">
      <w:r w:rsidRPr="00C93528">
        <w:t xml:space="preserve">Um caminhão-pipa cobra </w:t>
      </w:r>
      <w:r w:rsidRPr="00C93528">
        <w:rPr>
          <w:b/>
          <w:bCs/>
        </w:rPr>
        <w:t>R$ 100,00 fixos</w:t>
      </w:r>
      <w:r w:rsidRPr="00C93528">
        <w:t xml:space="preserve"> mais </w:t>
      </w:r>
      <w:r w:rsidRPr="00C93528">
        <w:rPr>
          <w:b/>
          <w:bCs/>
        </w:rPr>
        <w:t>R$ 25,00 por mil litros de água</w:t>
      </w:r>
      <w:r w:rsidRPr="00C93528">
        <w:t>.</w:t>
      </w:r>
    </w:p>
    <w:p w14:paraId="623392B8" w14:textId="77777777" w:rsidR="00C93528" w:rsidRPr="00C93528" w:rsidRDefault="00C93528" w:rsidP="00C93528">
      <w:r w:rsidRPr="00C93528">
        <w:t>a) Escreva a função do custo.</w:t>
      </w:r>
      <w:r w:rsidRPr="00C93528">
        <w:br/>
        <w:t>b) Quanto custa um fornecimento de 6 mil litros?</w:t>
      </w:r>
      <w:r w:rsidRPr="00C93528">
        <w:br/>
        <w:t>c) Quantos litros foram fornecidos se o valor foi R$ 250,00?</w:t>
      </w:r>
    </w:p>
    <w:p w14:paraId="6F907C4D" w14:textId="77777777" w:rsidR="00C93528" w:rsidRPr="00C93528" w:rsidRDefault="00C93528" w:rsidP="00C93528">
      <w:r w:rsidRPr="00C93528">
        <w:pict w14:anchorId="4DBF87B6">
          <v:rect id="_x0000_i1214" style="width:0;height:1.5pt" o:hralign="center" o:hrstd="t" o:hr="t" fillcolor="#a0a0a0" stroked="f"/>
        </w:pict>
      </w:r>
    </w:p>
    <w:p w14:paraId="14FD7F8D" w14:textId="77777777" w:rsidR="00C93528" w:rsidRPr="00C93528" w:rsidRDefault="00C93528" w:rsidP="00C93528">
      <w:pPr>
        <w:rPr>
          <w:b/>
          <w:bCs/>
        </w:rPr>
      </w:pPr>
      <w:r w:rsidRPr="00C93528">
        <w:rPr>
          <w:rFonts w:ascii="Segoe UI Emoji" w:hAnsi="Segoe UI Emoji" w:cs="Segoe UI Emoji"/>
          <w:b/>
          <w:bCs/>
        </w:rPr>
        <w:t>💡</w:t>
      </w:r>
      <w:r w:rsidRPr="00C93528">
        <w:rPr>
          <w:b/>
          <w:bCs/>
        </w:rPr>
        <w:t xml:space="preserve"> Desafio (Bônus)</w:t>
      </w:r>
    </w:p>
    <w:p w14:paraId="5C12F526" w14:textId="36770A25" w:rsidR="00C93528" w:rsidRPr="00C93528" w:rsidRDefault="00C93528" w:rsidP="00C93528">
      <w:r w:rsidRPr="00C93528">
        <w:t>Uma função do 1º grau é dada por:</w:t>
      </w:r>
      <w:r w:rsidRPr="00C93528">
        <w:br/>
        <w:t xml:space="preserve"> f(x) = </w:t>
      </w:r>
      <w:proofErr w:type="spellStart"/>
      <w:r w:rsidRPr="00C93528">
        <w:t>ax</w:t>
      </w:r>
      <w:proofErr w:type="spellEnd"/>
      <w:r w:rsidRPr="00C93528">
        <w:t xml:space="preserve"> + b </w:t>
      </w:r>
    </w:p>
    <w:p w14:paraId="5E53A418" w14:textId="77777777" w:rsidR="00C93528" w:rsidRPr="00C93528" w:rsidRDefault="00C93528" w:rsidP="00C93528">
      <w:r w:rsidRPr="00C93528">
        <w:t>Sabendo que:</w:t>
      </w:r>
    </w:p>
    <w:p w14:paraId="49CB1F22" w14:textId="12CB0AB6" w:rsidR="00C93528" w:rsidRPr="00C93528" w:rsidRDefault="00C93528" w:rsidP="00C93528">
      <w:pPr>
        <w:numPr>
          <w:ilvl w:val="0"/>
          <w:numId w:val="1"/>
        </w:numPr>
      </w:pPr>
      <w:proofErr w:type="gramStart"/>
      <w:r w:rsidRPr="00C93528">
        <w:t>f(</w:t>
      </w:r>
      <w:proofErr w:type="gramEnd"/>
      <w:r w:rsidRPr="00C93528">
        <w:t xml:space="preserve">2) = 10 </w:t>
      </w:r>
    </w:p>
    <w:p w14:paraId="10764335" w14:textId="60A21EC4" w:rsidR="00C93528" w:rsidRPr="00C93528" w:rsidRDefault="00C93528" w:rsidP="00C93528">
      <w:pPr>
        <w:numPr>
          <w:ilvl w:val="0"/>
          <w:numId w:val="1"/>
        </w:numPr>
      </w:pPr>
      <w:proofErr w:type="gramStart"/>
      <w:r w:rsidRPr="00C93528">
        <w:t>f(</w:t>
      </w:r>
      <w:proofErr w:type="gramEnd"/>
      <w:r w:rsidRPr="00C93528">
        <w:t>4) = 18</w:t>
      </w:r>
    </w:p>
    <w:p w14:paraId="23FCF24A" w14:textId="77777777" w:rsidR="00C93528" w:rsidRPr="00C93528" w:rsidRDefault="00C93528" w:rsidP="00C93528">
      <w:r w:rsidRPr="00C93528">
        <w:t>Determine a função.</w:t>
      </w:r>
    </w:p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5A013" w14:textId="77777777" w:rsidR="008B1E18" w:rsidRDefault="008B1E18" w:rsidP="00742F42">
      <w:pPr>
        <w:spacing w:after="0" w:line="240" w:lineRule="auto"/>
      </w:pPr>
      <w:r>
        <w:separator/>
      </w:r>
    </w:p>
  </w:endnote>
  <w:endnote w:type="continuationSeparator" w:id="0">
    <w:p w14:paraId="1905F21D" w14:textId="77777777" w:rsidR="008B1E18" w:rsidRDefault="008B1E18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76CFA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A3D6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5A52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562B6" w14:textId="77777777" w:rsidR="008B1E18" w:rsidRDefault="008B1E18" w:rsidP="00742F42">
      <w:pPr>
        <w:spacing w:after="0" w:line="240" w:lineRule="auto"/>
      </w:pPr>
      <w:r>
        <w:separator/>
      </w:r>
    </w:p>
  </w:footnote>
  <w:footnote w:type="continuationSeparator" w:id="0">
    <w:p w14:paraId="32C1D579" w14:textId="77777777" w:rsidR="008B1E18" w:rsidRDefault="008B1E18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6C44" w14:textId="5B31B104" w:rsidR="00742F42" w:rsidRDefault="00742F42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6D42" w14:textId="4B4A0601" w:rsidR="00742F42" w:rsidRDefault="00742F42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D0BB" w14:textId="67C4B7A8" w:rsidR="00742F42" w:rsidRDefault="00742F42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4C"/>
    <w:rsid w:val="0045558D"/>
    <w:rsid w:val="00545B7A"/>
    <w:rsid w:val="006C3790"/>
    <w:rsid w:val="00742F42"/>
    <w:rsid w:val="007555AB"/>
    <w:rsid w:val="00771BC2"/>
    <w:rsid w:val="007D198B"/>
    <w:rsid w:val="007D654C"/>
    <w:rsid w:val="008B1E18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107E60"/>
  <w15:chartTrackingRefBased/>
  <w15:docId w15:val="{451D9A64-336A-4886-8F1E-F21773A8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Função do 1º Grau</Template>
  <TotalTime>1</TotalTime>
  <Pages>3</Pages>
  <Words>411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2</cp:revision>
  <cp:lastPrinted>2026-03-23T13:08:00Z</cp:lastPrinted>
  <dcterms:created xsi:type="dcterms:W3CDTF">2026-03-23T13:16:00Z</dcterms:created>
  <dcterms:modified xsi:type="dcterms:W3CDTF">2026-03-23T13:16:00Z</dcterms:modified>
</cp:coreProperties>
</file>