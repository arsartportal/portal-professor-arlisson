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EE7C3" w14:textId="77777777" w:rsidR="000A569D" w:rsidRPr="000A569D" w:rsidRDefault="000A569D" w:rsidP="000A569D">
      <w:pPr>
        <w:jc w:val="center"/>
        <w:rPr>
          <w:b/>
          <w:bCs/>
        </w:rPr>
      </w:pPr>
      <w:r w:rsidRPr="000A569D">
        <w:rPr>
          <w:rFonts w:ascii="Segoe UI Emoji" w:hAnsi="Segoe UI Emoji" w:cs="Segoe UI Emoji"/>
          <w:b/>
          <w:bCs/>
        </w:rPr>
        <w:t>📊</w:t>
      </w:r>
      <w:r w:rsidRPr="000A569D">
        <w:rPr>
          <w:b/>
          <w:bCs/>
        </w:rPr>
        <w:t xml:space="preserve"> ATIVIDADE – REVISÃO: POTÊNCIA DE BASE 10</w:t>
      </w:r>
    </w:p>
    <w:p w14:paraId="77CE0192" w14:textId="6FCE7BDA" w:rsidR="000A569D" w:rsidRPr="000A569D" w:rsidRDefault="000A569D" w:rsidP="000A569D">
      <w:pPr>
        <w:jc w:val="center"/>
      </w:pPr>
      <w:r w:rsidRPr="000A569D">
        <w:rPr>
          <w:b/>
          <w:bCs/>
        </w:rPr>
        <w:t>Instruções:</w:t>
      </w:r>
      <w:r w:rsidRPr="000A569D">
        <w:t xml:space="preserve"> Resolva as situações abaixo apresentando os </w:t>
      </w:r>
      <w:r w:rsidRPr="000A569D">
        <w:rPr>
          <w:b/>
          <w:bCs/>
        </w:rPr>
        <w:t>cálculos no caderno e justificando as operações realizadas.</w:t>
      </w:r>
    </w:p>
    <w:p w14:paraId="351F4729" w14:textId="5F7247F7" w:rsidR="000A569D" w:rsidRPr="000A569D" w:rsidRDefault="000A569D" w:rsidP="000A569D"/>
    <w:p w14:paraId="0BF9B2F5" w14:textId="77777777" w:rsidR="000A569D" w:rsidRPr="000A569D" w:rsidRDefault="000A569D" w:rsidP="000A569D">
      <w:pPr>
        <w:rPr>
          <w:b/>
          <w:bCs/>
        </w:rPr>
      </w:pPr>
      <w:r w:rsidRPr="000A569D">
        <w:rPr>
          <w:b/>
          <w:bCs/>
        </w:rPr>
        <w:t xml:space="preserve">1. </w:t>
      </w:r>
      <w:r w:rsidRPr="000A569D">
        <w:rPr>
          <w:rFonts w:ascii="Segoe UI Emoji" w:hAnsi="Segoe UI Emoji" w:cs="Segoe UI Emoji"/>
          <w:b/>
          <w:bCs/>
        </w:rPr>
        <w:t>⚛️</w:t>
      </w:r>
      <w:r w:rsidRPr="000A569D">
        <w:rPr>
          <w:b/>
          <w:bCs/>
        </w:rPr>
        <w:t xml:space="preserve"> Multiplicação de Potências</w:t>
      </w:r>
    </w:p>
    <w:p w14:paraId="05532A4A" w14:textId="77777777" w:rsidR="000A569D" w:rsidRPr="000A569D" w:rsidRDefault="000A569D" w:rsidP="000A569D">
      <w:r w:rsidRPr="000A569D">
        <w:t>Um laboratório registrou duas grandezas:</w:t>
      </w:r>
    </w:p>
    <w:p w14:paraId="6289FEB8" w14:textId="77777777" w:rsidR="000A569D" w:rsidRPr="000A569D" w:rsidRDefault="000A569D" w:rsidP="000A569D">
      <w:r w:rsidRPr="000A569D">
        <w:t>10³ × 10⁵</w:t>
      </w:r>
    </w:p>
    <w:p w14:paraId="62FDCEA1" w14:textId="77777777" w:rsidR="000A569D" w:rsidRPr="000A569D" w:rsidRDefault="000A569D" w:rsidP="000A569D">
      <w:r w:rsidRPr="000A569D">
        <w:t>a) Calcule o produto dessas potências.</w:t>
      </w:r>
      <w:r w:rsidRPr="000A569D">
        <w:br/>
        <w:t>b) Escreva o resultado na forma de potência de base 10.</w:t>
      </w:r>
    </w:p>
    <w:p w14:paraId="441A547E" w14:textId="77777777" w:rsidR="000A569D" w:rsidRPr="000A569D" w:rsidRDefault="000A569D" w:rsidP="000A569D">
      <w:pPr>
        <w:rPr>
          <w:b/>
          <w:bCs/>
        </w:rPr>
      </w:pPr>
      <w:r w:rsidRPr="000A569D">
        <w:rPr>
          <w:b/>
          <w:bCs/>
        </w:rPr>
        <w:t xml:space="preserve">2. </w:t>
      </w:r>
      <w:r w:rsidRPr="000A569D">
        <w:rPr>
          <w:rFonts w:ascii="Segoe UI Emoji" w:hAnsi="Segoe UI Emoji" w:cs="Segoe UI Emoji"/>
          <w:b/>
          <w:bCs/>
        </w:rPr>
        <w:t>🔬</w:t>
      </w:r>
      <w:r w:rsidRPr="000A569D">
        <w:rPr>
          <w:b/>
          <w:bCs/>
        </w:rPr>
        <w:t xml:space="preserve"> Divisão de Potências</w:t>
      </w:r>
    </w:p>
    <w:p w14:paraId="41284CA6" w14:textId="77777777" w:rsidR="000A569D" w:rsidRPr="000A569D" w:rsidRDefault="000A569D" w:rsidP="000A569D">
      <w:r w:rsidRPr="000A569D">
        <w:t>Um experimento envolve a razão entre:</w:t>
      </w:r>
    </w:p>
    <w:p w14:paraId="42116534" w14:textId="77777777" w:rsidR="000A569D" w:rsidRPr="000A569D" w:rsidRDefault="000A569D" w:rsidP="000A569D">
      <w:r w:rsidRPr="000A569D">
        <w:t>10⁸ ÷ 10³</w:t>
      </w:r>
    </w:p>
    <w:p w14:paraId="3064611F" w14:textId="77777777" w:rsidR="000A569D" w:rsidRPr="000A569D" w:rsidRDefault="000A569D" w:rsidP="000A569D">
      <w:r w:rsidRPr="000A569D">
        <w:t>a) Calcule essa divisão.</w:t>
      </w:r>
      <w:r w:rsidRPr="000A569D">
        <w:br/>
        <w:t>b) Escreva o resultado como potência de base 10.</w:t>
      </w:r>
    </w:p>
    <w:p w14:paraId="7F3ACB13" w14:textId="77777777" w:rsidR="000A569D" w:rsidRPr="000A569D" w:rsidRDefault="000A569D" w:rsidP="000A569D">
      <w:pPr>
        <w:rPr>
          <w:b/>
          <w:bCs/>
        </w:rPr>
      </w:pPr>
      <w:r w:rsidRPr="000A569D">
        <w:rPr>
          <w:b/>
          <w:bCs/>
        </w:rPr>
        <w:t xml:space="preserve">3. </w:t>
      </w:r>
      <w:r w:rsidRPr="000A569D">
        <w:rPr>
          <w:rFonts w:ascii="Segoe UI Emoji" w:hAnsi="Segoe UI Emoji" w:cs="Segoe UI Emoji"/>
          <w:b/>
          <w:bCs/>
        </w:rPr>
        <w:t>🧪</w:t>
      </w:r>
      <w:r w:rsidRPr="000A569D">
        <w:rPr>
          <w:b/>
          <w:bCs/>
        </w:rPr>
        <w:t xml:space="preserve"> Potência de Potência</w:t>
      </w:r>
    </w:p>
    <w:p w14:paraId="0D8D9F14" w14:textId="77777777" w:rsidR="000A569D" w:rsidRPr="000A569D" w:rsidRDefault="000A569D" w:rsidP="000A569D">
      <w:r w:rsidRPr="000A569D">
        <w:t>(10</w:t>
      </w:r>
      <w:proofErr w:type="gramStart"/>
      <w:r w:rsidRPr="000A569D">
        <w:t>⁴)²</w:t>
      </w:r>
      <w:proofErr w:type="gramEnd"/>
    </w:p>
    <w:p w14:paraId="0D1C6975" w14:textId="77777777" w:rsidR="000A569D" w:rsidRPr="000A569D" w:rsidRDefault="000A569D" w:rsidP="000A569D">
      <w:r w:rsidRPr="000A569D">
        <w:t>a) Resolva a expressão.</w:t>
      </w:r>
      <w:r w:rsidRPr="000A569D">
        <w:br/>
        <w:t>b) Escreva o resultado final.</w:t>
      </w:r>
    </w:p>
    <w:p w14:paraId="0DC06EFD" w14:textId="77777777" w:rsidR="000A569D" w:rsidRPr="000A569D" w:rsidRDefault="000A569D" w:rsidP="000A569D">
      <w:pPr>
        <w:ind w:left="1985"/>
        <w:rPr>
          <w:b/>
          <w:bCs/>
        </w:rPr>
      </w:pPr>
      <w:r w:rsidRPr="000A569D">
        <w:rPr>
          <w:b/>
          <w:bCs/>
        </w:rPr>
        <w:t xml:space="preserve">4. </w:t>
      </w:r>
      <w:r w:rsidRPr="000A569D">
        <w:rPr>
          <w:rFonts w:ascii="Segoe UI Emoji" w:hAnsi="Segoe UI Emoji" w:cs="Segoe UI Emoji"/>
          <w:b/>
          <w:bCs/>
        </w:rPr>
        <w:t>🌍</w:t>
      </w:r>
      <w:r w:rsidRPr="000A569D">
        <w:rPr>
          <w:b/>
          <w:bCs/>
        </w:rPr>
        <w:t xml:space="preserve"> Aplicação</w:t>
      </w:r>
    </w:p>
    <w:p w14:paraId="2A6E970F" w14:textId="77777777" w:rsidR="000A569D" w:rsidRPr="000A569D" w:rsidRDefault="000A569D" w:rsidP="000A569D">
      <w:pPr>
        <w:ind w:left="1985"/>
      </w:pPr>
      <w:r w:rsidRPr="000A569D">
        <w:t>Uma distância é:</w:t>
      </w:r>
    </w:p>
    <w:p w14:paraId="6FA5E84C" w14:textId="77777777" w:rsidR="000A569D" w:rsidRPr="000A569D" w:rsidRDefault="000A569D" w:rsidP="000A569D">
      <w:pPr>
        <w:ind w:left="1985"/>
      </w:pPr>
      <w:r w:rsidRPr="000A569D">
        <w:t>3 × 10⁴ metros</w:t>
      </w:r>
    </w:p>
    <w:p w14:paraId="4ACDA13F" w14:textId="77777777" w:rsidR="000A569D" w:rsidRPr="000A569D" w:rsidRDefault="000A569D" w:rsidP="000A569D">
      <w:pPr>
        <w:ind w:left="1985"/>
      </w:pPr>
      <w:r w:rsidRPr="000A569D">
        <w:t>Outra distância é:</w:t>
      </w:r>
    </w:p>
    <w:p w14:paraId="4DAFCE9E" w14:textId="77777777" w:rsidR="000A569D" w:rsidRPr="000A569D" w:rsidRDefault="000A569D" w:rsidP="000A569D">
      <w:pPr>
        <w:ind w:left="1985"/>
      </w:pPr>
      <w:r w:rsidRPr="000A569D">
        <w:t>2 × 10³ metros</w:t>
      </w:r>
    </w:p>
    <w:p w14:paraId="6C967057" w14:textId="77777777" w:rsidR="000A569D" w:rsidRPr="000A569D" w:rsidRDefault="000A569D" w:rsidP="000A569D">
      <w:pPr>
        <w:ind w:left="1985"/>
      </w:pPr>
      <w:r w:rsidRPr="000A569D">
        <w:t>a) Calcule o produto dessas distâncias.</w:t>
      </w:r>
      <w:r w:rsidRPr="000A569D">
        <w:br/>
        <w:t>b) Escreva o resultado em notação científica.</w:t>
      </w:r>
    </w:p>
    <w:p w14:paraId="6260BDDA" w14:textId="77777777" w:rsidR="000A569D" w:rsidRPr="000A569D" w:rsidRDefault="000A569D" w:rsidP="000A569D">
      <w:r w:rsidRPr="000A569D">
        <w:pict w14:anchorId="12DE2971">
          <v:rect id="_x0000_i1524" style="width:0;height:1.5pt" o:hralign="center" o:hrstd="t" o:hr="t" fillcolor="#a0a0a0" stroked="f"/>
        </w:pict>
      </w:r>
    </w:p>
    <w:p w14:paraId="346044F7" w14:textId="77777777" w:rsidR="000A569D" w:rsidRPr="000A569D" w:rsidRDefault="000A569D" w:rsidP="000A569D">
      <w:pPr>
        <w:rPr>
          <w:b/>
          <w:bCs/>
        </w:rPr>
      </w:pPr>
      <w:r w:rsidRPr="000A569D">
        <w:rPr>
          <w:b/>
          <w:bCs/>
        </w:rPr>
        <w:lastRenderedPageBreak/>
        <w:t xml:space="preserve">5. </w:t>
      </w:r>
      <w:r w:rsidRPr="000A569D">
        <w:rPr>
          <w:rFonts w:ascii="Segoe UI Emoji" w:hAnsi="Segoe UI Emoji" w:cs="Segoe UI Emoji"/>
          <w:b/>
          <w:bCs/>
        </w:rPr>
        <w:t>🚀</w:t>
      </w:r>
      <w:r w:rsidRPr="000A569D">
        <w:rPr>
          <w:b/>
          <w:bCs/>
        </w:rPr>
        <w:t xml:space="preserve"> Divisão com Notação Científica</w:t>
      </w:r>
    </w:p>
    <w:p w14:paraId="6C42795E" w14:textId="77777777" w:rsidR="000A569D" w:rsidRPr="000A569D" w:rsidRDefault="000A569D" w:rsidP="000A569D">
      <w:r w:rsidRPr="000A569D">
        <w:t>(6 × 10⁷) ÷ (2 × 10³)</w:t>
      </w:r>
    </w:p>
    <w:p w14:paraId="4D36E97C" w14:textId="77777777" w:rsidR="000A569D" w:rsidRPr="000A569D" w:rsidRDefault="000A569D" w:rsidP="000A569D">
      <w:r w:rsidRPr="000A569D">
        <w:t>a) Resolva a expressão.</w:t>
      </w:r>
      <w:r w:rsidRPr="000A569D">
        <w:br/>
        <w:t>b) Escreva o resultado em notação científica.</w:t>
      </w:r>
    </w:p>
    <w:p w14:paraId="1F43D1D5" w14:textId="77777777" w:rsidR="000A569D" w:rsidRPr="000A569D" w:rsidRDefault="000A569D" w:rsidP="000A569D">
      <w:pPr>
        <w:rPr>
          <w:b/>
          <w:bCs/>
        </w:rPr>
      </w:pPr>
      <w:r w:rsidRPr="000A569D">
        <w:rPr>
          <w:b/>
          <w:bCs/>
        </w:rPr>
        <w:t xml:space="preserve">6. </w:t>
      </w:r>
      <w:r w:rsidRPr="000A569D">
        <w:rPr>
          <w:rFonts w:ascii="Segoe UI Emoji" w:hAnsi="Segoe UI Emoji" w:cs="Segoe UI Emoji"/>
          <w:b/>
          <w:bCs/>
        </w:rPr>
        <w:t>💾</w:t>
      </w:r>
      <w:r w:rsidRPr="000A569D">
        <w:rPr>
          <w:b/>
          <w:bCs/>
        </w:rPr>
        <w:t xml:space="preserve"> Armazenamento</w:t>
      </w:r>
    </w:p>
    <w:p w14:paraId="07D5929A" w14:textId="77777777" w:rsidR="000A569D" w:rsidRPr="000A569D" w:rsidRDefault="000A569D" w:rsidP="000A569D">
      <w:r w:rsidRPr="000A569D">
        <w:t>Um sistema possui:</w:t>
      </w:r>
    </w:p>
    <w:p w14:paraId="2765D698" w14:textId="77777777" w:rsidR="000A569D" w:rsidRPr="000A569D" w:rsidRDefault="000A569D" w:rsidP="000A569D">
      <w:r w:rsidRPr="000A569D">
        <w:t>4 × 10⁶ bytes</w:t>
      </w:r>
    </w:p>
    <w:p w14:paraId="08E644FD" w14:textId="77777777" w:rsidR="000A569D" w:rsidRPr="000A569D" w:rsidRDefault="000A569D" w:rsidP="000A569D">
      <w:r w:rsidRPr="000A569D">
        <w:t>e recebe um arquivo de:</w:t>
      </w:r>
    </w:p>
    <w:p w14:paraId="04F14121" w14:textId="77777777" w:rsidR="000A569D" w:rsidRPr="000A569D" w:rsidRDefault="000A569D" w:rsidP="000A569D">
      <w:r w:rsidRPr="000A569D">
        <w:t>2 × 10² bytes</w:t>
      </w:r>
    </w:p>
    <w:p w14:paraId="365C50B4" w14:textId="77777777" w:rsidR="000A569D" w:rsidRPr="000A569D" w:rsidRDefault="000A569D" w:rsidP="000A569D">
      <w:r w:rsidRPr="000A569D">
        <w:t>a) Calcule o produto.</w:t>
      </w:r>
      <w:r w:rsidRPr="000A569D">
        <w:br/>
        <w:t>b) Escreva o resultado em notação científica.</w:t>
      </w:r>
    </w:p>
    <w:p w14:paraId="63622E88" w14:textId="77777777" w:rsidR="000A569D" w:rsidRPr="000A569D" w:rsidRDefault="000A569D" w:rsidP="000A569D">
      <w:pPr>
        <w:rPr>
          <w:b/>
          <w:bCs/>
        </w:rPr>
      </w:pPr>
      <w:r w:rsidRPr="000A569D">
        <w:rPr>
          <w:b/>
          <w:bCs/>
        </w:rPr>
        <w:t xml:space="preserve">7. </w:t>
      </w:r>
      <w:r w:rsidRPr="000A569D">
        <w:rPr>
          <w:rFonts w:ascii="Segoe UI Emoji" w:hAnsi="Segoe UI Emoji" w:cs="Segoe UI Emoji"/>
          <w:b/>
          <w:bCs/>
        </w:rPr>
        <w:t>⚡</w:t>
      </w:r>
      <w:r w:rsidRPr="000A569D">
        <w:rPr>
          <w:b/>
          <w:bCs/>
        </w:rPr>
        <w:t xml:space="preserve"> Simplifica</w:t>
      </w:r>
      <w:r w:rsidRPr="000A569D">
        <w:rPr>
          <w:rFonts w:ascii="Calibri" w:hAnsi="Calibri" w:cs="Calibri"/>
          <w:b/>
          <w:bCs/>
        </w:rPr>
        <w:t>çã</w:t>
      </w:r>
      <w:r w:rsidRPr="000A569D">
        <w:rPr>
          <w:b/>
          <w:bCs/>
        </w:rPr>
        <w:t>o</w:t>
      </w:r>
    </w:p>
    <w:p w14:paraId="48A00673" w14:textId="77777777" w:rsidR="000A569D" w:rsidRPr="000A569D" w:rsidRDefault="000A569D" w:rsidP="000A569D">
      <w:r w:rsidRPr="000A569D">
        <w:t>10⁵ × 10⁻²</w:t>
      </w:r>
    </w:p>
    <w:p w14:paraId="3E244AF6" w14:textId="77777777" w:rsidR="000A569D" w:rsidRPr="000A569D" w:rsidRDefault="000A569D" w:rsidP="000A569D">
      <w:r w:rsidRPr="000A569D">
        <w:t>Simplifique a expressão.</w:t>
      </w:r>
    </w:p>
    <w:p w14:paraId="260FD337" w14:textId="77777777" w:rsidR="000A569D" w:rsidRPr="000A569D" w:rsidRDefault="000A569D" w:rsidP="000A569D">
      <w:pPr>
        <w:rPr>
          <w:b/>
          <w:bCs/>
        </w:rPr>
      </w:pPr>
      <w:r w:rsidRPr="000A569D">
        <w:rPr>
          <w:b/>
          <w:bCs/>
        </w:rPr>
        <w:t xml:space="preserve">8. </w:t>
      </w:r>
      <w:r w:rsidRPr="000A569D">
        <w:rPr>
          <w:rFonts w:ascii="Segoe UI Emoji" w:hAnsi="Segoe UI Emoji" w:cs="Segoe UI Emoji"/>
          <w:b/>
          <w:bCs/>
        </w:rPr>
        <w:t>🔋</w:t>
      </w:r>
      <w:r w:rsidRPr="000A569D">
        <w:rPr>
          <w:b/>
          <w:bCs/>
        </w:rPr>
        <w:t xml:space="preserve"> Expoente Negativo</w:t>
      </w:r>
    </w:p>
    <w:p w14:paraId="4826B18F" w14:textId="77777777" w:rsidR="000A569D" w:rsidRPr="000A569D" w:rsidRDefault="000A569D" w:rsidP="000A569D">
      <w:r w:rsidRPr="000A569D">
        <w:t>10⁻⁴</w:t>
      </w:r>
    </w:p>
    <w:p w14:paraId="0F7686DB" w14:textId="77777777" w:rsidR="000A569D" w:rsidRPr="000A569D" w:rsidRDefault="000A569D" w:rsidP="000A569D">
      <w:r w:rsidRPr="000A569D">
        <w:t>a) Escreva esse número na forma decimal.</w:t>
      </w:r>
      <w:r w:rsidRPr="000A569D">
        <w:br/>
        <w:t>b) Explique o significado do expoente negativo.</w:t>
      </w:r>
    </w:p>
    <w:p w14:paraId="5B5591D0" w14:textId="77777777" w:rsidR="000A569D" w:rsidRPr="000A569D" w:rsidRDefault="000A569D" w:rsidP="000A569D">
      <w:pPr>
        <w:ind w:left="1985"/>
        <w:rPr>
          <w:b/>
          <w:bCs/>
        </w:rPr>
      </w:pPr>
      <w:r w:rsidRPr="000A569D">
        <w:rPr>
          <w:b/>
          <w:bCs/>
        </w:rPr>
        <w:t xml:space="preserve">9. </w:t>
      </w:r>
      <w:r w:rsidRPr="000A569D">
        <w:rPr>
          <w:rFonts w:ascii="Segoe UI Emoji" w:hAnsi="Segoe UI Emoji" w:cs="Segoe UI Emoji"/>
          <w:b/>
          <w:bCs/>
        </w:rPr>
        <w:t>🌌</w:t>
      </w:r>
      <w:r w:rsidRPr="000A569D">
        <w:rPr>
          <w:b/>
          <w:bCs/>
        </w:rPr>
        <w:t xml:space="preserve"> Expressão Mista</w:t>
      </w:r>
    </w:p>
    <w:p w14:paraId="7CC7ADD4" w14:textId="77777777" w:rsidR="000A569D" w:rsidRPr="000A569D" w:rsidRDefault="000A569D" w:rsidP="000A569D">
      <w:pPr>
        <w:ind w:left="1985"/>
      </w:pPr>
      <w:r w:rsidRPr="000A569D">
        <w:t>(2 × 10³) × (5 × 10⁴)</w:t>
      </w:r>
    </w:p>
    <w:p w14:paraId="136492FB" w14:textId="77777777" w:rsidR="000A569D" w:rsidRPr="000A569D" w:rsidRDefault="000A569D" w:rsidP="000A569D">
      <w:pPr>
        <w:ind w:left="1985"/>
      </w:pPr>
      <w:r w:rsidRPr="000A569D">
        <w:t>a) Efetue os cálculos.</w:t>
      </w:r>
      <w:r w:rsidRPr="000A569D">
        <w:br/>
        <w:t>b) Escreva o resultado em notação científica.</w:t>
      </w:r>
    </w:p>
    <w:p w14:paraId="5ACBAB48" w14:textId="77777777" w:rsidR="000A569D" w:rsidRDefault="000A569D">
      <w:pPr>
        <w:rPr>
          <w:b/>
          <w:bCs/>
        </w:rPr>
      </w:pPr>
      <w:r>
        <w:rPr>
          <w:b/>
          <w:bCs/>
        </w:rPr>
        <w:br w:type="page"/>
      </w:r>
    </w:p>
    <w:p w14:paraId="5F2CF31D" w14:textId="7EDC0C2A" w:rsidR="000A569D" w:rsidRPr="000A569D" w:rsidRDefault="000A569D" w:rsidP="000A569D">
      <w:pPr>
        <w:rPr>
          <w:b/>
          <w:bCs/>
        </w:rPr>
      </w:pPr>
      <w:r w:rsidRPr="000A569D">
        <w:rPr>
          <w:b/>
          <w:bCs/>
        </w:rPr>
        <w:lastRenderedPageBreak/>
        <w:t xml:space="preserve">10. </w:t>
      </w:r>
      <w:r w:rsidRPr="000A569D">
        <w:rPr>
          <w:rFonts w:ascii="Segoe UI Emoji" w:hAnsi="Segoe UI Emoji" w:cs="Segoe UI Emoji"/>
          <w:b/>
          <w:bCs/>
        </w:rPr>
        <w:t>🧠</w:t>
      </w:r>
      <w:r w:rsidRPr="000A569D">
        <w:rPr>
          <w:b/>
          <w:bCs/>
        </w:rPr>
        <w:t xml:space="preserve"> Desafio de Raciocínio</w:t>
      </w:r>
    </w:p>
    <w:p w14:paraId="5A777E2B" w14:textId="77777777" w:rsidR="000A569D" w:rsidRPr="000A569D" w:rsidRDefault="000A569D" w:rsidP="000A569D">
      <w:r w:rsidRPr="000A569D">
        <w:t>(8 × 10⁶) ÷ (4 × 10²)</w:t>
      </w:r>
    </w:p>
    <w:p w14:paraId="35302145" w14:textId="77777777" w:rsidR="000A569D" w:rsidRPr="000A569D" w:rsidRDefault="000A569D" w:rsidP="000A569D">
      <w:r w:rsidRPr="000A569D">
        <w:t>a) Resolva passo a passo.</w:t>
      </w:r>
      <w:r w:rsidRPr="000A569D">
        <w:br/>
        <w:t>b) Escreva o resultado final em notação científica.</w:t>
      </w:r>
    </w:p>
    <w:p w14:paraId="12793241" w14:textId="77777777" w:rsidR="000A569D" w:rsidRPr="000A569D" w:rsidRDefault="000A569D" w:rsidP="000A569D">
      <w:r w:rsidRPr="000A569D">
        <w:pict w14:anchorId="4E540D94">
          <v:rect id="_x0000_i1530" style="width:0;height:1.5pt" o:hralign="center" o:hrstd="t" o:hr="t" fillcolor="#a0a0a0" stroked="f"/>
        </w:pict>
      </w:r>
    </w:p>
    <w:p w14:paraId="4E89A774" w14:textId="77777777" w:rsidR="000A569D" w:rsidRPr="000A569D" w:rsidRDefault="000A569D" w:rsidP="000A569D">
      <w:pPr>
        <w:rPr>
          <w:b/>
          <w:bCs/>
        </w:rPr>
      </w:pPr>
      <w:r w:rsidRPr="000A569D">
        <w:rPr>
          <w:rFonts w:ascii="Segoe UI Emoji" w:hAnsi="Segoe UI Emoji" w:cs="Segoe UI Emoji"/>
          <w:b/>
          <w:bCs/>
        </w:rPr>
        <w:t>💡</w:t>
      </w:r>
      <w:r w:rsidRPr="000A569D">
        <w:rPr>
          <w:b/>
          <w:bCs/>
        </w:rPr>
        <w:t xml:space="preserve"> Desafio (Bônus)</w:t>
      </w:r>
    </w:p>
    <w:p w14:paraId="11E9DDB1" w14:textId="77777777" w:rsidR="000A569D" w:rsidRPr="000A569D" w:rsidRDefault="000A569D" w:rsidP="000A569D">
      <w:r w:rsidRPr="000A569D">
        <w:t>10ᵃ × 10ᵇ = 10ᵃ⁺ᵇ</w:t>
      </w:r>
    </w:p>
    <w:p w14:paraId="53EA8CE4" w14:textId="77777777" w:rsidR="000A569D" w:rsidRPr="000A569D" w:rsidRDefault="000A569D" w:rsidP="000A569D">
      <w:r w:rsidRPr="000A569D">
        <w:t>Explique por que essa propriedade é válida.</w:t>
      </w:r>
    </w:p>
    <w:p w14:paraId="682BEC81" w14:textId="77777777" w:rsidR="000A569D" w:rsidRPr="000A569D" w:rsidRDefault="000A569D" w:rsidP="000A569D">
      <w:r w:rsidRPr="000A569D">
        <w:pict w14:anchorId="0999D7B0">
          <v:rect id="_x0000_i1531" style="width:0;height:1.5pt" o:hralign="center" o:hrstd="t" o:hr="t" fillcolor="#a0a0a0" stroked="f"/>
        </w:pict>
      </w:r>
    </w:p>
    <w:p w14:paraId="028D6EF1" w14:textId="08E60CA8" w:rsidR="00C93528" w:rsidRPr="000A569D" w:rsidRDefault="00C93528" w:rsidP="00742F42"/>
    <w:p w14:paraId="6A5B394D" w14:textId="7634B54A" w:rsidR="000A569D" w:rsidRPr="000A569D" w:rsidRDefault="000A569D" w:rsidP="000A569D">
      <w:pPr>
        <w:tabs>
          <w:tab w:val="left" w:pos="5904"/>
        </w:tabs>
      </w:pPr>
    </w:p>
    <w:sectPr w:rsidR="000A569D" w:rsidRPr="000A569D" w:rsidSect="00C9352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83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CC96D" w14:textId="77777777" w:rsidR="00752E78" w:rsidRDefault="00752E78" w:rsidP="00742F42">
      <w:pPr>
        <w:spacing w:after="0" w:line="240" w:lineRule="auto"/>
      </w:pPr>
      <w:r>
        <w:separator/>
      </w:r>
    </w:p>
  </w:endnote>
  <w:endnote w:type="continuationSeparator" w:id="0">
    <w:p w14:paraId="3A2BA8B9" w14:textId="77777777" w:rsidR="00752E78" w:rsidRDefault="00752E78" w:rsidP="00742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53994" w14:textId="77777777" w:rsidR="00742F42" w:rsidRDefault="00742F4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1E1DE" w14:textId="77777777" w:rsidR="00742F42" w:rsidRDefault="00742F4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DF55F" w14:textId="77777777" w:rsidR="00742F42" w:rsidRDefault="00742F4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CD0C1" w14:textId="77777777" w:rsidR="00752E78" w:rsidRDefault="00752E78" w:rsidP="00742F42">
      <w:pPr>
        <w:spacing w:after="0" w:line="240" w:lineRule="auto"/>
      </w:pPr>
      <w:r>
        <w:separator/>
      </w:r>
    </w:p>
  </w:footnote>
  <w:footnote w:type="continuationSeparator" w:id="0">
    <w:p w14:paraId="17E484AA" w14:textId="77777777" w:rsidR="00752E78" w:rsidRDefault="00752E78" w:rsidP="00742F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753A3" w14:textId="77777777" w:rsidR="00742F42" w:rsidRDefault="00000000">
    <w:pPr>
      <w:pStyle w:val="Cabealho"/>
    </w:pPr>
    <w:r>
      <w:rPr>
        <w:noProof/>
      </w:rPr>
      <w:pict w14:anchorId="1C60DE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6" o:spid="_x0000_s1026" type="#_x0000_t75" style="position:absolute;margin-left:0;margin-top:0;width:614.4pt;height:921.6pt;z-index:-251657216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BC4B5" w14:textId="77777777" w:rsidR="00742F42" w:rsidRDefault="00000000">
    <w:pPr>
      <w:pStyle w:val="Cabealho"/>
    </w:pPr>
    <w:r>
      <w:rPr>
        <w:noProof/>
      </w:rPr>
      <w:pict w14:anchorId="71D538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7" o:spid="_x0000_s1027" type="#_x0000_t75" style="position:absolute;margin-left:0;margin-top:0;width:614.4pt;height:921.6pt;z-index:-251656192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A954D" w14:textId="77777777" w:rsidR="00742F42" w:rsidRDefault="00000000">
    <w:pPr>
      <w:pStyle w:val="Cabealho"/>
    </w:pPr>
    <w:r>
      <w:rPr>
        <w:noProof/>
      </w:rPr>
      <w:pict w14:anchorId="00C686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5" o:spid="_x0000_s1025" type="#_x0000_t75" style="position:absolute;margin-left:0;margin-top:0;width:614.4pt;height:921.6pt;z-index:-251658240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607D2"/>
    <w:multiLevelType w:val="multilevel"/>
    <w:tmpl w:val="5ABA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E0390A"/>
    <w:multiLevelType w:val="multilevel"/>
    <w:tmpl w:val="DA06C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C459BB"/>
    <w:multiLevelType w:val="multilevel"/>
    <w:tmpl w:val="68F8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747628">
    <w:abstractNumId w:val="2"/>
  </w:num>
  <w:num w:numId="2" w16cid:durableId="343703507">
    <w:abstractNumId w:val="1"/>
  </w:num>
  <w:num w:numId="3" w16cid:durableId="1655644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69D"/>
    <w:rsid w:val="000A569D"/>
    <w:rsid w:val="0045558D"/>
    <w:rsid w:val="00545B7A"/>
    <w:rsid w:val="005B2082"/>
    <w:rsid w:val="00742F42"/>
    <w:rsid w:val="00752E78"/>
    <w:rsid w:val="007555AB"/>
    <w:rsid w:val="00771BC2"/>
    <w:rsid w:val="007D198B"/>
    <w:rsid w:val="007D654C"/>
    <w:rsid w:val="00AC12BD"/>
    <w:rsid w:val="00B548C3"/>
    <w:rsid w:val="00C56BD1"/>
    <w:rsid w:val="00C93528"/>
    <w:rsid w:val="00CF7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2C5701"/>
  <w15:chartTrackingRefBased/>
  <w15:docId w15:val="{F664CBBB-AFC2-4374-8202-692E00710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7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7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7C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7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7C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7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7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7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7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7C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7C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7C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7CB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7CB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7C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7CB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7C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7C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7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7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7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7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7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7C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7C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7CB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7C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7CB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7CB4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42F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42F42"/>
  </w:style>
  <w:style w:type="paragraph" w:styleId="Rodap">
    <w:name w:val="footer"/>
    <w:basedOn w:val="Normal"/>
    <w:link w:val="RodapChar"/>
    <w:uiPriority w:val="99"/>
    <w:unhideWhenUsed/>
    <w:rsid w:val="00742F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42F42"/>
  </w:style>
  <w:style w:type="character" w:styleId="TextodoEspaoReservado">
    <w:name w:val="Placeholder Text"/>
    <w:basedOn w:val="Fontepargpadro"/>
    <w:uiPriority w:val="99"/>
    <w:semiHidden/>
    <w:rsid w:val="000A569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lis\OneDrive\Documentos\Modelos%20Personalizados%20do%20Office\Padr&#227;o%20Exerc&#237;cios%20-%20Marca%20Dagu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Padrão Exercícios - Marca Dagua</Template>
  <TotalTime>5</TotalTime>
  <Pages>3</Pages>
  <Words>240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Arlisson Ferreira</dc:creator>
  <cp:keywords/>
  <dc:description/>
  <cp:lastModifiedBy>Arlisson Ferreira</cp:lastModifiedBy>
  <cp:revision>1</cp:revision>
  <cp:lastPrinted>2026-03-23T13:08:00Z</cp:lastPrinted>
  <dcterms:created xsi:type="dcterms:W3CDTF">2026-03-25T14:00:00Z</dcterms:created>
  <dcterms:modified xsi:type="dcterms:W3CDTF">2026-03-25T14:06:00Z</dcterms:modified>
</cp:coreProperties>
</file>