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74F3" w14:textId="77777777" w:rsidR="00801EB2" w:rsidRPr="00801EB2" w:rsidRDefault="00801EB2" w:rsidP="00801EB2">
      <w:pPr>
        <w:jc w:val="center"/>
        <w:rPr>
          <w:b/>
          <w:bCs/>
        </w:rPr>
      </w:pPr>
      <w:r w:rsidRPr="00801EB2">
        <w:rPr>
          <w:rFonts w:ascii="Segoe UI Emoji" w:hAnsi="Segoe UI Emoji" w:cs="Segoe UI Emoji"/>
          <w:b/>
          <w:bCs/>
        </w:rPr>
        <w:t>📊</w:t>
      </w:r>
      <w:r w:rsidRPr="00801EB2">
        <w:rPr>
          <w:b/>
          <w:bCs/>
        </w:rPr>
        <w:t xml:space="preserve"> ATIVIDADE – ORDEM DE GRANDEZA</w:t>
      </w:r>
    </w:p>
    <w:p w14:paraId="26154833" w14:textId="1DE3DBDF" w:rsidR="00801EB2" w:rsidRPr="00801EB2" w:rsidRDefault="00801EB2" w:rsidP="00801EB2">
      <w:pPr>
        <w:jc w:val="center"/>
      </w:pPr>
      <w:r w:rsidRPr="00801EB2">
        <w:rPr>
          <w:b/>
          <w:bCs/>
        </w:rPr>
        <w:t>Instruções:</w:t>
      </w:r>
      <w:r w:rsidRPr="00801EB2">
        <w:t xml:space="preserve"> Resolva as situações abaixo apresentando </w:t>
      </w:r>
      <w:r w:rsidRPr="00801EB2">
        <w:rPr>
          <w:b/>
          <w:bCs/>
        </w:rPr>
        <w:t>justificativas claras e, quando necessário, os cálculos no caderno</w:t>
      </w:r>
      <w:r w:rsidRPr="00801EB2">
        <w:t>.</w:t>
      </w:r>
    </w:p>
    <w:p w14:paraId="4DB73D01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1. </w:t>
      </w:r>
      <w:r w:rsidRPr="00801EB2">
        <w:rPr>
          <w:rFonts w:ascii="Segoe UI Emoji" w:hAnsi="Segoe UI Emoji" w:cs="Segoe UI Emoji"/>
          <w:b/>
          <w:bCs/>
        </w:rPr>
        <w:t>🌍</w:t>
      </w:r>
      <w:r w:rsidRPr="00801EB2">
        <w:rPr>
          <w:b/>
          <w:bCs/>
        </w:rPr>
        <w:t xml:space="preserve"> População</w:t>
      </w:r>
    </w:p>
    <w:p w14:paraId="09AC3DD0" w14:textId="77777777" w:rsidR="00801EB2" w:rsidRPr="00801EB2" w:rsidRDefault="00801EB2" w:rsidP="00801EB2">
      <w:r w:rsidRPr="00801EB2">
        <w:t xml:space="preserve">A população de uma cidade é de aproximadamente </w:t>
      </w:r>
      <w:r w:rsidRPr="00801EB2">
        <w:rPr>
          <w:b/>
          <w:bCs/>
        </w:rPr>
        <w:t>1.200.000 habitantes</w:t>
      </w:r>
      <w:r w:rsidRPr="00801EB2">
        <w:t>.</w:t>
      </w:r>
    </w:p>
    <w:p w14:paraId="2FCBFE00" w14:textId="77777777" w:rsidR="00801EB2" w:rsidRPr="00801EB2" w:rsidRDefault="00801EB2" w:rsidP="00801EB2">
      <w:r w:rsidRPr="00801EB2">
        <w:t>a) Escreva esse valor em notação científica.</w:t>
      </w:r>
      <w:r w:rsidRPr="00801EB2">
        <w:br/>
        <w:t>b) Determine a ordem de grandeza dessa população.</w:t>
      </w:r>
    </w:p>
    <w:p w14:paraId="7790D160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2. </w:t>
      </w:r>
      <w:r w:rsidRPr="00801EB2">
        <w:rPr>
          <w:rFonts w:ascii="Segoe UI Emoji" w:hAnsi="Segoe UI Emoji" w:cs="Segoe UI Emoji"/>
          <w:b/>
          <w:bCs/>
        </w:rPr>
        <w:t>🚗</w:t>
      </w:r>
      <w:r w:rsidRPr="00801EB2">
        <w:rPr>
          <w:b/>
          <w:bCs/>
        </w:rPr>
        <w:t xml:space="preserve"> Distância</w:t>
      </w:r>
    </w:p>
    <w:p w14:paraId="09BD38A1" w14:textId="77777777" w:rsidR="00801EB2" w:rsidRPr="00801EB2" w:rsidRDefault="00801EB2" w:rsidP="00801EB2">
      <w:r w:rsidRPr="00801EB2">
        <w:t xml:space="preserve">Um carro percorreu </w:t>
      </w:r>
      <w:r w:rsidRPr="00801EB2">
        <w:rPr>
          <w:b/>
          <w:bCs/>
        </w:rPr>
        <w:t>85.000 metros</w:t>
      </w:r>
      <w:r w:rsidRPr="00801EB2">
        <w:t xml:space="preserve"> em uma viagem.</w:t>
      </w:r>
    </w:p>
    <w:p w14:paraId="3B322991" w14:textId="77777777" w:rsidR="00801EB2" w:rsidRPr="00801EB2" w:rsidRDefault="00801EB2" w:rsidP="00801EB2">
      <w:r w:rsidRPr="00801EB2">
        <w:t>a) Escreva esse valor em notação científica.</w:t>
      </w:r>
      <w:r w:rsidRPr="00801EB2">
        <w:br/>
        <w:t>b) Determine a ordem de grandeza dessa distância.</w:t>
      </w:r>
    </w:p>
    <w:p w14:paraId="322A304F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3. </w:t>
      </w:r>
      <w:r w:rsidRPr="00801EB2">
        <w:rPr>
          <w:rFonts w:ascii="Segoe UI Emoji" w:hAnsi="Segoe UI Emoji" w:cs="Segoe UI Emoji"/>
          <w:b/>
          <w:bCs/>
        </w:rPr>
        <w:t>🦠</w:t>
      </w:r>
      <w:r w:rsidRPr="00801EB2">
        <w:rPr>
          <w:b/>
          <w:bCs/>
        </w:rPr>
        <w:t xml:space="preserve"> Tamanho de Bactérias</w:t>
      </w:r>
    </w:p>
    <w:p w14:paraId="178C08F0" w14:textId="77777777" w:rsidR="00801EB2" w:rsidRPr="00801EB2" w:rsidRDefault="00801EB2" w:rsidP="00801EB2">
      <w:r w:rsidRPr="00801EB2">
        <w:t xml:space="preserve">Uma bactéria mede cerca de </w:t>
      </w:r>
      <w:r w:rsidRPr="00801EB2">
        <w:rPr>
          <w:b/>
          <w:bCs/>
        </w:rPr>
        <w:t>0,000002 m</w:t>
      </w:r>
      <w:r w:rsidRPr="00801EB2">
        <w:t>.</w:t>
      </w:r>
    </w:p>
    <w:p w14:paraId="723FA88A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002CFE94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4. </w:t>
      </w:r>
      <w:r w:rsidRPr="00801EB2">
        <w:rPr>
          <w:rFonts w:ascii="Segoe UI Emoji" w:hAnsi="Segoe UI Emoji" w:cs="Segoe UI Emoji"/>
          <w:b/>
          <w:bCs/>
        </w:rPr>
        <w:t>💾</w:t>
      </w:r>
      <w:r w:rsidRPr="00801EB2">
        <w:rPr>
          <w:b/>
          <w:bCs/>
        </w:rPr>
        <w:t xml:space="preserve"> Armazenamento</w:t>
      </w:r>
    </w:p>
    <w:p w14:paraId="592F23DE" w14:textId="77777777" w:rsidR="00801EB2" w:rsidRPr="00801EB2" w:rsidRDefault="00801EB2" w:rsidP="00801EB2">
      <w:r w:rsidRPr="00801EB2">
        <w:t xml:space="preserve">Um arquivo ocupa </w:t>
      </w:r>
      <w:r w:rsidRPr="00801EB2">
        <w:rPr>
          <w:b/>
          <w:bCs/>
        </w:rPr>
        <w:t>3.500.000 bytes</w:t>
      </w:r>
      <w:r w:rsidRPr="00801EB2">
        <w:t>.</w:t>
      </w:r>
    </w:p>
    <w:p w14:paraId="007FED05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18993DDC" w14:textId="77777777" w:rsidR="00801EB2" w:rsidRPr="00801EB2" w:rsidRDefault="00801EB2" w:rsidP="00801EB2">
      <w:pPr>
        <w:ind w:left="1985"/>
        <w:rPr>
          <w:b/>
          <w:bCs/>
        </w:rPr>
      </w:pPr>
      <w:r w:rsidRPr="00801EB2">
        <w:rPr>
          <w:b/>
          <w:bCs/>
        </w:rPr>
        <w:t xml:space="preserve">5. </w:t>
      </w:r>
      <w:r w:rsidRPr="00801EB2">
        <w:rPr>
          <w:rFonts w:ascii="Segoe UI Emoji" w:hAnsi="Segoe UI Emoji" w:cs="Segoe UI Emoji"/>
          <w:b/>
          <w:bCs/>
        </w:rPr>
        <w:t>⚡</w:t>
      </w:r>
      <w:r w:rsidRPr="00801EB2">
        <w:rPr>
          <w:b/>
          <w:bCs/>
        </w:rPr>
        <w:t xml:space="preserve"> Energia</w:t>
      </w:r>
    </w:p>
    <w:p w14:paraId="49E6E52E" w14:textId="77777777" w:rsidR="00801EB2" w:rsidRPr="00801EB2" w:rsidRDefault="00801EB2" w:rsidP="00801EB2">
      <w:pPr>
        <w:ind w:left="1985"/>
      </w:pPr>
      <w:r w:rsidRPr="00801EB2">
        <w:t xml:space="preserve">Uma usina produz </w:t>
      </w:r>
      <w:r w:rsidRPr="00801EB2">
        <w:rPr>
          <w:b/>
          <w:bCs/>
        </w:rPr>
        <w:t>7.200.000 W</w:t>
      </w:r>
      <w:r w:rsidRPr="00801EB2">
        <w:t xml:space="preserve"> de potência.</w:t>
      </w:r>
    </w:p>
    <w:p w14:paraId="39F301C2" w14:textId="77777777" w:rsidR="00801EB2" w:rsidRPr="00801EB2" w:rsidRDefault="00801EB2" w:rsidP="00801EB2">
      <w:pPr>
        <w:ind w:left="1985"/>
      </w:pPr>
      <w:r w:rsidRPr="00801EB2">
        <w:t>a) Escreva em notação científica.</w:t>
      </w:r>
      <w:r w:rsidRPr="00801EB2">
        <w:br/>
        <w:t>b) Determine a ordem de grandeza.</w:t>
      </w:r>
    </w:p>
    <w:p w14:paraId="1AD647FF" w14:textId="77777777" w:rsidR="00801EB2" w:rsidRDefault="00801EB2">
      <w:pPr>
        <w:rPr>
          <w:b/>
          <w:bCs/>
        </w:rPr>
      </w:pPr>
      <w:r>
        <w:rPr>
          <w:b/>
          <w:bCs/>
        </w:rPr>
        <w:br w:type="page"/>
      </w:r>
    </w:p>
    <w:p w14:paraId="58773F03" w14:textId="3FA0E74D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lastRenderedPageBreak/>
        <w:t xml:space="preserve">6. </w:t>
      </w:r>
      <w:r w:rsidRPr="00801EB2">
        <w:rPr>
          <w:rFonts w:ascii="Segoe UI Emoji" w:hAnsi="Segoe UI Emoji" w:cs="Segoe UI Emoji"/>
          <w:b/>
          <w:bCs/>
        </w:rPr>
        <w:t>🌌</w:t>
      </w:r>
      <w:r w:rsidRPr="00801EB2">
        <w:rPr>
          <w:b/>
          <w:bCs/>
        </w:rPr>
        <w:t xml:space="preserve"> Distância Astronômica</w:t>
      </w:r>
    </w:p>
    <w:p w14:paraId="71B932A0" w14:textId="77777777" w:rsidR="00801EB2" w:rsidRPr="00801EB2" w:rsidRDefault="00801EB2" w:rsidP="00801EB2">
      <w:r w:rsidRPr="00801EB2">
        <w:t xml:space="preserve">A distância entre dois planetas é de aproximadamente </w:t>
      </w:r>
      <w:r w:rsidRPr="00801EB2">
        <w:rPr>
          <w:b/>
          <w:bCs/>
        </w:rPr>
        <w:t>450.000.000 km</w:t>
      </w:r>
      <w:r w:rsidRPr="00801EB2">
        <w:t>.</w:t>
      </w:r>
    </w:p>
    <w:p w14:paraId="68D80A7A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5C28224A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7. </w:t>
      </w:r>
      <w:r w:rsidRPr="00801EB2">
        <w:rPr>
          <w:rFonts w:ascii="Segoe UI Emoji" w:hAnsi="Segoe UI Emoji" w:cs="Segoe UI Emoji"/>
          <w:b/>
          <w:bCs/>
        </w:rPr>
        <w:t>🧪</w:t>
      </w:r>
      <w:r w:rsidRPr="00801EB2">
        <w:rPr>
          <w:b/>
          <w:bCs/>
        </w:rPr>
        <w:t xml:space="preserve"> Massa de Partícula</w:t>
      </w:r>
    </w:p>
    <w:p w14:paraId="0AB84F12" w14:textId="77777777" w:rsidR="00801EB2" w:rsidRPr="00801EB2" w:rsidRDefault="00801EB2" w:rsidP="00801EB2">
      <w:r w:rsidRPr="00801EB2">
        <w:t xml:space="preserve">A massa de uma partícula é </w:t>
      </w:r>
      <w:r w:rsidRPr="00801EB2">
        <w:rPr>
          <w:b/>
          <w:bCs/>
        </w:rPr>
        <w:t>0,000000000000003 kg</w:t>
      </w:r>
      <w:r w:rsidRPr="00801EB2">
        <w:t>.</w:t>
      </w:r>
    </w:p>
    <w:p w14:paraId="5BBE2560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07EC64FA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8. </w:t>
      </w:r>
      <w:r w:rsidRPr="00801EB2">
        <w:rPr>
          <w:rFonts w:ascii="Segoe UI Emoji" w:hAnsi="Segoe UI Emoji" w:cs="Segoe UI Emoji"/>
          <w:b/>
          <w:bCs/>
        </w:rPr>
        <w:t>📱</w:t>
      </w:r>
      <w:r w:rsidRPr="00801EB2">
        <w:rPr>
          <w:b/>
          <w:bCs/>
        </w:rPr>
        <w:t xml:space="preserve"> Tempo de Processamento</w:t>
      </w:r>
    </w:p>
    <w:p w14:paraId="12EA8A23" w14:textId="77777777" w:rsidR="00801EB2" w:rsidRPr="00801EB2" w:rsidRDefault="00801EB2" w:rsidP="00801EB2">
      <w:r w:rsidRPr="00801EB2">
        <w:t xml:space="preserve">Um processador realiza uma operação em </w:t>
      </w:r>
      <w:r w:rsidRPr="00801EB2">
        <w:rPr>
          <w:b/>
          <w:bCs/>
        </w:rPr>
        <w:t>0,0000005 segundos</w:t>
      </w:r>
      <w:r w:rsidRPr="00801EB2">
        <w:t>.</w:t>
      </w:r>
    </w:p>
    <w:p w14:paraId="4AC226D9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192A9320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9. </w:t>
      </w:r>
      <w:r w:rsidRPr="00801EB2">
        <w:rPr>
          <w:rFonts w:ascii="Segoe UI Emoji" w:hAnsi="Segoe UI Emoji" w:cs="Segoe UI Emoji"/>
          <w:b/>
          <w:bCs/>
        </w:rPr>
        <w:t>🏫</w:t>
      </w:r>
      <w:r w:rsidRPr="00801EB2">
        <w:rPr>
          <w:b/>
          <w:bCs/>
        </w:rPr>
        <w:t xml:space="preserve"> Número de Estudantes</w:t>
      </w:r>
    </w:p>
    <w:p w14:paraId="115AEB0D" w14:textId="77777777" w:rsidR="00801EB2" w:rsidRPr="00801EB2" w:rsidRDefault="00801EB2" w:rsidP="00801EB2">
      <w:r w:rsidRPr="00801EB2">
        <w:t xml:space="preserve">Uma rede de ensino possui </w:t>
      </w:r>
      <w:r w:rsidRPr="00801EB2">
        <w:rPr>
          <w:b/>
          <w:bCs/>
        </w:rPr>
        <w:t>980.000 alunos</w:t>
      </w:r>
      <w:r w:rsidRPr="00801EB2">
        <w:t>.</w:t>
      </w:r>
    </w:p>
    <w:p w14:paraId="67F7FC94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69D2B77D" w14:textId="77777777" w:rsidR="00801EB2" w:rsidRPr="00801EB2" w:rsidRDefault="00801EB2" w:rsidP="00801EB2">
      <w:pPr>
        <w:rPr>
          <w:b/>
          <w:bCs/>
        </w:rPr>
      </w:pPr>
      <w:r w:rsidRPr="00801EB2">
        <w:rPr>
          <w:b/>
          <w:bCs/>
        </w:rPr>
        <w:t xml:space="preserve">10. </w:t>
      </w:r>
      <w:r w:rsidRPr="00801EB2">
        <w:rPr>
          <w:rFonts w:ascii="Segoe UI Emoji" w:hAnsi="Segoe UI Emoji" w:cs="Segoe UI Emoji"/>
          <w:b/>
          <w:bCs/>
        </w:rPr>
        <w:t>🚀</w:t>
      </w:r>
      <w:r w:rsidRPr="00801EB2">
        <w:rPr>
          <w:b/>
          <w:bCs/>
        </w:rPr>
        <w:t xml:space="preserve"> Velocidade</w:t>
      </w:r>
    </w:p>
    <w:p w14:paraId="53D62647" w14:textId="77777777" w:rsidR="00801EB2" w:rsidRPr="00801EB2" w:rsidRDefault="00801EB2" w:rsidP="00801EB2">
      <w:r w:rsidRPr="00801EB2">
        <w:t xml:space="preserve">Um foguete atinge </w:t>
      </w:r>
      <w:r w:rsidRPr="00801EB2">
        <w:rPr>
          <w:b/>
          <w:bCs/>
        </w:rPr>
        <w:t>29.000 m/s</w:t>
      </w:r>
      <w:r w:rsidRPr="00801EB2">
        <w:t>.</w:t>
      </w:r>
    </w:p>
    <w:p w14:paraId="598752E6" w14:textId="77777777" w:rsidR="00801EB2" w:rsidRPr="00801EB2" w:rsidRDefault="00801EB2" w:rsidP="00801EB2">
      <w:r w:rsidRPr="00801EB2">
        <w:t>a) Escreva em notação científica.</w:t>
      </w:r>
      <w:r w:rsidRPr="00801EB2">
        <w:br/>
        <w:t>b) Determine a ordem de grandeza.</w:t>
      </w:r>
    </w:p>
    <w:p w14:paraId="37842AFB" w14:textId="77777777" w:rsidR="00801EB2" w:rsidRPr="00801EB2" w:rsidRDefault="00801EB2" w:rsidP="00801EB2">
      <w:r w:rsidRPr="00801EB2">
        <w:pict w14:anchorId="071D8289">
          <v:rect id="_x0000_i1114" style="width:0;height:1.5pt" o:hralign="center" o:hrstd="t" o:hr="t" fillcolor="#a0a0a0" stroked="f"/>
        </w:pict>
      </w:r>
    </w:p>
    <w:p w14:paraId="6471A876" w14:textId="77777777" w:rsidR="00801EB2" w:rsidRPr="00801EB2" w:rsidRDefault="00801EB2" w:rsidP="00801EB2">
      <w:pPr>
        <w:ind w:left="1985" w:right="1416"/>
        <w:rPr>
          <w:b/>
          <w:bCs/>
        </w:rPr>
      </w:pPr>
      <w:r w:rsidRPr="00801EB2">
        <w:rPr>
          <w:rFonts w:ascii="Segoe UI Emoji" w:hAnsi="Segoe UI Emoji" w:cs="Segoe UI Emoji"/>
          <w:b/>
          <w:bCs/>
        </w:rPr>
        <w:t>💡</w:t>
      </w:r>
      <w:r w:rsidRPr="00801EB2">
        <w:rPr>
          <w:b/>
          <w:bCs/>
        </w:rPr>
        <w:t xml:space="preserve"> Desafio (Bônus)</w:t>
      </w:r>
    </w:p>
    <w:p w14:paraId="7758A96E" w14:textId="77777777" w:rsidR="00801EB2" w:rsidRPr="00801EB2" w:rsidRDefault="00801EB2" w:rsidP="00801EB2">
      <w:pPr>
        <w:ind w:left="1985" w:right="1416"/>
      </w:pPr>
      <w:r w:rsidRPr="00801EB2">
        <w:t>Um número é dado por:</w:t>
      </w:r>
      <w:r w:rsidRPr="00801EB2">
        <w:br/>
      </w:r>
      <w:r w:rsidRPr="00801EB2">
        <w:rPr>
          <w:b/>
          <w:bCs/>
        </w:rPr>
        <w:t>6,8 × 10⁴</w:t>
      </w:r>
    </w:p>
    <w:p w14:paraId="1F68D6C0" w14:textId="77777777" w:rsidR="00801EB2" w:rsidRPr="00801EB2" w:rsidRDefault="00801EB2" w:rsidP="00801EB2">
      <w:pPr>
        <w:ind w:left="1985" w:right="1416"/>
      </w:pPr>
      <w:r w:rsidRPr="00801EB2">
        <w:t>Determine sua ordem de grandeza e explique o critério utilizado.</w:t>
      </w:r>
    </w:p>
    <w:p w14:paraId="356CEC5E" w14:textId="0BB97A8E" w:rsidR="00C93528" w:rsidRPr="00C93528" w:rsidRDefault="00801EB2" w:rsidP="00742F42">
      <w:r w:rsidRPr="00801EB2">
        <w:pict w14:anchorId="12257DCA">
          <v:rect id="_x0000_i1115" style="width:0;height:1.5pt" o:hralign="center" o:hrstd="t" o:hr="t" fillcolor="#a0a0a0" stroked="f"/>
        </w:pict>
      </w:r>
    </w:p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F3F82" w14:textId="77777777" w:rsidR="00C9553B" w:rsidRDefault="00C9553B" w:rsidP="00742F42">
      <w:pPr>
        <w:spacing w:after="0" w:line="240" w:lineRule="auto"/>
      </w:pPr>
      <w:r>
        <w:separator/>
      </w:r>
    </w:p>
  </w:endnote>
  <w:endnote w:type="continuationSeparator" w:id="0">
    <w:p w14:paraId="70ED6B2F" w14:textId="77777777" w:rsidR="00C9553B" w:rsidRDefault="00C9553B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7267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7328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9DB5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E1301" w14:textId="77777777" w:rsidR="00C9553B" w:rsidRDefault="00C9553B" w:rsidP="00742F42">
      <w:pPr>
        <w:spacing w:after="0" w:line="240" w:lineRule="auto"/>
      </w:pPr>
      <w:r>
        <w:separator/>
      </w:r>
    </w:p>
  </w:footnote>
  <w:footnote w:type="continuationSeparator" w:id="0">
    <w:p w14:paraId="4CDC3FF3" w14:textId="77777777" w:rsidR="00C9553B" w:rsidRDefault="00C9553B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87B1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7B92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E4CA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B2"/>
    <w:rsid w:val="0045558D"/>
    <w:rsid w:val="00545B7A"/>
    <w:rsid w:val="005B2082"/>
    <w:rsid w:val="00742F42"/>
    <w:rsid w:val="007555AB"/>
    <w:rsid w:val="00771BC2"/>
    <w:rsid w:val="007D198B"/>
    <w:rsid w:val="007D654C"/>
    <w:rsid w:val="00801EB2"/>
    <w:rsid w:val="00B548C3"/>
    <w:rsid w:val="00C56BD1"/>
    <w:rsid w:val="00C93528"/>
    <w:rsid w:val="00C9553B"/>
    <w:rsid w:val="00CF7CB4"/>
    <w:rsid w:val="00E6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48BDA"/>
  <w15:chartTrackingRefBased/>
  <w15:docId w15:val="{3D587333-E7EC-4ED6-B292-9991B143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267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2026-03-25T13:44:00Z</dcterms:created>
  <dcterms:modified xsi:type="dcterms:W3CDTF">2026-03-25T13:46:00Z</dcterms:modified>
</cp:coreProperties>
</file>