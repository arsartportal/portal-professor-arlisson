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04E3" w14:textId="77777777" w:rsidR="00853011" w:rsidRPr="000D7ECE" w:rsidRDefault="00853011" w:rsidP="00853011">
      <w:pPr>
        <w:jc w:val="center"/>
        <w:rPr>
          <w:b/>
          <w:bCs/>
          <w:noProof/>
        </w:rPr>
      </w:pPr>
      <w:r w:rsidRPr="000D7ECE">
        <w:rPr>
          <w:rFonts w:ascii="Segoe UI Emoji" w:hAnsi="Segoe UI Emoji" w:cs="Segoe UI Emoji"/>
          <w:b/>
          <w:bCs/>
          <w:noProof/>
        </w:rPr>
        <w:t>⚡</w:t>
      </w:r>
      <w:r w:rsidRPr="000D7ECE">
        <w:rPr>
          <w:b/>
          <w:bCs/>
          <w:noProof/>
        </w:rPr>
        <w:t xml:space="preserve"> ATIVIDADE – CARGA ELÉTRICA E PROCESSOS DE ELETRIZAÇÃO</w:t>
      </w:r>
    </w:p>
    <w:p w14:paraId="689E487C" w14:textId="77777777" w:rsidR="00853011" w:rsidRDefault="00853011" w:rsidP="00853011">
      <w:pPr>
        <w:jc w:val="center"/>
        <w:rPr>
          <w:noProof/>
        </w:rPr>
      </w:pPr>
      <w:r w:rsidRPr="00E44CF4">
        <w:rPr>
          <w:b/>
          <w:bCs/>
          <w:noProof/>
        </w:rPr>
        <w:t>Instruções:</w:t>
      </w:r>
      <w:r w:rsidRPr="00E44CF4">
        <w:rPr>
          <w:noProof/>
        </w:rPr>
        <w:t xml:space="preserve"> Resolva as situações abaixo</w:t>
      </w:r>
      <w:r>
        <w:rPr>
          <w:noProof/>
        </w:rPr>
        <w:t xml:space="preserve"> em seu caderno</w:t>
      </w:r>
      <w:r w:rsidRPr="00E44CF4">
        <w:rPr>
          <w:noProof/>
        </w:rPr>
        <w:t xml:space="preserve"> utilizando </w:t>
      </w:r>
      <w:r w:rsidRPr="00E44CF4">
        <w:rPr>
          <w:b/>
          <w:bCs/>
          <w:noProof/>
        </w:rPr>
        <w:t>notação científica</w:t>
      </w:r>
      <w:r w:rsidRPr="00E44CF4">
        <w:rPr>
          <w:noProof/>
        </w:rPr>
        <w:t>. Apresente os cálculos.</w:t>
      </w:r>
    </w:p>
    <w:p w14:paraId="5D109270" w14:textId="77777777" w:rsidR="00853011" w:rsidRPr="000D7ECE" w:rsidRDefault="00853011" w:rsidP="00853011">
      <w:pPr>
        <w:rPr>
          <w:b/>
          <w:bCs/>
          <w:noProof/>
        </w:rPr>
      </w:pPr>
      <w:r w:rsidRPr="000D7ECE">
        <w:rPr>
          <w:b/>
          <w:bCs/>
          <w:noProof/>
        </w:rPr>
        <w:t xml:space="preserve">1. </w:t>
      </w:r>
      <w:r w:rsidRPr="000D7ECE">
        <w:rPr>
          <w:rFonts w:ascii="Segoe UI Emoji" w:hAnsi="Segoe UI Emoji" w:cs="Segoe UI Emoji"/>
          <w:b/>
          <w:bCs/>
          <w:noProof/>
        </w:rPr>
        <w:t>⚡</w:t>
      </w:r>
      <w:r w:rsidRPr="000D7ECE">
        <w:rPr>
          <w:b/>
          <w:bCs/>
          <w:noProof/>
        </w:rPr>
        <w:t xml:space="preserve"> Quantiza</w:t>
      </w:r>
      <w:r w:rsidRPr="000D7ECE">
        <w:rPr>
          <w:rFonts w:ascii="Calibri" w:hAnsi="Calibri" w:cs="Calibri"/>
          <w:b/>
          <w:bCs/>
          <w:noProof/>
        </w:rPr>
        <w:t>çã</w:t>
      </w:r>
      <w:r w:rsidRPr="000D7ECE">
        <w:rPr>
          <w:b/>
          <w:bCs/>
          <w:noProof/>
        </w:rPr>
        <w:t>o da Carga</w:t>
      </w:r>
    </w:p>
    <w:p w14:paraId="5FCEBC8F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 xml:space="preserve">Durante um experimento, um corpo adquiriu uma carga elétrica de </w:t>
      </w:r>
      <w:r w:rsidRPr="000D7ECE">
        <w:rPr>
          <w:b/>
          <w:bCs/>
          <w:noProof/>
        </w:rPr>
        <w:t>3,2 × 10⁻¹⁹ C</w:t>
      </w:r>
      <w:r w:rsidRPr="000D7ECE">
        <w:rPr>
          <w:noProof/>
        </w:rPr>
        <w:t>.</w:t>
      </w:r>
    </w:p>
    <w:p w14:paraId="1924AD0B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>a) Sabendo que a carga elementar é ( e = 1,6 × 10</w:t>
      </w:r>
      <w:r w:rsidRPr="000D7ECE">
        <w:rPr>
          <w:noProof/>
          <w:vertAlign w:val="superscript"/>
        </w:rPr>
        <w:t>-19</w:t>
      </w:r>
      <w:r w:rsidRPr="000D7ECE">
        <w:rPr>
          <w:noProof/>
        </w:rPr>
        <w:t>C ), determine quantos elétrons foram transferidos.</w:t>
      </w:r>
      <w:r w:rsidRPr="000D7ECE">
        <w:rPr>
          <w:noProof/>
        </w:rPr>
        <w:br/>
        <w:t>b) O corpo ganhou ou perdeu elétrons? Justifique.</w:t>
      </w:r>
    </w:p>
    <w:p w14:paraId="2F0F3279" w14:textId="77777777" w:rsidR="00853011" w:rsidRPr="000D7ECE" w:rsidRDefault="00853011" w:rsidP="00853011">
      <w:pPr>
        <w:rPr>
          <w:b/>
          <w:bCs/>
          <w:noProof/>
        </w:rPr>
      </w:pPr>
      <w:r w:rsidRPr="000D7ECE">
        <w:rPr>
          <w:b/>
          <w:bCs/>
          <w:noProof/>
        </w:rPr>
        <w:t xml:space="preserve">2. </w:t>
      </w:r>
      <w:r w:rsidRPr="000D7ECE">
        <w:rPr>
          <w:rFonts w:ascii="Segoe UI Emoji" w:hAnsi="Segoe UI Emoji" w:cs="Segoe UI Emoji"/>
          <w:b/>
          <w:bCs/>
          <w:noProof/>
        </w:rPr>
        <w:t>🧲</w:t>
      </w:r>
      <w:r w:rsidRPr="000D7ECE">
        <w:rPr>
          <w:b/>
          <w:bCs/>
          <w:noProof/>
        </w:rPr>
        <w:t xml:space="preserve"> Eletrização por Atrito</w:t>
      </w:r>
    </w:p>
    <w:p w14:paraId="75101DA0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 xml:space="preserve">Ao esfregar um bastão de vidro com um pano de seda, ocorre transferência de elétrons. Após o processo, o bastão ficou com carga </w:t>
      </w:r>
      <w:r w:rsidRPr="000D7ECE">
        <w:rPr>
          <w:b/>
          <w:bCs/>
          <w:noProof/>
        </w:rPr>
        <w:t>+4,8 × 10⁻¹⁹ C</w:t>
      </w:r>
      <w:r w:rsidRPr="000D7ECE">
        <w:rPr>
          <w:noProof/>
        </w:rPr>
        <w:t>.</w:t>
      </w:r>
    </w:p>
    <w:p w14:paraId="064D82E2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>a) Quantos elétrons foram transferidos?</w:t>
      </w:r>
      <w:r w:rsidRPr="000D7ECE">
        <w:rPr>
          <w:noProof/>
        </w:rPr>
        <w:br/>
        <w:t>b) O bastão perdeu ou ganhou elétrons? Explique.</w:t>
      </w:r>
    </w:p>
    <w:p w14:paraId="66A2C009" w14:textId="77777777" w:rsidR="00853011" w:rsidRPr="000D7ECE" w:rsidRDefault="00853011" w:rsidP="00853011">
      <w:pPr>
        <w:rPr>
          <w:b/>
          <w:bCs/>
          <w:noProof/>
        </w:rPr>
      </w:pPr>
      <w:r w:rsidRPr="000D7ECE">
        <w:rPr>
          <w:b/>
          <w:bCs/>
          <w:noProof/>
        </w:rPr>
        <w:t xml:space="preserve">3. </w:t>
      </w:r>
      <w:r w:rsidRPr="000D7ECE">
        <w:rPr>
          <w:rFonts w:ascii="Segoe UI Emoji" w:hAnsi="Segoe UI Emoji" w:cs="Segoe UI Emoji"/>
          <w:b/>
          <w:bCs/>
          <w:noProof/>
        </w:rPr>
        <w:t>⚙️</w:t>
      </w:r>
      <w:r w:rsidRPr="000D7ECE">
        <w:rPr>
          <w:b/>
          <w:bCs/>
          <w:noProof/>
        </w:rPr>
        <w:t xml:space="preserve"> Eletrização por Contato</w:t>
      </w:r>
    </w:p>
    <w:p w14:paraId="0CAE125B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 xml:space="preserve">Dois corpos metálicos idênticos, um com carga </w:t>
      </w:r>
      <w:r w:rsidRPr="000D7ECE">
        <w:rPr>
          <w:b/>
          <w:bCs/>
          <w:noProof/>
        </w:rPr>
        <w:t>6 × 10⁻⁶ C</w:t>
      </w:r>
      <w:r w:rsidRPr="000D7ECE">
        <w:rPr>
          <w:noProof/>
        </w:rPr>
        <w:t xml:space="preserve"> e outro neutro, são colocados em contato.</w:t>
      </w:r>
    </w:p>
    <w:p w14:paraId="4A334873" w14:textId="5731D55A" w:rsidR="00853011" w:rsidRDefault="00853011" w:rsidP="00853011">
      <w:pPr>
        <w:rPr>
          <w:b/>
          <w:bCs/>
          <w:noProof/>
        </w:rPr>
      </w:pPr>
      <w:r w:rsidRPr="000D7ECE">
        <w:rPr>
          <w:noProof/>
        </w:rPr>
        <w:t>a) Qual será a carga final em cada corpo?</w:t>
      </w:r>
      <w:r w:rsidRPr="000D7ECE">
        <w:rPr>
          <w:noProof/>
        </w:rPr>
        <w:br/>
        <w:t>b) Explique o que aconteceu com as cargas durante o processo.</w:t>
      </w:r>
    </w:p>
    <w:p w14:paraId="2C6F3620" w14:textId="77777777" w:rsidR="00853011" w:rsidRPr="000D7ECE" w:rsidRDefault="00853011" w:rsidP="00853011">
      <w:pPr>
        <w:ind w:left="851" w:right="707"/>
        <w:rPr>
          <w:b/>
          <w:bCs/>
          <w:noProof/>
        </w:rPr>
      </w:pPr>
      <w:r w:rsidRPr="000D7ECE">
        <w:rPr>
          <w:b/>
          <w:bCs/>
          <w:noProof/>
        </w:rPr>
        <w:t xml:space="preserve">4. </w:t>
      </w:r>
      <w:r w:rsidRPr="000D7ECE">
        <w:rPr>
          <w:rFonts w:ascii="Segoe UI Emoji" w:hAnsi="Segoe UI Emoji" w:cs="Segoe UI Emoji"/>
          <w:b/>
          <w:bCs/>
          <w:noProof/>
        </w:rPr>
        <w:t>🔌</w:t>
      </w:r>
      <w:r w:rsidRPr="000D7ECE">
        <w:rPr>
          <w:b/>
          <w:bCs/>
          <w:noProof/>
        </w:rPr>
        <w:t xml:space="preserve"> Conservação da Carga</w:t>
      </w:r>
    </w:p>
    <w:p w14:paraId="417C3501" w14:textId="77777777" w:rsidR="00853011" w:rsidRPr="000D7ECE" w:rsidRDefault="00853011" w:rsidP="00853011">
      <w:pPr>
        <w:ind w:left="851" w:right="707"/>
        <w:rPr>
          <w:noProof/>
        </w:rPr>
      </w:pPr>
      <w:r w:rsidRPr="000D7ECE">
        <w:rPr>
          <w:noProof/>
        </w:rPr>
        <w:t xml:space="preserve">Um sistema isolado possui dois corpos: um com </w:t>
      </w:r>
      <w:r w:rsidRPr="000D7ECE">
        <w:rPr>
          <w:b/>
          <w:bCs/>
          <w:noProof/>
        </w:rPr>
        <w:t>+5 × 10⁻⁶ C</w:t>
      </w:r>
      <w:r w:rsidRPr="000D7ECE">
        <w:rPr>
          <w:noProof/>
        </w:rPr>
        <w:t xml:space="preserve"> e outro com </w:t>
      </w:r>
      <w:r w:rsidRPr="000D7ECE">
        <w:rPr>
          <w:b/>
          <w:bCs/>
          <w:noProof/>
        </w:rPr>
        <w:t>-3 × 10⁻⁶ C</w:t>
      </w:r>
      <w:r w:rsidRPr="000D7ECE">
        <w:rPr>
          <w:noProof/>
        </w:rPr>
        <w:t>. Após entrarem em contato, a carga total se conserva.</w:t>
      </w:r>
    </w:p>
    <w:p w14:paraId="550A36DC" w14:textId="77777777" w:rsidR="00853011" w:rsidRPr="000D7ECE" w:rsidRDefault="00853011" w:rsidP="00853011">
      <w:pPr>
        <w:ind w:left="851" w:right="707"/>
        <w:rPr>
          <w:noProof/>
        </w:rPr>
      </w:pPr>
      <w:r w:rsidRPr="000D7ECE">
        <w:rPr>
          <w:noProof/>
        </w:rPr>
        <w:t>a) Qual é a carga total do sistema?</w:t>
      </w:r>
      <w:r w:rsidRPr="000D7ECE">
        <w:rPr>
          <w:noProof/>
        </w:rPr>
        <w:br/>
        <w:t>b) Se os corpos forem idênticos, qual será a carga final de cada um?</w:t>
      </w:r>
    </w:p>
    <w:p w14:paraId="03E78B6A" w14:textId="77777777" w:rsidR="00853011" w:rsidRPr="000D7ECE" w:rsidRDefault="00853011" w:rsidP="00853011">
      <w:pPr>
        <w:ind w:left="2127" w:right="1983"/>
        <w:rPr>
          <w:b/>
          <w:bCs/>
          <w:noProof/>
        </w:rPr>
      </w:pPr>
      <w:r w:rsidRPr="000D7ECE">
        <w:rPr>
          <w:b/>
          <w:bCs/>
          <w:noProof/>
        </w:rPr>
        <w:t xml:space="preserve">5. </w:t>
      </w:r>
      <w:r w:rsidRPr="000D7ECE">
        <w:rPr>
          <w:rFonts w:ascii="Segoe UI Emoji" w:hAnsi="Segoe UI Emoji" w:cs="Segoe UI Emoji"/>
          <w:b/>
          <w:bCs/>
          <w:noProof/>
        </w:rPr>
        <w:t>🧪</w:t>
      </w:r>
      <w:r w:rsidRPr="000D7ECE">
        <w:rPr>
          <w:b/>
          <w:bCs/>
          <w:noProof/>
        </w:rPr>
        <w:t xml:space="preserve"> Número de Elétrons</w:t>
      </w:r>
    </w:p>
    <w:p w14:paraId="64DC0DCA" w14:textId="77777777" w:rsidR="00853011" w:rsidRPr="000D7ECE" w:rsidRDefault="00853011" w:rsidP="00853011">
      <w:pPr>
        <w:ind w:left="2127" w:right="1983"/>
        <w:rPr>
          <w:noProof/>
        </w:rPr>
      </w:pPr>
      <w:r w:rsidRPr="000D7ECE">
        <w:rPr>
          <w:noProof/>
        </w:rPr>
        <w:t xml:space="preserve">Um corpo possui carga de </w:t>
      </w:r>
      <w:r w:rsidRPr="000D7ECE">
        <w:rPr>
          <w:b/>
          <w:bCs/>
          <w:noProof/>
        </w:rPr>
        <w:t>-8 × 10⁻¹⁹ C</w:t>
      </w:r>
      <w:r w:rsidRPr="000D7ECE">
        <w:rPr>
          <w:noProof/>
        </w:rPr>
        <w:t>.</w:t>
      </w:r>
    </w:p>
    <w:p w14:paraId="6909E5A2" w14:textId="24C6F725" w:rsidR="00853011" w:rsidRDefault="00853011" w:rsidP="00853011">
      <w:pPr>
        <w:ind w:left="2127" w:right="1983"/>
        <w:rPr>
          <w:noProof/>
        </w:rPr>
      </w:pPr>
      <w:r w:rsidRPr="000D7ECE">
        <w:rPr>
          <w:noProof/>
        </w:rPr>
        <w:t>a) Quantos elétrons em excesso ele possui?</w:t>
      </w:r>
      <w:r w:rsidRPr="000D7ECE">
        <w:rPr>
          <w:noProof/>
        </w:rPr>
        <w:br/>
        <w:t>b) Esse corpo está eletrizado positivamente ou negativamente? Justifique.</w:t>
      </w:r>
    </w:p>
    <w:p w14:paraId="3BBB5D3B" w14:textId="3625E14C" w:rsidR="00853011" w:rsidRPr="000D7ECE" w:rsidRDefault="00853011" w:rsidP="00853011">
      <w:pPr>
        <w:rPr>
          <w:b/>
          <w:bCs/>
          <w:noProof/>
        </w:rPr>
      </w:pPr>
      <w:r>
        <w:rPr>
          <w:noProof/>
        </w:rPr>
        <w:br w:type="page"/>
      </w:r>
      <w:r w:rsidRPr="000D7ECE">
        <w:rPr>
          <w:b/>
          <w:bCs/>
          <w:noProof/>
        </w:rPr>
        <w:lastRenderedPageBreak/>
        <w:t xml:space="preserve">6. </w:t>
      </w:r>
      <w:r w:rsidRPr="000D7ECE">
        <w:rPr>
          <w:rFonts w:ascii="Segoe UI Emoji" w:hAnsi="Segoe UI Emoji" w:cs="Segoe UI Emoji"/>
          <w:b/>
          <w:bCs/>
          <w:noProof/>
        </w:rPr>
        <w:t>⚡</w:t>
      </w:r>
      <w:r w:rsidRPr="000D7ECE">
        <w:rPr>
          <w:b/>
          <w:bCs/>
          <w:noProof/>
        </w:rPr>
        <w:t xml:space="preserve"> Eletriza</w:t>
      </w:r>
      <w:r w:rsidRPr="000D7ECE">
        <w:rPr>
          <w:rFonts w:ascii="Calibri" w:hAnsi="Calibri" w:cs="Calibri"/>
          <w:b/>
          <w:bCs/>
          <w:noProof/>
        </w:rPr>
        <w:t>çã</w:t>
      </w:r>
      <w:r w:rsidRPr="000D7ECE">
        <w:rPr>
          <w:b/>
          <w:bCs/>
          <w:noProof/>
        </w:rPr>
        <w:t>o por Indu</w:t>
      </w:r>
      <w:r w:rsidRPr="000D7ECE">
        <w:rPr>
          <w:rFonts w:ascii="Calibri" w:hAnsi="Calibri" w:cs="Calibri"/>
          <w:b/>
          <w:bCs/>
          <w:noProof/>
        </w:rPr>
        <w:t>çã</w:t>
      </w:r>
      <w:r w:rsidRPr="000D7ECE">
        <w:rPr>
          <w:b/>
          <w:bCs/>
          <w:noProof/>
        </w:rPr>
        <w:t>o</w:t>
      </w:r>
    </w:p>
    <w:p w14:paraId="1DF4710F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>Um corpo neutro é aproximado de um corpo carregado negativamente, sem contato.</w:t>
      </w:r>
    </w:p>
    <w:p w14:paraId="45A21102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>a) Descreva o que acontece com as cargas no corpo neutro.</w:t>
      </w:r>
      <w:r w:rsidRPr="000D7ECE">
        <w:rPr>
          <w:noProof/>
        </w:rPr>
        <w:br/>
        <w:t>b) Qual será o sinal da carga final, se o corpo for aterrado durante o processo?</w:t>
      </w:r>
    </w:p>
    <w:p w14:paraId="6581C606" w14:textId="77777777" w:rsidR="00853011" w:rsidRPr="000D7ECE" w:rsidRDefault="00853011" w:rsidP="00853011">
      <w:pPr>
        <w:rPr>
          <w:b/>
          <w:bCs/>
          <w:noProof/>
        </w:rPr>
      </w:pPr>
      <w:r w:rsidRPr="000D7ECE">
        <w:rPr>
          <w:b/>
          <w:bCs/>
          <w:noProof/>
        </w:rPr>
        <w:t xml:space="preserve">7. </w:t>
      </w:r>
      <w:r w:rsidRPr="000D7ECE">
        <w:rPr>
          <w:rFonts w:ascii="Segoe UI Emoji" w:hAnsi="Segoe UI Emoji" w:cs="Segoe UI Emoji"/>
          <w:b/>
          <w:bCs/>
          <w:noProof/>
        </w:rPr>
        <w:t>🔋</w:t>
      </w:r>
      <w:r w:rsidRPr="000D7ECE">
        <w:rPr>
          <w:b/>
          <w:bCs/>
          <w:noProof/>
        </w:rPr>
        <w:t xml:space="preserve"> Transferência de Carga</w:t>
      </w:r>
    </w:p>
    <w:p w14:paraId="3E96D189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 xml:space="preserve">Um objeto inicialmente neutro perde </w:t>
      </w:r>
      <w:r w:rsidRPr="000D7ECE">
        <w:rPr>
          <w:b/>
          <w:bCs/>
          <w:noProof/>
        </w:rPr>
        <w:t>5 × 10¹² elétrons</w:t>
      </w:r>
      <w:r w:rsidRPr="000D7ECE">
        <w:rPr>
          <w:noProof/>
        </w:rPr>
        <w:t>.</w:t>
      </w:r>
    </w:p>
    <w:p w14:paraId="3AF14A30" w14:textId="77777777" w:rsidR="00853011" w:rsidRDefault="00853011" w:rsidP="00853011">
      <w:pPr>
        <w:rPr>
          <w:noProof/>
        </w:rPr>
      </w:pPr>
      <w:r w:rsidRPr="000D7ECE">
        <w:rPr>
          <w:noProof/>
        </w:rPr>
        <w:t>a) Qual é a carga adquirida pelo corpo? (use ( e = 1,6 × 10</w:t>
      </w:r>
      <w:r w:rsidRPr="000D7ECE">
        <w:rPr>
          <w:noProof/>
          <w:vertAlign w:val="superscript"/>
        </w:rPr>
        <w:t>-19</w:t>
      </w:r>
      <w:r w:rsidRPr="000D7ECE">
        <w:rPr>
          <w:noProof/>
        </w:rPr>
        <w:t>C )</w:t>
      </w:r>
      <w:r>
        <w:rPr>
          <w:noProof/>
        </w:rPr>
        <w:t>)</w:t>
      </w:r>
      <w:r w:rsidRPr="000D7ECE">
        <w:rPr>
          <w:noProof/>
        </w:rPr>
        <w:br/>
        <w:t>b) O corpo ficou com carga positiva ou negativa?</w:t>
      </w:r>
    </w:p>
    <w:p w14:paraId="702AE8D8" w14:textId="77777777" w:rsidR="00853011" w:rsidRPr="000D7ECE" w:rsidRDefault="00853011" w:rsidP="00853011">
      <w:pPr>
        <w:rPr>
          <w:b/>
          <w:bCs/>
          <w:noProof/>
        </w:rPr>
      </w:pPr>
      <w:r w:rsidRPr="000D7ECE">
        <w:rPr>
          <w:b/>
          <w:bCs/>
          <w:noProof/>
        </w:rPr>
        <w:t xml:space="preserve">8. </w:t>
      </w:r>
      <w:r w:rsidRPr="000D7ECE">
        <w:rPr>
          <w:rFonts w:ascii="Segoe UI Emoji" w:hAnsi="Segoe UI Emoji" w:cs="Segoe UI Emoji"/>
          <w:b/>
          <w:bCs/>
          <w:noProof/>
        </w:rPr>
        <w:t>⚙️</w:t>
      </w:r>
      <w:r w:rsidRPr="000D7ECE">
        <w:rPr>
          <w:b/>
          <w:bCs/>
          <w:noProof/>
        </w:rPr>
        <w:t xml:space="preserve"> Distribuição de Cargas</w:t>
      </w:r>
    </w:p>
    <w:p w14:paraId="39339FA1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 xml:space="preserve">Duas esferas idênticas possuem cargas </w:t>
      </w:r>
      <w:r w:rsidRPr="000D7ECE">
        <w:rPr>
          <w:b/>
          <w:bCs/>
          <w:noProof/>
        </w:rPr>
        <w:t>+2 × 10⁻⁶ C</w:t>
      </w:r>
      <w:r w:rsidRPr="000D7ECE">
        <w:rPr>
          <w:noProof/>
        </w:rPr>
        <w:t xml:space="preserve"> e </w:t>
      </w:r>
      <w:r w:rsidRPr="000D7ECE">
        <w:rPr>
          <w:b/>
          <w:bCs/>
          <w:noProof/>
        </w:rPr>
        <w:t>+6 × 10⁻⁶ C</w:t>
      </w:r>
      <w:r w:rsidRPr="000D7ECE">
        <w:rPr>
          <w:noProof/>
        </w:rPr>
        <w:t>. Elas são colocadas em contato e depois separadas.</w:t>
      </w:r>
    </w:p>
    <w:p w14:paraId="0C7FB264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>a) Qual será a carga final em cada esfera?</w:t>
      </w:r>
      <w:r w:rsidRPr="000D7ECE">
        <w:rPr>
          <w:noProof/>
        </w:rPr>
        <w:br/>
        <w:t>b) Explique o processo envolvido.</w:t>
      </w:r>
    </w:p>
    <w:p w14:paraId="19EB6412" w14:textId="77777777" w:rsidR="00853011" w:rsidRPr="000D7ECE" w:rsidRDefault="00853011" w:rsidP="00853011">
      <w:pPr>
        <w:rPr>
          <w:b/>
          <w:bCs/>
          <w:noProof/>
        </w:rPr>
      </w:pPr>
      <w:r w:rsidRPr="000D7ECE">
        <w:rPr>
          <w:b/>
          <w:bCs/>
          <w:noProof/>
        </w:rPr>
        <w:t xml:space="preserve">9. </w:t>
      </w:r>
      <w:r w:rsidRPr="000D7ECE">
        <w:rPr>
          <w:rFonts w:ascii="Segoe UI Emoji" w:hAnsi="Segoe UI Emoji" w:cs="Segoe UI Emoji"/>
          <w:b/>
          <w:bCs/>
          <w:noProof/>
        </w:rPr>
        <w:t>🧲</w:t>
      </w:r>
      <w:r w:rsidRPr="000D7ECE">
        <w:rPr>
          <w:b/>
          <w:bCs/>
          <w:noProof/>
        </w:rPr>
        <w:t xml:space="preserve"> Interação Elétrica</w:t>
      </w:r>
    </w:p>
    <w:p w14:paraId="766AD3CA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>Dois corpos estão eletrizados: um com carga positiva e outro com carga negativa.</w:t>
      </w:r>
    </w:p>
    <w:p w14:paraId="7B4BD0A2" w14:textId="77777777" w:rsidR="00853011" w:rsidRPr="000D7ECE" w:rsidRDefault="00853011" w:rsidP="00853011">
      <w:pPr>
        <w:rPr>
          <w:noProof/>
        </w:rPr>
      </w:pPr>
      <w:r w:rsidRPr="000D7ECE">
        <w:rPr>
          <w:noProof/>
        </w:rPr>
        <w:t>a) Qual tipo de interação ocorre entre eles?</w:t>
      </w:r>
      <w:r w:rsidRPr="000D7ECE">
        <w:rPr>
          <w:noProof/>
        </w:rPr>
        <w:br/>
        <w:t>b) Explique isso com base no comportamento das cargas elétricas.</w:t>
      </w:r>
    </w:p>
    <w:p w14:paraId="268FD88E" w14:textId="77777777" w:rsidR="00853011" w:rsidRPr="000D7ECE" w:rsidRDefault="00853011" w:rsidP="00853011">
      <w:pPr>
        <w:ind w:left="851" w:right="282"/>
        <w:rPr>
          <w:b/>
          <w:bCs/>
          <w:noProof/>
        </w:rPr>
      </w:pPr>
      <w:r w:rsidRPr="000D7ECE">
        <w:rPr>
          <w:b/>
          <w:bCs/>
          <w:noProof/>
        </w:rPr>
        <w:t xml:space="preserve">10. </w:t>
      </w:r>
      <w:r w:rsidRPr="000D7ECE">
        <w:rPr>
          <w:rFonts w:ascii="Segoe UI Emoji" w:hAnsi="Segoe UI Emoji" w:cs="Segoe UI Emoji"/>
          <w:b/>
          <w:bCs/>
          <w:noProof/>
        </w:rPr>
        <w:t>🔬</w:t>
      </w:r>
      <w:r w:rsidRPr="000D7ECE">
        <w:rPr>
          <w:b/>
          <w:bCs/>
          <w:noProof/>
        </w:rPr>
        <w:t xml:space="preserve"> Experimento com Eletroscópio</w:t>
      </w:r>
    </w:p>
    <w:p w14:paraId="7773833E" w14:textId="77777777" w:rsidR="00853011" w:rsidRPr="000D7ECE" w:rsidRDefault="00853011" w:rsidP="00853011">
      <w:pPr>
        <w:ind w:left="851" w:right="282"/>
        <w:rPr>
          <w:noProof/>
        </w:rPr>
      </w:pPr>
      <w:r w:rsidRPr="000D7ECE">
        <w:rPr>
          <w:noProof/>
        </w:rPr>
        <w:t>Um eletroscópio está inicialmente neutro. Ao aproximar um corpo carregado positivamente, observa-se a separação das lâminas.</w:t>
      </w:r>
    </w:p>
    <w:p w14:paraId="257EE28D" w14:textId="77777777" w:rsidR="00853011" w:rsidRPr="000D7ECE" w:rsidRDefault="00853011" w:rsidP="00853011">
      <w:pPr>
        <w:ind w:left="851" w:right="282"/>
        <w:rPr>
          <w:noProof/>
        </w:rPr>
      </w:pPr>
      <w:r w:rsidRPr="000D7ECE">
        <w:rPr>
          <w:noProof/>
        </w:rPr>
        <w:t>a) Explique por que isso acontece.</w:t>
      </w:r>
      <w:r w:rsidRPr="000D7ECE">
        <w:rPr>
          <w:noProof/>
        </w:rPr>
        <w:br/>
        <w:t>b) Esse processo envolve contato ou não? Justifique.</w:t>
      </w:r>
    </w:p>
    <w:p w14:paraId="3BEC6674" w14:textId="29724C0F" w:rsidR="00853011" w:rsidRPr="000D7ECE" w:rsidRDefault="00853011" w:rsidP="00853011">
      <w:pPr>
        <w:ind w:left="1985" w:right="849"/>
        <w:rPr>
          <w:b/>
          <w:bCs/>
          <w:noProof/>
        </w:rPr>
      </w:pPr>
      <w:r w:rsidRPr="000D7ECE">
        <w:rPr>
          <w:rFonts w:ascii="Segoe UI Emoji" w:hAnsi="Segoe UI Emoji" w:cs="Segoe UI Emoji"/>
          <w:b/>
          <w:bCs/>
          <w:noProof/>
        </w:rPr>
        <w:t>💡</w:t>
      </w:r>
      <w:r w:rsidRPr="000D7ECE">
        <w:rPr>
          <w:b/>
          <w:bCs/>
          <w:noProof/>
        </w:rPr>
        <w:t xml:space="preserve"> Desafio (Bônus)</w:t>
      </w:r>
    </w:p>
    <w:p w14:paraId="77233A3E" w14:textId="77777777" w:rsidR="00853011" w:rsidRPr="000D7ECE" w:rsidRDefault="00853011" w:rsidP="00853011">
      <w:pPr>
        <w:ind w:left="1985" w:right="849"/>
        <w:rPr>
          <w:noProof/>
        </w:rPr>
      </w:pPr>
      <w:r w:rsidRPr="000D7ECE">
        <w:rPr>
          <w:noProof/>
        </w:rPr>
        <w:t xml:space="preserve">Um corpo possui carga elétrica de </w:t>
      </w:r>
      <w:r w:rsidRPr="000D7ECE">
        <w:rPr>
          <w:b/>
          <w:bCs/>
          <w:noProof/>
        </w:rPr>
        <w:t>1,6 × 10⁻¹⁸ C</w:t>
      </w:r>
      <w:r w:rsidRPr="000D7ECE">
        <w:rPr>
          <w:noProof/>
        </w:rPr>
        <w:t>.</w:t>
      </w:r>
    </w:p>
    <w:p w14:paraId="6F10141C" w14:textId="70E9EEBF" w:rsidR="00C93528" w:rsidRPr="00C93528" w:rsidRDefault="00853011" w:rsidP="00853011">
      <w:pPr>
        <w:ind w:left="1985" w:right="849"/>
      </w:pPr>
      <w:r w:rsidRPr="000D7ECE">
        <w:rPr>
          <w:noProof/>
        </w:rPr>
        <w:t>Quantos elétrons foram transferidos? Esse número é inteiro? O que isso indica?</w:t>
      </w:r>
    </w:p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D65E4" w14:textId="77777777" w:rsidR="0004650D" w:rsidRDefault="0004650D" w:rsidP="00742F42">
      <w:pPr>
        <w:spacing w:after="0" w:line="240" w:lineRule="auto"/>
      </w:pPr>
      <w:r>
        <w:separator/>
      </w:r>
    </w:p>
  </w:endnote>
  <w:endnote w:type="continuationSeparator" w:id="0">
    <w:p w14:paraId="582A55F8" w14:textId="77777777" w:rsidR="0004650D" w:rsidRDefault="0004650D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40A5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F925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C4D1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83C4B" w14:textId="77777777" w:rsidR="0004650D" w:rsidRDefault="0004650D" w:rsidP="00742F42">
      <w:pPr>
        <w:spacing w:after="0" w:line="240" w:lineRule="auto"/>
      </w:pPr>
      <w:r>
        <w:separator/>
      </w:r>
    </w:p>
  </w:footnote>
  <w:footnote w:type="continuationSeparator" w:id="0">
    <w:p w14:paraId="19269BDB" w14:textId="77777777" w:rsidR="0004650D" w:rsidRDefault="0004650D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24A4F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9011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346C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11"/>
    <w:rsid w:val="0004650D"/>
    <w:rsid w:val="0045558D"/>
    <w:rsid w:val="004B03BC"/>
    <w:rsid w:val="00545B7A"/>
    <w:rsid w:val="005B2082"/>
    <w:rsid w:val="00742F42"/>
    <w:rsid w:val="007555AB"/>
    <w:rsid w:val="00771BC2"/>
    <w:rsid w:val="007D198B"/>
    <w:rsid w:val="007D654C"/>
    <w:rsid w:val="00853011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988F8"/>
  <w15:chartTrackingRefBased/>
  <w15:docId w15:val="{F49CDC21-8EEB-4441-A02B-B4D63C95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011"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413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2026-03-23T13:29:00Z</dcterms:created>
  <dcterms:modified xsi:type="dcterms:W3CDTF">2026-03-23T13:32:00Z</dcterms:modified>
</cp:coreProperties>
</file>