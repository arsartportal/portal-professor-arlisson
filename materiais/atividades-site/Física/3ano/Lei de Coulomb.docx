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E04E3" w14:textId="0B0CBC09" w:rsidR="00853011" w:rsidRPr="000D7ECE" w:rsidRDefault="00853011" w:rsidP="00853011">
      <w:pPr>
        <w:jc w:val="center"/>
        <w:rPr>
          <w:b/>
          <w:bCs/>
          <w:noProof/>
        </w:rPr>
      </w:pPr>
      <w:r w:rsidRPr="000D7ECE">
        <w:rPr>
          <w:rFonts w:ascii="Segoe UI Emoji" w:hAnsi="Segoe UI Emoji" w:cs="Segoe UI Emoji"/>
          <w:b/>
          <w:bCs/>
          <w:noProof/>
        </w:rPr>
        <w:t>⚡</w:t>
      </w:r>
      <w:r w:rsidRPr="000D7ECE">
        <w:rPr>
          <w:b/>
          <w:bCs/>
          <w:noProof/>
        </w:rPr>
        <w:t xml:space="preserve"> ATIVIDADE – </w:t>
      </w:r>
      <w:r w:rsidR="00FA6944">
        <w:rPr>
          <w:b/>
          <w:bCs/>
          <w:noProof/>
        </w:rPr>
        <w:t>Lei de Coulomb</w:t>
      </w:r>
    </w:p>
    <w:p w14:paraId="689E487C" w14:textId="140F91E5" w:rsidR="00853011" w:rsidRDefault="00853011" w:rsidP="00853011">
      <w:pPr>
        <w:jc w:val="center"/>
        <w:rPr>
          <w:noProof/>
        </w:rPr>
      </w:pPr>
      <w:r w:rsidRPr="00E44CF4">
        <w:rPr>
          <w:b/>
          <w:bCs/>
          <w:noProof/>
        </w:rPr>
        <w:t>Instruções:</w:t>
      </w:r>
      <w:r w:rsidRPr="00E44CF4">
        <w:rPr>
          <w:noProof/>
        </w:rPr>
        <w:t xml:space="preserve"> Resolva as situações abaixo</w:t>
      </w:r>
      <w:r>
        <w:rPr>
          <w:noProof/>
        </w:rPr>
        <w:t xml:space="preserve"> em seu caderno</w:t>
      </w:r>
      <w:r w:rsidR="00FA6944">
        <w:rPr>
          <w:noProof/>
        </w:rPr>
        <w:t xml:space="preserve"> e a</w:t>
      </w:r>
      <w:r w:rsidRPr="00E44CF4">
        <w:rPr>
          <w:noProof/>
        </w:rPr>
        <w:t>presente os cálculos.</w:t>
      </w:r>
    </w:p>
    <w:p w14:paraId="182A7779" w14:textId="047DF4FA" w:rsidR="00FA6944" w:rsidRPr="00FA6944" w:rsidRDefault="00FA6944" w:rsidP="00FA6944">
      <w:pPr>
        <w:rPr>
          <w:b/>
          <w:bCs/>
          <w:noProof/>
        </w:rPr>
      </w:pPr>
      <w:r w:rsidRPr="00FA6944">
        <w:rPr>
          <w:b/>
          <w:bCs/>
          <w:noProof/>
        </w:rPr>
        <w:t xml:space="preserve">1. </w:t>
      </w:r>
      <w:r w:rsidRPr="00FA6944">
        <w:rPr>
          <w:rFonts w:ascii="Segoe UI Emoji" w:hAnsi="Segoe UI Emoji" w:cs="Segoe UI Emoji"/>
          <w:b/>
          <w:bCs/>
          <w:noProof/>
        </w:rPr>
        <w:t>⚡</w:t>
      </w:r>
      <w:r w:rsidRPr="00FA6944">
        <w:rPr>
          <w:b/>
          <w:bCs/>
          <w:noProof/>
        </w:rPr>
        <w:t xml:space="preserve"> Lei de Coulomb</w:t>
      </w:r>
    </w:p>
    <w:p w14:paraId="30362A22" w14:textId="77777777" w:rsidR="00FA6944" w:rsidRPr="00FA6944" w:rsidRDefault="00FA6944" w:rsidP="00FA6944">
      <w:pPr>
        <w:rPr>
          <w:noProof/>
        </w:rPr>
      </w:pPr>
      <w:r w:rsidRPr="00FA6944">
        <w:rPr>
          <w:b/>
          <w:bCs/>
          <w:noProof/>
        </w:rPr>
        <w:t>Dois corpos eletrizados possuem cargas de 2 × 10⁻⁶ C e 3 × 10⁻⁶ C, separados por uma distância de 2 m.</w:t>
      </w:r>
      <w:r w:rsidRPr="00FA6944">
        <w:rPr>
          <w:b/>
          <w:bCs/>
          <w:noProof/>
        </w:rPr>
        <w:br/>
      </w:r>
      <w:r w:rsidRPr="00FA6944">
        <w:rPr>
          <w:noProof/>
        </w:rPr>
        <w:t>Considere k = 9 × 10⁹ N·m²/C².</w:t>
      </w:r>
    </w:p>
    <w:p w14:paraId="28FB37A4" w14:textId="77777777" w:rsidR="00FA6944" w:rsidRPr="00FA6944" w:rsidRDefault="00FA6944" w:rsidP="00FA6944">
      <w:pPr>
        <w:rPr>
          <w:noProof/>
        </w:rPr>
      </w:pPr>
      <w:r w:rsidRPr="00FA6944">
        <w:rPr>
          <w:noProof/>
        </w:rPr>
        <w:t>a) Calcule a força elétrica entre eles.</w:t>
      </w:r>
      <w:r w:rsidRPr="00FA6944">
        <w:rPr>
          <w:noProof/>
        </w:rPr>
        <w:br/>
        <w:t>b) Essa força é de atração ou repulsão? Justifique.</w:t>
      </w:r>
    </w:p>
    <w:p w14:paraId="2ECEBB52" w14:textId="6F2BD796" w:rsidR="00FA6944" w:rsidRPr="00FA6944" w:rsidRDefault="00FA6944" w:rsidP="00FA6944">
      <w:pPr>
        <w:rPr>
          <w:b/>
          <w:bCs/>
          <w:noProof/>
        </w:rPr>
      </w:pPr>
      <w:r w:rsidRPr="00FA6944">
        <w:rPr>
          <w:b/>
          <w:bCs/>
          <w:noProof/>
        </w:rPr>
        <w:t xml:space="preserve">2. </w:t>
      </w:r>
      <w:r w:rsidRPr="00FA6944">
        <w:rPr>
          <w:rFonts w:ascii="Segoe UI Emoji" w:hAnsi="Segoe UI Emoji" w:cs="Segoe UI Emoji"/>
          <w:b/>
          <w:bCs/>
          <w:noProof/>
        </w:rPr>
        <w:t>🔋</w:t>
      </w:r>
      <w:r w:rsidRPr="00FA6944">
        <w:rPr>
          <w:b/>
          <w:bCs/>
          <w:noProof/>
        </w:rPr>
        <w:t xml:space="preserve"> Interação entre Cargas</w:t>
      </w:r>
    </w:p>
    <w:p w14:paraId="4BF4F1E2" w14:textId="77777777" w:rsidR="00FA6944" w:rsidRPr="00FA6944" w:rsidRDefault="00FA6944" w:rsidP="00FA6944">
      <w:pPr>
        <w:rPr>
          <w:b/>
          <w:bCs/>
          <w:noProof/>
        </w:rPr>
      </w:pPr>
      <w:r w:rsidRPr="00FA6944">
        <w:rPr>
          <w:b/>
          <w:bCs/>
          <w:noProof/>
        </w:rPr>
        <w:t>Duas cargas elétricas iguais e positivas são aproximadas.</w:t>
      </w:r>
    </w:p>
    <w:p w14:paraId="0EF054AE" w14:textId="77777777" w:rsidR="00FA6944" w:rsidRPr="00FA6944" w:rsidRDefault="00FA6944" w:rsidP="00FA6944">
      <w:pPr>
        <w:rPr>
          <w:noProof/>
        </w:rPr>
      </w:pPr>
      <w:r w:rsidRPr="00FA6944">
        <w:rPr>
          <w:noProof/>
        </w:rPr>
        <w:t>a) O que acontece com a força entre elas ao diminuir a distância?</w:t>
      </w:r>
      <w:r w:rsidRPr="00FA6944">
        <w:rPr>
          <w:noProof/>
        </w:rPr>
        <w:br/>
        <w:t>b) Explique com base na Lei de Coulomb.</w:t>
      </w:r>
    </w:p>
    <w:p w14:paraId="0DF27824" w14:textId="4756ED23" w:rsidR="00FA6944" w:rsidRPr="00FA6944" w:rsidRDefault="00FA6944" w:rsidP="00FA6944">
      <w:pPr>
        <w:rPr>
          <w:b/>
          <w:bCs/>
          <w:noProof/>
        </w:rPr>
      </w:pPr>
      <w:r w:rsidRPr="00FA6944">
        <w:rPr>
          <w:b/>
          <w:bCs/>
          <w:noProof/>
        </w:rPr>
        <w:t xml:space="preserve">3. </w:t>
      </w:r>
      <w:r w:rsidRPr="00FA6944">
        <w:rPr>
          <w:rFonts w:ascii="Segoe UI Emoji" w:hAnsi="Segoe UI Emoji" w:cs="Segoe UI Emoji"/>
          <w:b/>
          <w:bCs/>
          <w:noProof/>
        </w:rPr>
        <w:t>⚙️</w:t>
      </w:r>
      <w:r w:rsidRPr="00FA6944">
        <w:rPr>
          <w:b/>
          <w:bCs/>
          <w:noProof/>
        </w:rPr>
        <w:t xml:space="preserve"> Variação da Distância</w:t>
      </w:r>
    </w:p>
    <w:p w14:paraId="29F7A6E4" w14:textId="77777777" w:rsidR="00FA6944" w:rsidRPr="00FA6944" w:rsidRDefault="00FA6944" w:rsidP="00FA6944">
      <w:pPr>
        <w:rPr>
          <w:b/>
          <w:bCs/>
          <w:noProof/>
        </w:rPr>
      </w:pPr>
      <w:r w:rsidRPr="00FA6944">
        <w:rPr>
          <w:b/>
          <w:bCs/>
          <w:noProof/>
        </w:rPr>
        <w:t>Duas cargas permanecem constantes, mas a distância entre elas é reduzida pela metade.</w:t>
      </w:r>
    </w:p>
    <w:p w14:paraId="1CCA39F1" w14:textId="77777777" w:rsidR="00FA6944" w:rsidRPr="00FA6944" w:rsidRDefault="00FA6944" w:rsidP="00FA6944">
      <w:pPr>
        <w:rPr>
          <w:noProof/>
        </w:rPr>
      </w:pPr>
      <w:r w:rsidRPr="00FA6944">
        <w:rPr>
          <w:noProof/>
        </w:rPr>
        <w:t>a) O que acontece com a força elétrica?</w:t>
      </w:r>
      <w:r w:rsidRPr="00FA6944">
        <w:rPr>
          <w:noProof/>
        </w:rPr>
        <w:br/>
        <w:t>b) Justifique matematicamente.</w:t>
      </w:r>
    </w:p>
    <w:p w14:paraId="2D883438" w14:textId="6CD43C0B" w:rsidR="00FA6944" w:rsidRPr="00FA6944" w:rsidRDefault="00FA6944" w:rsidP="00FA6944">
      <w:pPr>
        <w:rPr>
          <w:b/>
          <w:bCs/>
          <w:noProof/>
        </w:rPr>
      </w:pPr>
      <w:r w:rsidRPr="00FA6944">
        <w:rPr>
          <w:b/>
          <w:bCs/>
          <w:noProof/>
        </w:rPr>
        <w:t xml:space="preserve">4. </w:t>
      </w:r>
      <w:r w:rsidRPr="00FA6944">
        <w:rPr>
          <w:rFonts w:ascii="Segoe UI Emoji" w:hAnsi="Segoe UI Emoji" w:cs="Segoe UI Emoji"/>
          <w:b/>
          <w:bCs/>
          <w:noProof/>
        </w:rPr>
        <w:t>🔌</w:t>
      </w:r>
      <w:r w:rsidRPr="00FA6944">
        <w:rPr>
          <w:b/>
          <w:bCs/>
          <w:noProof/>
        </w:rPr>
        <w:t xml:space="preserve"> Campo Elétrico</w:t>
      </w:r>
    </w:p>
    <w:p w14:paraId="5D480E07" w14:textId="77777777" w:rsidR="00FA6944" w:rsidRPr="00FA6944" w:rsidRDefault="00FA6944" w:rsidP="00FA6944">
      <w:pPr>
        <w:rPr>
          <w:b/>
          <w:bCs/>
          <w:noProof/>
        </w:rPr>
      </w:pPr>
      <w:r w:rsidRPr="00FA6944">
        <w:rPr>
          <w:b/>
          <w:bCs/>
          <w:noProof/>
        </w:rPr>
        <w:t>Uma carga de 4 × 10⁻⁶ C gera um campo elétrico em um ponto a 2 m de distância.</w:t>
      </w:r>
    </w:p>
    <w:p w14:paraId="304EF989" w14:textId="77777777" w:rsidR="00FA6944" w:rsidRPr="00FA6944" w:rsidRDefault="00FA6944" w:rsidP="00FA6944">
      <w:pPr>
        <w:rPr>
          <w:noProof/>
        </w:rPr>
      </w:pPr>
      <w:r w:rsidRPr="00FA6944">
        <w:rPr>
          <w:noProof/>
        </w:rPr>
        <w:t>a) Calcule o campo elétrico nesse ponto.</w:t>
      </w:r>
      <w:r w:rsidRPr="00FA6944">
        <w:rPr>
          <w:noProof/>
        </w:rPr>
        <w:br/>
        <w:t>b) Qual a unidade do campo elétrico?</w:t>
      </w:r>
    </w:p>
    <w:p w14:paraId="6CD757F9" w14:textId="38E9BF76" w:rsidR="00FA6944" w:rsidRPr="00FA6944" w:rsidRDefault="00FA6944" w:rsidP="00FA6944">
      <w:pPr>
        <w:ind w:left="2127" w:right="1416"/>
        <w:rPr>
          <w:b/>
          <w:bCs/>
          <w:noProof/>
        </w:rPr>
      </w:pPr>
      <w:r w:rsidRPr="00FA6944">
        <w:rPr>
          <w:b/>
          <w:bCs/>
          <w:noProof/>
        </w:rPr>
        <w:t xml:space="preserve">5. </w:t>
      </w:r>
      <w:r w:rsidRPr="00FA6944">
        <w:rPr>
          <w:rFonts w:ascii="Segoe UI Emoji" w:hAnsi="Segoe UI Emoji" w:cs="Segoe UI Emoji"/>
          <w:b/>
          <w:bCs/>
          <w:noProof/>
        </w:rPr>
        <w:t>⚡</w:t>
      </w:r>
      <w:r w:rsidRPr="00FA6944">
        <w:rPr>
          <w:b/>
          <w:bCs/>
          <w:noProof/>
        </w:rPr>
        <w:t xml:space="preserve"> For</w:t>
      </w:r>
      <w:r w:rsidRPr="00FA6944">
        <w:rPr>
          <w:rFonts w:ascii="Calibri" w:hAnsi="Calibri" w:cs="Calibri"/>
          <w:b/>
          <w:bCs/>
          <w:noProof/>
        </w:rPr>
        <w:t>ç</w:t>
      </w:r>
      <w:r w:rsidRPr="00FA6944">
        <w:rPr>
          <w:b/>
          <w:bCs/>
          <w:noProof/>
        </w:rPr>
        <w:t>a em uma Carga</w:t>
      </w:r>
    </w:p>
    <w:p w14:paraId="1C56D1D0" w14:textId="77777777" w:rsidR="00FA6944" w:rsidRPr="00FA6944" w:rsidRDefault="00FA6944" w:rsidP="00FA6944">
      <w:pPr>
        <w:ind w:left="2127" w:right="1416"/>
        <w:rPr>
          <w:b/>
          <w:bCs/>
          <w:noProof/>
        </w:rPr>
      </w:pPr>
      <w:r w:rsidRPr="00FA6944">
        <w:rPr>
          <w:b/>
          <w:bCs/>
          <w:noProof/>
        </w:rPr>
        <w:t>Uma carga de 2 × 10⁻⁶ C é colocada em um campo elétrico de 3 × 10³ N/C.</w:t>
      </w:r>
    </w:p>
    <w:p w14:paraId="49BBD0D5" w14:textId="77777777" w:rsidR="00FA6944" w:rsidRDefault="00FA6944" w:rsidP="00FA6944">
      <w:pPr>
        <w:ind w:left="2127" w:right="1416"/>
        <w:rPr>
          <w:noProof/>
        </w:rPr>
      </w:pPr>
      <w:r w:rsidRPr="00FA6944">
        <w:rPr>
          <w:noProof/>
        </w:rPr>
        <w:t>a) Calcule a força elétrica sobre essa carga.</w:t>
      </w:r>
      <w:r w:rsidRPr="00FA6944">
        <w:rPr>
          <w:noProof/>
        </w:rPr>
        <w:br/>
        <w:t>b) Se a carga fosse negativa, o que mudaria?</w:t>
      </w:r>
    </w:p>
    <w:p w14:paraId="5F5531CB" w14:textId="77777777" w:rsidR="00FA6944" w:rsidRDefault="00FA6944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5EFB9BBA" w14:textId="62643247" w:rsidR="00FA6944" w:rsidRPr="00FA6944" w:rsidRDefault="00FA6944" w:rsidP="00FA6944">
      <w:pPr>
        <w:rPr>
          <w:b/>
          <w:bCs/>
          <w:noProof/>
        </w:rPr>
      </w:pPr>
      <w:r w:rsidRPr="00FA6944">
        <w:rPr>
          <w:b/>
          <w:bCs/>
          <w:noProof/>
        </w:rPr>
        <w:lastRenderedPageBreak/>
        <w:t xml:space="preserve">6. </w:t>
      </w:r>
      <w:r w:rsidRPr="00FA6944">
        <w:rPr>
          <w:rFonts w:ascii="Segoe UI Emoji" w:hAnsi="Segoe UI Emoji" w:cs="Segoe UI Emoji"/>
          <w:b/>
          <w:bCs/>
          <w:noProof/>
        </w:rPr>
        <w:t>🧲</w:t>
      </w:r>
      <w:r w:rsidRPr="00FA6944">
        <w:rPr>
          <w:b/>
          <w:bCs/>
          <w:noProof/>
        </w:rPr>
        <w:t xml:space="preserve"> Linhas de Campo</w:t>
      </w:r>
    </w:p>
    <w:p w14:paraId="759214C5" w14:textId="77777777" w:rsidR="00FA6944" w:rsidRPr="00FA6944" w:rsidRDefault="00FA6944" w:rsidP="00FA6944">
      <w:pPr>
        <w:rPr>
          <w:b/>
          <w:bCs/>
          <w:noProof/>
        </w:rPr>
      </w:pPr>
      <w:r w:rsidRPr="00FA6944">
        <w:rPr>
          <w:b/>
          <w:bCs/>
          <w:noProof/>
        </w:rPr>
        <w:t>Considere uma carga elétrica positiva isolada.</w:t>
      </w:r>
    </w:p>
    <w:p w14:paraId="0033C07B" w14:textId="77777777" w:rsidR="00FA6944" w:rsidRPr="00FA6944" w:rsidRDefault="00FA6944" w:rsidP="00FA6944">
      <w:pPr>
        <w:rPr>
          <w:noProof/>
        </w:rPr>
      </w:pPr>
      <w:r w:rsidRPr="00FA6944">
        <w:rPr>
          <w:noProof/>
        </w:rPr>
        <w:t>a) Como são as linhas de campo ao seu redor?</w:t>
      </w:r>
      <w:r w:rsidRPr="00FA6944">
        <w:rPr>
          <w:noProof/>
        </w:rPr>
        <w:br/>
        <w:t>b) E se fosse uma carga negativa?</w:t>
      </w:r>
    </w:p>
    <w:p w14:paraId="3356FEFB" w14:textId="7A62DA65" w:rsidR="00FA6944" w:rsidRPr="00FA6944" w:rsidRDefault="00FA6944" w:rsidP="00FA6944">
      <w:pPr>
        <w:rPr>
          <w:b/>
          <w:bCs/>
          <w:noProof/>
        </w:rPr>
      </w:pPr>
      <w:r w:rsidRPr="00FA6944">
        <w:rPr>
          <w:b/>
          <w:bCs/>
          <w:noProof/>
        </w:rPr>
        <w:t xml:space="preserve">7. </w:t>
      </w:r>
      <w:r w:rsidRPr="00FA6944">
        <w:rPr>
          <w:rFonts w:ascii="Segoe UI Emoji" w:hAnsi="Segoe UI Emoji" w:cs="Segoe UI Emoji"/>
          <w:b/>
          <w:bCs/>
          <w:noProof/>
        </w:rPr>
        <w:t>⚡</w:t>
      </w:r>
      <w:r w:rsidRPr="00FA6944">
        <w:rPr>
          <w:b/>
          <w:bCs/>
          <w:noProof/>
        </w:rPr>
        <w:t xml:space="preserve"> Trabalho da For</w:t>
      </w:r>
      <w:r w:rsidRPr="00FA6944">
        <w:rPr>
          <w:rFonts w:ascii="Calibri" w:hAnsi="Calibri" w:cs="Calibri"/>
          <w:b/>
          <w:bCs/>
          <w:noProof/>
        </w:rPr>
        <w:t>ç</w:t>
      </w:r>
      <w:r w:rsidRPr="00FA6944">
        <w:rPr>
          <w:b/>
          <w:bCs/>
          <w:noProof/>
        </w:rPr>
        <w:t>a El</w:t>
      </w:r>
      <w:r w:rsidRPr="00FA6944">
        <w:rPr>
          <w:rFonts w:ascii="Calibri" w:hAnsi="Calibri" w:cs="Calibri"/>
          <w:b/>
          <w:bCs/>
          <w:noProof/>
        </w:rPr>
        <w:t>é</w:t>
      </w:r>
      <w:r w:rsidRPr="00FA6944">
        <w:rPr>
          <w:b/>
          <w:bCs/>
          <w:noProof/>
        </w:rPr>
        <w:t>trica</w:t>
      </w:r>
    </w:p>
    <w:p w14:paraId="2B80B395" w14:textId="77777777" w:rsidR="00FA6944" w:rsidRPr="00FA6944" w:rsidRDefault="00FA6944" w:rsidP="00FA6944">
      <w:pPr>
        <w:rPr>
          <w:b/>
          <w:bCs/>
          <w:noProof/>
        </w:rPr>
      </w:pPr>
      <w:r w:rsidRPr="00FA6944">
        <w:rPr>
          <w:b/>
          <w:bCs/>
          <w:noProof/>
        </w:rPr>
        <w:t>Uma carga é deslocada em um campo elétrico.</w:t>
      </w:r>
    </w:p>
    <w:p w14:paraId="03763127" w14:textId="77777777" w:rsidR="00FA6944" w:rsidRPr="00FA6944" w:rsidRDefault="00FA6944" w:rsidP="00FA6944">
      <w:pPr>
        <w:rPr>
          <w:noProof/>
        </w:rPr>
      </w:pPr>
      <w:r w:rsidRPr="00FA6944">
        <w:rPr>
          <w:noProof/>
        </w:rPr>
        <w:t>a) A força elétrica realiza trabalho?</w:t>
      </w:r>
      <w:r w:rsidRPr="00FA6944">
        <w:rPr>
          <w:noProof/>
        </w:rPr>
        <w:br/>
        <w:t>b) Em quais condições esse trabalho é positivo ou negativo?</w:t>
      </w:r>
    </w:p>
    <w:p w14:paraId="37C0232B" w14:textId="4A96BF2B" w:rsidR="00FA6944" w:rsidRPr="00FA6944" w:rsidRDefault="00FA6944" w:rsidP="00FA6944">
      <w:pPr>
        <w:rPr>
          <w:b/>
          <w:bCs/>
          <w:noProof/>
        </w:rPr>
      </w:pPr>
      <w:r w:rsidRPr="00FA6944">
        <w:rPr>
          <w:b/>
          <w:bCs/>
          <w:noProof/>
        </w:rPr>
        <w:t xml:space="preserve">8. </w:t>
      </w:r>
      <w:r w:rsidRPr="00FA6944">
        <w:rPr>
          <w:rFonts w:ascii="Segoe UI Emoji" w:hAnsi="Segoe UI Emoji" w:cs="Segoe UI Emoji"/>
          <w:b/>
          <w:bCs/>
          <w:noProof/>
        </w:rPr>
        <w:t>🔋</w:t>
      </w:r>
      <w:r w:rsidRPr="00FA6944">
        <w:rPr>
          <w:b/>
          <w:bCs/>
          <w:noProof/>
        </w:rPr>
        <w:t xml:space="preserve"> Potencial Elétrico</w:t>
      </w:r>
    </w:p>
    <w:p w14:paraId="61120A1A" w14:textId="77777777" w:rsidR="00FA6944" w:rsidRPr="00FA6944" w:rsidRDefault="00FA6944" w:rsidP="00FA6944">
      <w:pPr>
        <w:rPr>
          <w:b/>
          <w:bCs/>
          <w:noProof/>
        </w:rPr>
      </w:pPr>
      <w:r w:rsidRPr="00FA6944">
        <w:rPr>
          <w:b/>
          <w:bCs/>
          <w:noProof/>
        </w:rPr>
        <w:t>Uma carga de 2 × 10⁻⁶ C está em um ponto com potencial elétrico de 5 × 10³ V.</w:t>
      </w:r>
    </w:p>
    <w:p w14:paraId="0C1A6D5A" w14:textId="77777777" w:rsidR="00FA6944" w:rsidRPr="00FA6944" w:rsidRDefault="00FA6944" w:rsidP="00FA6944">
      <w:pPr>
        <w:rPr>
          <w:noProof/>
        </w:rPr>
      </w:pPr>
      <w:r w:rsidRPr="00FA6944">
        <w:rPr>
          <w:noProof/>
        </w:rPr>
        <w:t>a) Calcule a energia potencial elétrica dessa carga.</w:t>
      </w:r>
    </w:p>
    <w:p w14:paraId="2D1D6C97" w14:textId="29150863" w:rsidR="00FA6944" w:rsidRPr="00FA6944" w:rsidRDefault="00FA6944" w:rsidP="00FA6944">
      <w:pPr>
        <w:rPr>
          <w:b/>
          <w:bCs/>
          <w:noProof/>
        </w:rPr>
      </w:pPr>
      <w:r w:rsidRPr="00FA6944">
        <w:rPr>
          <w:b/>
          <w:bCs/>
          <w:noProof/>
        </w:rPr>
        <w:t xml:space="preserve">9. </w:t>
      </w:r>
      <w:r w:rsidRPr="00FA6944">
        <w:rPr>
          <w:rFonts w:ascii="Segoe UI Emoji" w:hAnsi="Segoe UI Emoji" w:cs="Segoe UI Emoji"/>
          <w:b/>
          <w:bCs/>
          <w:noProof/>
        </w:rPr>
        <w:t>⚡</w:t>
      </w:r>
      <w:r w:rsidRPr="00FA6944">
        <w:rPr>
          <w:b/>
          <w:bCs/>
          <w:noProof/>
        </w:rPr>
        <w:t xml:space="preserve"> Diferen</w:t>
      </w:r>
      <w:r w:rsidRPr="00FA6944">
        <w:rPr>
          <w:rFonts w:ascii="Calibri" w:hAnsi="Calibri" w:cs="Calibri"/>
          <w:b/>
          <w:bCs/>
          <w:noProof/>
        </w:rPr>
        <w:t>ç</w:t>
      </w:r>
      <w:r w:rsidRPr="00FA6944">
        <w:rPr>
          <w:b/>
          <w:bCs/>
          <w:noProof/>
        </w:rPr>
        <w:t>a de Potencial</w:t>
      </w:r>
    </w:p>
    <w:p w14:paraId="5CDB9AD2" w14:textId="77777777" w:rsidR="00FA6944" w:rsidRPr="00FA6944" w:rsidRDefault="00FA6944" w:rsidP="00FA6944">
      <w:pPr>
        <w:rPr>
          <w:b/>
          <w:bCs/>
          <w:noProof/>
        </w:rPr>
      </w:pPr>
      <w:r w:rsidRPr="00FA6944">
        <w:rPr>
          <w:b/>
          <w:bCs/>
          <w:noProof/>
        </w:rPr>
        <w:t>Entre dois pontos existe uma diferença de potencial de 12 V.</w:t>
      </w:r>
    </w:p>
    <w:p w14:paraId="6FCF4C71" w14:textId="77777777" w:rsidR="00FA6944" w:rsidRPr="00FA6944" w:rsidRDefault="00FA6944" w:rsidP="00FA6944">
      <w:pPr>
        <w:rPr>
          <w:noProof/>
        </w:rPr>
      </w:pPr>
      <w:r w:rsidRPr="00FA6944">
        <w:rPr>
          <w:noProof/>
        </w:rPr>
        <w:t>a) O que isso significa fisicamente?</w:t>
      </w:r>
      <w:r w:rsidRPr="00FA6944">
        <w:rPr>
          <w:noProof/>
        </w:rPr>
        <w:br/>
        <w:t>b) Relacione com o funcionamento de um aparelho elétrico.</w:t>
      </w:r>
    </w:p>
    <w:p w14:paraId="6F0451B8" w14:textId="77777777" w:rsidR="00FA6944" w:rsidRPr="00FA6944" w:rsidRDefault="00FA6944" w:rsidP="00FA6944">
      <w:pPr>
        <w:rPr>
          <w:b/>
          <w:bCs/>
          <w:noProof/>
        </w:rPr>
      </w:pPr>
      <w:r w:rsidRPr="00FA6944">
        <w:rPr>
          <w:b/>
          <w:bCs/>
          <w:noProof/>
        </w:rPr>
        <w:t xml:space="preserve">20. </w:t>
      </w:r>
      <w:r w:rsidRPr="00FA6944">
        <w:rPr>
          <w:rFonts w:ascii="Segoe UI Emoji" w:hAnsi="Segoe UI Emoji" w:cs="Segoe UI Emoji"/>
          <w:b/>
          <w:bCs/>
          <w:noProof/>
        </w:rPr>
        <w:t>🔌</w:t>
      </w:r>
      <w:r w:rsidRPr="00FA6944">
        <w:rPr>
          <w:b/>
          <w:bCs/>
          <w:noProof/>
        </w:rPr>
        <w:t xml:space="preserve"> Aplicação no Cotidiano</w:t>
      </w:r>
    </w:p>
    <w:p w14:paraId="13BFFEB3" w14:textId="77777777" w:rsidR="00FA6944" w:rsidRPr="00FA6944" w:rsidRDefault="00FA6944" w:rsidP="00FA6944">
      <w:pPr>
        <w:rPr>
          <w:b/>
          <w:bCs/>
          <w:noProof/>
        </w:rPr>
      </w:pPr>
      <w:r w:rsidRPr="00FA6944">
        <w:rPr>
          <w:b/>
          <w:bCs/>
          <w:noProof/>
        </w:rPr>
        <w:t>Um aparelho elétrico funciona com uma bateria de 9 V.</w:t>
      </w:r>
    </w:p>
    <w:p w14:paraId="479AE06F" w14:textId="77777777" w:rsidR="00FA6944" w:rsidRPr="00FA6944" w:rsidRDefault="00FA6944" w:rsidP="00FA6944">
      <w:pPr>
        <w:rPr>
          <w:noProof/>
        </w:rPr>
      </w:pPr>
      <w:r w:rsidRPr="00FA6944">
        <w:rPr>
          <w:noProof/>
        </w:rPr>
        <w:t>a) O que representa esse valor?</w:t>
      </w:r>
      <w:r w:rsidRPr="00FA6944">
        <w:rPr>
          <w:noProof/>
        </w:rPr>
        <w:br/>
        <w:t>b) Por que aparelhos diferentes precisam de tensões diferentes?</w:t>
      </w:r>
    </w:p>
    <w:p w14:paraId="1BA0E023" w14:textId="77777777" w:rsidR="00FA6944" w:rsidRPr="00FA6944" w:rsidRDefault="00FA6944" w:rsidP="00FA6944">
      <w:pPr>
        <w:jc w:val="center"/>
        <w:rPr>
          <w:b/>
          <w:bCs/>
          <w:noProof/>
        </w:rPr>
      </w:pPr>
      <w:r w:rsidRPr="00FA6944">
        <w:rPr>
          <w:b/>
          <w:bCs/>
          <w:noProof/>
        </w:rPr>
        <w:pict w14:anchorId="3F17640F">
          <v:rect id="_x0000_i1276" style="width:0;height:1.5pt" o:hralign="center" o:hrstd="t" o:hr="t" fillcolor="#a0a0a0" stroked="f"/>
        </w:pict>
      </w:r>
    </w:p>
    <w:p w14:paraId="05C36214" w14:textId="77777777" w:rsidR="00FA6944" w:rsidRPr="00FA6944" w:rsidRDefault="00FA6944" w:rsidP="00FA6944">
      <w:pPr>
        <w:ind w:left="1985" w:right="424"/>
        <w:jc w:val="center"/>
        <w:rPr>
          <w:b/>
          <w:bCs/>
          <w:noProof/>
        </w:rPr>
      </w:pPr>
      <w:r w:rsidRPr="00FA6944">
        <w:rPr>
          <w:rFonts w:ascii="Segoe UI Emoji" w:hAnsi="Segoe UI Emoji" w:cs="Segoe UI Emoji"/>
          <w:b/>
          <w:bCs/>
          <w:noProof/>
        </w:rPr>
        <w:t>💡</w:t>
      </w:r>
      <w:r w:rsidRPr="00FA6944">
        <w:rPr>
          <w:b/>
          <w:bCs/>
          <w:noProof/>
        </w:rPr>
        <w:t xml:space="preserve"> Desafio (Bônus)</w:t>
      </w:r>
    </w:p>
    <w:p w14:paraId="3396580E" w14:textId="77777777" w:rsidR="00FA6944" w:rsidRPr="00FA6944" w:rsidRDefault="00FA6944" w:rsidP="00FA6944">
      <w:pPr>
        <w:ind w:left="1985" w:right="424"/>
        <w:rPr>
          <w:b/>
          <w:bCs/>
          <w:noProof/>
        </w:rPr>
      </w:pPr>
      <w:r w:rsidRPr="00FA6944">
        <w:rPr>
          <w:b/>
          <w:bCs/>
          <w:noProof/>
        </w:rPr>
        <w:t>Duas cargas de sinais opostos estão separadas por uma certa distância.</w:t>
      </w:r>
    </w:p>
    <w:p w14:paraId="29BCF32B" w14:textId="77777777" w:rsidR="00FA6944" w:rsidRPr="00FA6944" w:rsidRDefault="00FA6944" w:rsidP="00FA6944">
      <w:pPr>
        <w:ind w:left="1985" w:right="566"/>
        <w:rPr>
          <w:noProof/>
        </w:rPr>
      </w:pPr>
      <w:r w:rsidRPr="00FA6944">
        <w:rPr>
          <w:noProof/>
        </w:rPr>
        <w:t>a) O que acontece com a força elétrica entre elas?</w:t>
      </w:r>
      <w:r w:rsidRPr="00FA6944">
        <w:rPr>
          <w:noProof/>
        </w:rPr>
        <w:br/>
        <w:t>b) Se a distância dobrar, como a força será alterada? Justifique com base na Lei de Coulomb.</w:t>
      </w:r>
    </w:p>
    <w:p w14:paraId="6F10141C" w14:textId="16C7D18A" w:rsidR="00C93528" w:rsidRPr="00C93528" w:rsidRDefault="00FA6944" w:rsidP="00FA6944">
      <w:pPr>
        <w:ind w:left="1985" w:right="424"/>
      </w:pPr>
      <w:r w:rsidRPr="00FA6944">
        <w:rPr>
          <w:b/>
          <w:bCs/>
          <w:noProof/>
        </w:rPr>
        <w:pict w14:anchorId="7F666797">
          <v:rect id="_x0000_i1371" style="width:208.15pt;height:1.6pt" o:hrpct="683" o:hrstd="t" o:hr="t" fillcolor="#a0a0a0" stroked="f"/>
        </w:pict>
      </w:r>
    </w:p>
    <w:sectPr w:rsidR="00C93528" w:rsidRPr="00C93528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202E5" w14:textId="77777777" w:rsidR="003B7E21" w:rsidRDefault="003B7E21" w:rsidP="00742F42">
      <w:pPr>
        <w:spacing w:after="0" w:line="240" w:lineRule="auto"/>
      </w:pPr>
      <w:r>
        <w:separator/>
      </w:r>
    </w:p>
  </w:endnote>
  <w:endnote w:type="continuationSeparator" w:id="0">
    <w:p w14:paraId="360C6BAE" w14:textId="77777777" w:rsidR="003B7E21" w:rsidRDefault="003B7E21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940A5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FF925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6C4D1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E4484" w14:textId="77777777" w:rsidR="003B7E21" w:rsidRDefault="003B7E21" w:rsidP="00742F42">
      <w:pPr>
        <w:spacing w:after="0" w:line="240" w:lineRule="auto"/>
      </w:pPr>
      <w:r>
        <w:separator/>
      </w:r>
    </w:p>
  </w:footnote>
  <w:footnote w:type="continuationSeparator" w:id="0">
    <w:p w14:paraId="4B1E91AC" w14:textId="77777777" w:rsidR="003B7E21" w:rsidRDefault="003B7E21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24A4F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39011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1346C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25A0"/>
    <w:multiLevelType w:val="multilevel"/>
    <w:tmpl w:val="6EB8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32F5A"/>
    <w:multiLevelType w:val="multilevel"/>
    <w:tmpl w:val="7622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46734"/>
    <w:multiLevelType w:val="multilevel"/>
    <w:tmpl w:val="FEA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247D9"/>
    <w:multiLevelType w:val="multilevel"/>
    <w:tmpl w:val="0E2A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6"/>
  </w:num>
  <w:num w:numId="2" w16cid:durableId="343703507">
    <w:abstractNumId w:val="5"/>
  </w:num>
  <w:num w:numId="3" w16cid:durableId="1655644146">
    <w:abstractNumId w:val="2"/>
  </w:num>
  <w:num w:numId="4" w16cid:durableId="1665356266">
    <w:abstractNumId w:val="3"/>
  </w:num>
  <w:num w:numId="5" w16cid:durableId="324018815">
    <w:abstractNumId w:val="4"/>
  </w:num>
  <w:num w:numId="6" w16cid:durableId="1172841994">
    <w:abstractNumId w:val="1"/>
  </w:num>
  <w:num w:numId="7" w16cid:durableId="2125732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11"/>
    <w:rsid w:val="0004650D"/>
    <w:rsid w:val="003B7E21"/>
    <w:rsid w:val="0045558D"/>
    <w:rsid w:val="004B03BC"/>
    <w:rsid w:val="00545B7A"/>
    <w:rsid w:val="005B2082"/>
    <w:rsid w:val="00742F42"/>
    <w:rsid w:val="007555AB"/>
    <w:rsid w:val="00771BC2"/>
    <w:rsid w:val="007D198B"/>
    <w:rsid w:val="007D654C"/>
    <w:rsid w:val="00853011"/>
    <w:rsid w:val="00B548C3"/>
    <w:rsid w:val="00C05643"/>
    <w:rsid w:val="00C428A8"/>
    <w:rsid w:val="00C56BD1"/>
    <w:rsid w:val="00C93528"/>
    <w:rsid w:val="00CF7CB4"/>
    <w:rsid w:val="00FA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D988F8"/>
  <w15:chartTrackingRefBased/>
  <w15:docId w15:val="{F49CDC21-8EEB-4441-A02B-B4D63C957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011"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12</TotalTime>
  <Pages>2</Pages>
  <Words>340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3</cp:revision>
  <cp:lastPrinted>2026-03-23T13:08:00Z</cp:lastPrinted>
  <dcterms:created xsi:type="dcterms:W3CDTF">2026-04-06T22:10:00Z</dcterms:created>
  <dcterms:modified xsi:type="dcterms:W3CDTF">2026-04-06T22:19:00Z</dcterms:modified>
</cp:coreProperties>
</file>