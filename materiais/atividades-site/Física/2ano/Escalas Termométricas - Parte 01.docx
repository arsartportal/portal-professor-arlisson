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44F7C" w14:textId="77777777" w:rsidR="00482FDB" w:rsidRPr="00301B71" w:rsidRDefault="00482FDB" w:rsidP="00482FDB">
      <w:pPr>
        <w:jc w:val="center"/>
        <w:rPr>
          <w:rFonts w:cstheme="minorHAnsi"/>
          <w:b/>
          <w:bCs/>
          <w:noProof/>
        </w:rPr>
      </w:pPr>
      <w:r w:rsidRPr="00301B71">
        <w:rPr>
          <w:rFonts w:ascii="Segoe UI Emoji" w:hAnsi="Segoe UI Emoji" w:cs="Segoe UI Emoji"/>
          <w:b/>
          <w:bCs/>
          <w:noProof/>
        </w:rPr>
        <w:t>🌡️</w:t>
      </w:r>
      <w:r w:rsidRPr="00301B71">
        <w:rPr>
          <w:rFonts w:cstheme="minorHAnsi"/>
          <w:b/>
          <w:bCs/>
          <w:noProof/>
        </w:rPr>
        <w:t xml:space="preserve"> ATIVIDADE – ESCALAS TERMOMÉTRICAS (SITUAÇÕES-PROBLEMA)</w:t>
      </w:r>
    </w:p>
    <w:p w14:paraId="03BA4FAC" w14:textId="77777777" w:rsidR="00482FDB" w:rsidRPr="00E44CF4" w:rsidRDefault="00482FDB" w:rsidP="00482FDB">
      <w:pPr>
        <w:jc w:val="center"/>
        <w:rPr>
          <w:noProof/>
        </w:rPr>
      </w:pPr>
      <w:r w:rsidRPr="00E44CF4">
        <w:rPr>
          <w:b/>
          <w:bCs/>
          <w:noProof/>
        </w:rPr>
        <w:t>Instruções:</w:t>
      </w:r>
      <w:r w:rsidRPr="00E44CF4">
        <w:rPr>
          <w:noProof/>
        </w:rPr>
        <w:t xml:space="preserve"> Resolva as situações abaixo</w:t>
      </w:r>
      <w:r>
        <w:rPr>
          <w:noProof/>
        </w:rPr>
        <w:t xml:space="preserve"> em seu caderno</w:t>
      </w:r>
      <w:r w:rsidRPr="00E44CF4">
        <w:rPr>
          <w:noProof/>
        </w:rPr>
        <w:t xml:space="preserve"> utilizando </w:t>
      </w:r>
      <w:r w:rsidRPr="00E44CF4">
        <w:rPr>
          <w:b/>
          <w:bCs/>
          <w:noProof/>
        </w:rPr>
        <w:t>notação científica</w:t>
      </w:r>
      <w:r w:rsidRPr="00E44CF4">
        <w:rPr>
          <w:noProof/>
        </w:rPr>
        <w:t>. Apresente os cálculos.</w:t>
      </w:r>
    </w:p>
    <w:p w14:paraId="1D8F2445" w14:textId="77777777" w:rsidR="00482FDB" w:rsidRPr="00301B71" w:rsidRDefault="00482FDB" w:rsidP="00482FDB">
      <w:pPr>
        <w:rPr>
          <w:rFonts w:cstheme="minorHAnsi"/>
          <w:b/>
          <w:bCs/>
          <w:noProof/>
        </w:rPr>
      </w:pPr>
      <w:r w:rsidRPr="00301B71">
        <w:rPr>
          <w:rFonts w:cstheme="minorHAnsi"/>
          <w:b/>
          <w:bCs/>
          <w:noProof/>
        </w:rPr>
        <w:t xml:space="preserve">1. </w:t>
      </w:r>
      <w:r w:rsidRPr="00301B71">
        <w:rPr>
          <w:rFonts w:ascii="Segoe UI Emoji" w:hAnsi="Segoe UI Emoji" w:cs="Segoe UI Emoji"/>
          <w:b/>
          <w:bCs/>
          <w:noProof/>
        </w:rPr>
        <w:t>🌞</w:t>
      </w:r>
      <w:r w:rsidRPr="00301B71">
        <w:rPr>
          <w:rFonts w:cstheme="minorHAnsi"/>
          <w:b/>
          <w:bCs/>
          <w:noProof/>
        </w:rPr>
        <w:t xml:space="preserve"> Onda de Calor</w:t>
      </w:r>
    </w:p>
    <w:p w14:paraId="176F3A0B" w14:textId="77777777" w:rsidR="00482FDB" w:rsidRPr="00301B71" w:rsidRDefault="00482FDB" w:rsidP="00482FDB">
      <w:pPr>
        <w:rPr>
          <w:rFonts w:cstheme="minorHAnsi"/>
          <w:noProof/>
        </w:rPr>
      </w:pPr>
      <w:r w:rsidRPr="00301B71">
        <w:rPr>
          <w:rFonts w:cstheme="minorHAnsi"/>
          <w:noProof/>
        </w:rPr>
        <w:t>Durante uma onda de calor no Nordeste, os termômetros marcaram 34°C ao meio-dia. Um turista estrangeiro, acostumado com a escala Fahrenheit, pediu que essa temperatura fosse informada em °F.</w:t>
      </w:r>
    </w:p>
    <w:p w14:paraId="21127CB5" w14:textId="77777777" w:rsidR="00482FDB" w:rsidRPr="00301B71" w:rsidRDefault="00482FDB" w:rsidP="00482FDB">
      <w:pPr>
        <w:rPr>
          <w:rFonts w:cstheme="minorHAnsi"/>
          <w:noProof/>
        </w:rPr>
      </w:pPr>
      <w:r w:rsidRPr="00301B71">
        <w:rPr>
          <w:rFonts w:cstheme="minorHAnsi"/>
          <w:noProof/>
        </w:rPr>
        <w:t>a) Converta 34°C para Fahrenheit.</w:t>
      </w:r>
      <w:r w:rsidRPr="00301B71">
        <w:rPr>
          <w:rFonts w:cstheme="minorHAnsi"/>
          <w:noProof/>
        </w:rPr>
        <w:br/>
        <w:t>b) Esse valor indica um clima frio, ameno ou quente? Justifique.</w:t>
      </w:r>
    </w:p>
    <w:p w14:paraId="5D46F4E2" w14:textId="77777777" w:rsidR="00482FDB" w:rsidRPr="00301B71" w:rsidRDefault="00482FDB" w:rsidP="00482FDB">
      <w:pPr>
        <w:rPr>
          <w:rFonts w:cstheme="minorHAnsi"/>
          <w:b/>
          <w:bCs/>
          <w:noProof/>
        </w:rPr>
      </w:pPr>
      <w:r w:rsidRPr="00301B71">
        <w:rPr>
          <w:rFonts w:cstheme="minorHAnsi"/>
          <w:b/>
          <w:bCs/>
          <w:noProof/>
        </w:rPr>
        <w:t xml:space="preserve">2. </w:t>
      </w:r>
      <w:r w:rsidRPr="00301B71">
        <w:rPr>
          <w:rFonts w:ascii="Segoe UI Emoji" w:hAnsi="Segoe UI Emoji" w:cs="Segoe UI Emoji"/>
          <w:b/>
          <w:bCs/>
          <w:noProof/>
        </w:rPr>
        <w:t>❄️</w:t>
      </w:r>
      <w:r w:rsidRPr="00301B71">
        <w:rPr>
          <w:rFonts w:cstheme="minorHAnsi"/>
          <w:b/>
          <w:bCs/>
          <w:noProof/>
        </w:rPr>
        <w:t xml:space="preserve"> Viagem Internacional</w:t>
      </w:r>
    </w:p>
    <w:p w14:paraId="062D66BC" w14:textId="77777777" w:rsidR="00482FDB" w:rsidRPr="00301B71" w:rsidRDefault="00482FDB" w:rsidP="00482FDB">
      <w:pPr>
        <w:rPr>
          <w:rFonts w:cstheme="minorHAnsi"/>
          <w:noProof/>
        </w:rPr>
      </w:pPr>
      <w:r w:rsidRPr="00301B71">
        <w:rPr>
          <w:rFonts w:cstheme="minorHAnsi"/>
          <w:noProof/>
        </w:rPr>
        <w:t>Um brasileiro viajou para os Estados Unidos e viu no noticiário que a temperatura estava em 41°F. Ele ficou em dúvida sobre o frio que enfrentaria.</w:t>
      </w:r>
    </w:p>
    <w:p w14:paraId="16CAEB9A" w14:textId="77777777" w:rsidR="00482FDB" w:rsidRPr="00301B71" w:rsidRDefault="00482FDB" w:rsidP="00482FDB">
      <w:pPr>
        <w:rPr>
          <w:rFonts w:cstheme="minorHAnsi"/>
          <w:noProof/>
        </w:rPr>
      </w:pPr>
      <w:r w:rsidRPr="00301B71">
        <w:rPr>
          <w:rFonts w:cstheme="minorHAnsi"/>
          <w:noProof/>
        </w:rPr>
        <w:t>a) Converta essa temperatura para Celsius.</w:t>
      </w:r>
      <w:r w:rsidRPr="00301B71">
        <w:rPr>
          <w:rFonts w:cstheme="minorHAnsi"/>
          <w:noProof/>
        </w:rPr>
        <w:br/>
        <w:t>b) Com base no resultado, descreva como estaria o clima.</w:t>
      </w:r>
    </w:p>
    <w:p w14:paraId="01BD3A5B" w14:textId="77777777" w:rsidR="00482FDB" w:rsidRPr="00301B71" w:rsidRDefault="00482FDB" w:rsidP="00482FDB">
      <w:pPr>
        <w:rPr>
          <w:rFonts w:cstheme="minorHAnsi"/>
          <w:b/>
          <w:bCs/>
          <w:noProof/>
        </w:rPr>
      </w:pPr>
      <w:r w:rsidRPr="00301B71">
        <w:rPr>
          <w:rFonts w:cstheme="minorHAnsi"/>
          <w:b/>
          <w:bCs/>
          <w:noProof/>
        </w:rPr>
        <w:t xml:space="preserve">3. </w:t>
      </w:r>
      <w:r w:rsidRPr="00301B71">
        <w:rPr>
          <w:rFonts w:ascii="Segoe UI Emoji" w:hAnsi="Segoe UI Emoji" w:cs="Segoe UI Emoji"/>
          <w:b/>
          <w:bCs/>
          <w:noProof/>
        </w:rPr>
        <w:t>🔥</w:t>
      </w:r>
      <w:r w:rsidRPr="00301B71">
        <w:rPr>
          <w:rFonts w:cstheme="minorHAnsi"/>
          <w:b/>
          <w:bCs/>
          <w:noProof/>
        </w:rPr>
        <w:t xml:space="preserve"> Cozinha Industrial</w:t>
      </w:r>
    </w:p>
    <w:p w14:paraId="53746C81" w14:textId="77777777" w:rsidR="00482FDB" w:rsidRPr="00301B71" w:rsidRDefault="00482FDB" w:rsidP="00482FDB">
      <w:pPr>
        <w:rPr>
          <w:rFonts w:cstheme="minorHAnsi"/>
          <w:noProof/>
        </w:rPr>
      </w:pPr>
      <w:r w:rsidRPr="00301B71">
        <w:rPr>
          <w:rFonts w:cstheme="minorHAnsi"/>
          <w:noProof/>
        </w:rPr>
        <w:t>Em uma cozinha industrial, um forno precisa atingir 200°C para o preparo de um prato. O manual do equipamento, porém, está em Fahrenheit.</w:t>
      </w:r>
    </w:p>
    <w:p w14:paraId="41A16F83" w14:textId="43C2BDBA" w:rsidR="00482FDB" w:rsidRDefault="00482FDB" w:rsidP="00482FDB">
      <w:pPr>
        <w:rPr>
          <w:rFonts w:ascii="Segoe UI Emoji" w:hAnsi="Segoe UI Emoji" w:cs="Segoe UI Emoji"/>
          <w:noProof/>
        </w:rPr>
      </w:pPr>
      <w:r w:rsidRPr="00301B71">
        <w:rPr>
          <w:rFonts w:cstheme="minorHAnsi"/>
          <w:noProof/>
        </w:rPr>
        <w:t>a) Converta essa temperatura para °F.</w:t>
      </w:r>
      <w:r w:rsidRPr="00301B71">
        <w:rPr>
          <w:rFonts w:cstheme="minorHAnsi"/>
          <w:noProof/>
        </w:rPr>
        <w:br/>
        <w:t>b) Explique por que é importante fazer essa conversão corretamente.</w:t>
      </w:r>
    </w:p>
    <w:p w14:paraId="693FD804" w14:textId="77777777" w:rsidR="00482FDB" w:rsidRPr="00301B71" w:rsidRDefault="00482FDB" w:rsidP="00482FDB">
      <w:pPr>
        <w:ind w:left="851"/>
        <w:rPr>
          <w:rFonts w:cstheme="minorHAnsi"/>
          <w:b/>
          <w:bCs/>
          <w:noProof/>
        </w:rPr>
      </w:pPr>
      <w:r w:rsidRPr="00301B71">
        <w:rPr>
          <w:rFonts w:cstheme="minorHAnsi"/>
          <w:b/>
          <w:bCs/>
          <w:noProof/>
        </w:rPr>
        <w:t xml:space="preserve">4. </w:t>
      </w:r>
      <w:r w:rsidRPr="00301B71">
        <w:rPr>
          <w:rFonts w:ascii="Segoe UI Emoji" w:hAnsi="Segoe UI Emoji" w:cs="Segoe UI Emoji"/>
          <w:b/>
          <w:bCs/>
          <w:noProof/>
        </w:rPr>
        <w:t>🧊</w:t>
      </w:r>
      <w:r w:rsidRPr="00301B71">
        <w:rPr>
          <w:rFonts w:cstheme="minorHAnsi"/>
          <w:b/>
          <w:bCs/>
          <w:noProof/>
        </w:rPr>
        <w:t xml:space="preserve"> Conservação de Alimentos</w:t>
      </w:r>
    </w:p>
    <w:p w14:paraId="514F1314" w14:textId="77777777" w:rsidR="00482FDB" w:rsidRPr="00301B71" w:rsidRDefault="00482FDB" w:rsidP="00482FDB">
      <w:pPr>
        <w:ind w:left="851"/>
        <w:rPr>
          <w:rFonts w:cstheme="minorHAnsi"/>
          <w:noProof/>
        </w:rPr>
      </w:pPr>
      <w:r w:rsidRPr="00301B71">
        <w:rPr>
          <w:rFonts w:cstheme="minorHAnsi"/>
          <w:noProof/>
        </w:rPr>
        <w:t>Um freezer industrial opera a -18°C, temperatura ideal para conservar alimentos congelados. Um técnico precisa verificar esse valor em Fahrenheit para calibrar o equipamento.</w:t>
      </w:r>
    </w:p>
    <w:p w14:paraId="619BC93F" w14:textId="1BCED443" w:rsidR="00482FDB" w:rsidRDefault="00482FDB" w:rsidP="00482FDB">
      <w:pPr>
        <w:ind w:left="1985"/>
        <w:rPr>
          <w:rFonts w:cstheme="minorHAnsi"/>
          <w:noProof/>
        </w:rPr>
      </w:pPr>
      <w:r w:rsidRPr="00301B71">
        <w:rPr>
          <w:rFonts w:cstheme="minorHAnsi"/>
          <w:noProof/>
        </w:rPr>
        <w:t>a) Converta -18°C para °F.</w:t>
      </w:r>
      <w:r w:rsidRPr="00301B71">
        <w:rPr>
          <w:rFonts w:cstheme="minorHAnsi"/>
          <w:noProof/>
        </w:rPr>
        <w:br/>
        <w:t>b) Esse valor é maior ou menor que 0°F?</w:t>
      </w:r>
    </w:p>
    <w:p w14:paraId="68B1E1E2" w14:textId="77777777" w:rsidR="00482FDB" w:rsidRDefault="00482FDB">
      <w:pPr>
        <w:rPr>
          <w:rFonts w:cstheme="minorHAnsi"/>
          <w:noProof/>
        </w:rPr>
      </w:pPr>
      <w:r>
        <w:rPr>
          <w:rFonts w:cstheme="minorHAnsi"/>
          <w:noProof/>
        </w:rPr>
        <w:br w:type="page"/>
      </w:r>
    </w:p>
    <w:p w14:paraId="30844DB4" w14:textId="77777777" w:rsidR="00482FDB" w:rsidRPr="00301B71" w:rsidRDefault="00482FDB" w:rsidP="00482FDB">
      <w:pPr>
        <w:rPr>
          <w:rFonts w:cstheme="minorHAnsi"/>
          <w:b/>
          <w:bCs/>
          <w:noProof/>
        </w:rPr>
      </w:pPr>
      <w:r w:rsidRPr="00301B71">
        <w:rPr>
          <w:rFonts w:cstheme="minorHAnsi"/>
          <w:b/>
          <w:bCs/>
          <w:noProof/>
        </w:rPr>
        <w:lastRenderedPageBreak/>
        <w:t xml:space="preserve">5. </w:t>
      </w:r>
      <w:r w:rsidRPr="00301B71">
        <w:rPr>
          <w:rFonts w:ascii="Segoe UI Emoji" w:hAnsi="Segoe UI Emoji" w:cs="Segoe UI Emoji"/>
          <w:b/>
          <w:bCs/>
          <w:noProof/>
        </w:rPr>
        <w:t>🌡️</w:t>
      </w:r>
      <w:r w:rsidRPr="00301B71">
        <w:rPr>
          <w:rFonts w:cstheme="minorHAnsi"/>
          <w:b/>
          <w:bCs/>
          <w:noProof/>
        </w:rPr>
        <w:t xml:space="preserve"> Experimento Científico</w:t>
      </w:r>
    </w:p>
    <w:p w14:paraId="5EA5C7BB" w14:textId="77777777" w:rsidR="00482FDB" w:rsidRPr="00301B71" w:rsidRDefault="00482FDB" w:rsidP="00482FDB">
      <w:pPr>
        <w:rPr>
          <w:rFonts w:cstheme="minorHAnsi"/>
          <w:noProof/>
        </w:rPr>
      </w:pPr>
      <w:r w:rsidRPr="00301B71">
        <w:rPr>
          <w:rFonts w:cstheme="minorHAnsi"/>
          <w:noProof/>
        </w:rPr>
        <w:t>Um experimento em laboratório deve ser realizado a 298 K. Um estudante precisa ajustar um termômetro que está em Celsius.</w:t>
      </w:r>
    </w:p>
    <w:p w14:paraId="18EC4CDE" w14:textId="77777777" w:rsidR="00482FDB" w:rsidRPr="00301B71" w:rsidRDefault="00482FDB" w:rsidP="00482FDB">
      <w:pPr>
        <w:rPr>
          <w:rFonts w:cstheme="minorHAnsi"/>
          <w:noProof/>
        </w:rPr>
      </w:pPr>
      <w:r w:rsidRPr="00301B71">
        <w:rPr>
          <w:rFonts w:cstheme="minorHAnsi"/>
          <w:noProof/>
        </w:rPr>
        <w:t>a) Converta essa temperatura para °C.</w:t>
      </w:r>
      <w:r w:rsidRPr="00301B71">
        <w:rPr>
          <w:rFonts w:cstheme="minorHAnsi"/>
          <w:noProof/>
        </w:rPr>
        <w:br/>
        <w:t>b) Essa temperatura é próxima da temperatura ambiente? Justifique.</w:t>
      </w:r>
    </w:p>
    <w:p w14:paraId="3C4DA4C2" w14:textId="77777777" w:rsidR="00482FDB" w:rsidRPr="00301B71" w:rsidRDefault="00482FDB" w:rsidP="00482FDB">
      <w:pPr>
        <w:rPr>
          <w:rFonts w:cstheme="minorHAnsi"/>
          <w:b/>
          <w:bCs/>
          <w:noProof/>
        </w:rPr>
      </w:pPr>
      <w:r w:rsidRPr="00301B71">
        <w:rPr>
          <w:rFonts w:cstheme="minorHAnsi"/>
          <w:b/>
          <w:bCs/>
          <w:noProof/>
        </w:rPr>
        <w:t xml:space="preserve">6. </w:t>
      </w:r>
      <w:r w:rsidRPr="00301B71">
        <w:rPr>
          <w:rFonts w:ascii="Segoe UI Emoji" w:hAnsi="Segoe UI Emoji" w:cs="Segoe UI Emoji"/>
          <w:b/>
          <w:bCs/>
          <w:noProof/>
        </w:rPr>
        <w:t>🔬</w:t>
      </w:r>
      <w:r w:rsidRPr="00301B71">
        <w:rPr>
          <w:rFonts w:cstheme="minorHAnsi"/>
          <w:b/>
          <w:bCs/>
          <w:noProof/>
        </w:rPr>
        <w:t xml:space="preserve"> Pesquisa Química</w:t>
      </w:r>
    </w:p>
    <w:p w14:paraId="09B68497" w14:textId="77777777" w:rsidR="00482FDB" w:rsidRPr="00301B71" w:rsidRDefault="00482FDB" w:rsidP="00482FDB">
      <w:pPr>
        <w:rPr>
          <w:rFonts w:cstheme="minorHAnsi"/>
          <w:noProof/>
        </w:rPr>
      </w:pPr>
      <w:r w:rsidRPr="00301B71">
        <w:rPr>
          <w:rFonts w:cstheme="minorHAnsi"/>
          <w:noProof/>
        </w:rPr>
        <w:t>Durante uma pesquisa, uma substância foi aquecida até atingir 350 K. Para registrar corretamente os dados, é necessário converter essa temperatura para Celsius e Fahrenheit.</w:t>
      </w:r>
    </w:p>
    <w:p w14:paraId="13F3B199" w14:textId="41AA08FC" w:rsidR="00482FDB" w:rsidRDefault="00482FDB" w:rsidP="00482FDB">
      <w:pPr>
        <w:rPr>
          <w:rFonts w:ascii="Segoe UI Emoji" w:hAnsi="Segoe UI Emoji" w:cs="Segoe UI Emoji"/>
          <w:noProof/>
        </w:rPr>
      </w:pPr>
      <w:r w:rsidRPr="00301B71">
        <w:rPr>
          <w:rFonts w:cstheme="minorHAnsi"/>
          <w:noProof/>
        </w:rPr>
        <w:t>a) Converta para °C.</w:t>
      </w:r>
      <w:r w:rsidRPr="00301B71">
        <w:rPr>
          <w:rFonts w:cstheme="minorHAnsi"/>
          <w:noProof/>
        </w:rPr>
        <w:br/>
        <w:t>b) Em seguida, converta o resultado para °F.</w:t>
      </w:r>
    </w:p>
    <w:p w14:paraId="06F0FFE5" w14:textId="77777777" w:rsidR="00482FDB" w:rsidRPr="00301B71" w:rsidRDefault="00482FDB" w:rsidP="00482FDB">
      <w:pPr>
        <w:rPr>
          <w:rFonts w:cstheme="minorHAnsi"/>
          <w:b/>
          <w:bCs/>
          <w:noProof/>
        </w:rPr>
      </w:pPr>
      <w:r w:rsidRPr="00301B71">
        <w:rPr>
          <w:rFonts w:cstheme="minorHAnsi"/>
          <w:b/>
          <w:bCs/>
          <w:noProof/>
        </w:rPr>
        <w:t xml:space="preserve">7. </w:t>
      </w:r>
      <w:r w:rsidRPr="00301B71">
        <w:rPr>
          <w:rFonts w:ascii="Segoe UI Emoji" w:hAnsi="Segoe UI Emoji" w:cs="Segoe UI Emoji"/>
          <w:b/>
          <w:bCs/>
          <w:noProof/>
        </w:rPr>
        <w:t>🌍</w:t>
      </w:r>
      <w:r w:rsidRPr="00301B71">
        <w:rPr>
          <w:rFonts w:cstheme="minorHAnsi"/>
          <w:b/>
          <w:bCs/>
          <w:noProof/>
        </w:rPr>
        <w:t xml:space="preserve"> Clima Global</w:t>
      </w:r>
    </w:p>
    <w:p w14:paraId="6695A857" w14:textId="77777777" w:rsidR="00482FDB" w:rsidRPr="00301B71" w:rsidRDefault="00482FDB" w:rsidP="00482FDB">
      <w:pPr>
        <w:rPr>
          <w:rFonts w:cstheme="minorHAnsi"/>
          <w:noProof/>
        </w:rPr>
      </w:pPr>
      <w:r w:rsidRPr="00301B71">
        <w:rPr>
          <w:rFonts w:cstheme="minorHAnsi"/>
          <w:noProof/>
        </w:rPr>
        <w:t>Em uma reportagem científica, foi informado que a temperatura média da Terra é de aproximadamente 288 K.</w:t>
      </w:r>
    </w:p>
    <w:p w14:paraId="1667FBA2" w14:textId="77777777" w:rsidR="00482FDB" w:rsidRPr="00301B71" w:rsidRDefault="00482FDB" w:rsidP="00482FDB">
      <w:pPr>
        <w:rPr>
          <w:rFonts w:cstheme="minorHAnsi"/>
          <w:noProof/>
        </w:rPr>
      </w:pPr>
      <w:r w:rsidRPr="00301B71">
        <w:rPr>
          <w:rFonts w:cstheme="minorHAnsi"/>
          <w:noProof/>
        </w:rPr>
        <w:t>a) Converta essa temperatura para Celsius.</w:t>
      </w:r>
      <w:r w:rsidRPr="00301B71">
        <w:rPr>
          <w:rFonts w:cstheme="minorHAnsi"/>
          <w:noProof/>
        </w:rPr>
        <w:br/>
        <w:t>b) Esse valor condiz com a temperatura média que sentimos no dia a dia? Explique.</w:t>
      </w:r>
    </w:p>
    <w:p w14:paraId="2E2D2A27" w14:textId="77777777" w:rsidR="00482FDB" w:rsidRPr="00301B71" w:rsidRDefault="00482FDB" w:rsidP="00482FDB">
      <w:pPr>
        <w:rPr>
          <w:rFonts w:cstheme="minorHAnsi"/>
          <w:b/>
          <w:bCs/>
          <w:noProof/>
        </w:rPr>
      </w:pPr>
      <w:r w:rsidRPr="00301B71">
        <w:rPr>
          <w:rFonts w:cstheme="minorHAnsi"/>
          <w:b/>
          <w:bCs/>
          <w:noProof/>
        </w:rPr>
        <w:t xml:space="preserve">8. </w:t>
      </w:r>
      <w:r w:rsidRPr="00301B71">
        <w:rPr>
          <w:rFonts w:ascii="Segoe UI Emoji" w:hAnsi="Segoe UI Emoji" w:cs="Segoe UI Emoji"/>
          <w:b/>
          <w:bCs/>
          <w:noProof/>
        </w:rPr>
        <w:t>🚀</w:t>
      </w:r>
      <w:r w:rsidRPr="00301B71">
        <w:rPr>
          <w:rFonts w:cstheme="minorHAnsi"/>
          <w:b/>
          <w:bCs/>
          <w:noProof/>
        </w:rPr>
        <w:t xml:space="preserve"> Exploração Espacial</w:t>
      </w:r>
    </w:p>
    <w:p w14:paraId="15B6EBC5" w14:textId="77777777" w:rsidR="00482FDB" w:rsidRPr="00301B71" w:rsidRDefault="00482FDB" w:rsidP="00482FDB">
      <w:pPr>
        <w:rPr>
          <w:rFonts w:cstheme="minorHAnsi"/>
          <w:noProof/>
        </w:rPr>
      </w:pPr>
      <w:r w:rsidRPr="00301B71">
        <w:rPr>
          <w:rFonts w:cstheme="minorHAnsi"/>
          <w:noProof/>
        </w:rPr>
        <w:t>Um sensor em uma nave espacial registrou a temperatura externa de 120 K. Para análise dos cientistas, esse valor precisa ser convertido para Celsius.</w:t>
      </w:r>
    </w:p>
    <w:p w14:paraId="257F90A0" w14:textId="77777777" w:rsidR="00482FDB" w:rsidRPr="00301B71" w:rsidRDefault="00482FDB" w:rsidP="00482FDB">
      <w:pPr>
        <w:rPr>
          <w:rFonts w:cstheme="minorHAnsi"/>
          <w:noProof/>
        </w:rPr>
      </w:pPr>
      <w:r w:rsidRPr="00301B71">
        <w:rPr>
          <w:rFonts w:cstheme="minorHAnsi"/>
          <w:noProof/>
        </w:rPr>
        <w:t>a) Converta para °C.</w:t>
      </w:r>
      <w:r w:rsidRPr="00301B71">
        <w:rPr>
          <w:rFonts w:cstheme="minorHAnsi"/>
          <w:noProof/>
        </w:rPr>
        <w:br/>
        <w:t>b) Essa temperatura é alta ou extremamente baixa? Justifique.</w:t>
      </w:r>
    </w:p>
    <w:p w14:paraId="29DC1C79" w14:textId="77777777" w:rsidR="00482FDB" w:rsidRPr="00301B71" w:rsidRDefault="00482FDB" w:rsidP="00482FDB">
      <w:pPr>
        <w:ind w:left="1985" w:right="849"/>
        <w:rPr>
          <w:rFonts w:cstheme="minorHAnsi"/>
          <w:b/>
          <w:bCs/>
          <w:noProof/>
        </w:rPr>
      </w:pPr>
      <w:r w:rsidRPr="00301B71">
        <w:rPr>
          <w:rFonts w:cstheme="minorHAnsi"/>
          <w:b/>
          <w:bCs/>
          <w:noProof/>
        </w:rPr>
        <w:t xml:space="preserve">9. </w:t>
      </w:r>
      <w:r w:rsidRPr="00301B71">
        <w:rPr>
          <w:rFonts w:ascii="Segoe UI Emoji" w:hAnsi="Segoe UI Emoji" w:cs="Segoe UI Emoji"/>
          <w:b/>
          <w:bCs/>
          <w:noProof/>
        </w:rPr>
        <w:t>🔥</w:t>
      </w:r>
      <w:r w:rsidRPr="00301B71">
        <w:rPr>
          <w:rFonts w:cstheme="minorHAnsi"/>
          <w:b/>
          <w:bCs/>
          <w:noProof/>
        </w:rPr>
        <w:t xml:space="preserve"> Corpo Humano</w:t>
      </w:r>
    </w:p>
    <w:p w14:paraId="7C3D1955" w14:textId="77777777" w:rsidR="00482FDB" w:rsidRPr="00301B71" w:rsidRDefault="00482FDB" w:rsidP="00482FDB">
      <w:pPr>
        <w:ind w:left="1985" w:right="849"/>
        <w:rPr>
          <w:rFonts w:cstheme="minorHAnsi"/>
          <w:noProof/>
        </w:rPr>
      </w:pPr>
      <w:r w:rsidRPr="00301B71">
        <w:rPr>
          <w:rFonts w:cstheme="minorHAnsi"/>
          <w:noProof/>
        </w:rPr>
        <w:t>A temperatura normal do corpo humano é cerca de 98,6°F. Em um hospital brasileiro, os médicos utilizam a escala Celsius.</w:t>
      </w:r>
    </w:p>
    <w:p w14:paraId="4F01C7BE" w14:textId="783EBFE2" w:rsidR="00482FDB" w:rsidRDefault="00482FDB" w:rsidP="00482FDB">
      <w:pPr>
        <w:ind w:left="1985" w:right="849"/>
        <w:rPr>
          <w:rFonts w:cstheme="minorHAnsi"/>
          <w:noProof/>
        </w:rPr>
      </w:pPr>
      <w:r w:rsidRPr="00301B71">
        <w:rPr>
          <w:rFonts w:cstheme="minorHAnsi"/>
          <w:noProof/>
        </w:rPr>
        <w:t>a) Converta essa temperatura para °C.</w:t>
      </w:r>
      <w:r w:rsidRPr="00301B71">
        <w:rPr>
          <w:rFonts w:cstheme="minorHAnsi"/>
          <w:noProof/>
        </w:rPr>
        <w:br/>
        <w:t>b) Esse valor corresponde à temperatura corporal normal? Explique.</w:t>
      </w:r>
    </w:p>
    <w:p w14:paraId="1A54402F" w14:textId="77777777" w:rsidR="00482FDB" w:rsidRDefault="00482FDB">
      <w:pPr>
        <w:rPr>
          <w:rFonts w:cstheme="minorHAnsi"/>
          <w:noProof/>
        </w:rPr>
      </w:pPr>
      <w:r>
        <w:rPr>
          <w:rFonts w:cstheme="minorHAnsi"/>
          <w:noProof/>
        </w:rPr>
        <w:br w:type="page"/>
      </w:r>
    </w:p>
    <w:p w14:paraId="65E1C449" w14:textId="77777777" w:rsidR="00482FDB" w:rsidRPr="00301B71" w:rsidRDefault="00482FDB" w:rsidP="00482FDB">
      <w:pPr>
        <w:rPr>
          <w:rFonts w:cstheme="minorHAnsi"/>
          <w:b/>
          <w:bCs/>
          <w:noProof/>
        </w:rPr>
      </w:pPr>
      <w:r w:rsidRPr="00301B71">
        <w:rPr>
          <w:rFonts w:cstheme="minorHAnsi"/>
          <w:b/>
          <w:bCs/>
          <w:noProof/>
        </w:rPr>
        <w:lastRenderedPageBreak/>
        <w:t xml:space="preserve">10. </w:t>
      </w:r>
      <w:r w:rsidRPr="00301B71">
        <w:rPr>
          <w:rFonts w:ascii="Segoe UI Emoji" w:hAnsi="Segoe UI Emoji" w:cs="Segoe UI Emoji"/>
          <w:b/>
          <w:bCs/>
          <w:noProof/>
        </w:rPr>
        <w:t>🧪</w:t>
      </w:r>
      <w:r w:rsidRPr="00301B71">
        <w:rPr>
          <w:rFonts w:cstheme="minorHAnsi"/>
          <w:b/>
          <w:bCs/>
          <w:noProof/>
        </w:rPr>
        <w:t xml:space="preserve"> Laboratório Escolar</w:t>
      </w:r>
    </w:p>
    <w:p w14:paraId="21340D46" w14:textId="77777777" w:rsidR="00482FDB" w:rsidRPr="00301B71" w:rsidRDefault="00482FDB" w:rsidP="00482FDB">
      <w:pPr>
        <w:rPr>
          <w:rFonts w:cstheme="minorHAnsi"/>
          <w:noProof/>
        </w:rPr>
      </w:pPr>
      <w:r w:rsidRPr="00301B71">
        <w:rPr>
          <w:rFonts w:cstheme="minorHAnsi"/>
          <w:noProof/>
        </w:rPr>
        <w:t>Durante uma aula prática, os alunos registraram a temperatura de uma substância como 273 K. O professor pediu para converter esse valor para Celsius e interpretar o resultado.</w:t>
      </w:r>
    </w:p>
    <w:p w14:paraId="64EDE75B" w14:textId="77777777" w:rsidR="00482FDB" w:rsidRPr="00301B71" w:rsidRDefault="00482FDB" w:rsidP="00482FDB">
      <w:pPr>
        <w:rPr>
          <w:rFonts w:cstheme="minorHAnsi"/>
          <w:noProof/>
        </w:rPr>
      </w:pPr>
      <w:r w:rsidRPr="00301B71">
        <w:rPr>
          <w:rFonts w:cstheme="minorHAnsi"/>
          <w:noProof/>
        </w:rPr>
        <w:t>a) Converta para °C.</w:t>
      </w:r>
      <w:r w:rsidRPr="00301B71">
        <w:rPr>
          <w:rFonts w:cstheme="minorHAnsi"/>
          <w:noProof/>
        </w:rPr>
        <w:br/>
        <w:t>b) O que essa temperatura representa no cotidiano?</w:t>
      </w:r>
    </w:p>
    <w:p w14:paraId="210F6BC0" w14:textId="77777777" w:rsidR="00482FDB" w:rsidRPr="00301B71" w:rsidRDefault="00482FDB" w:rsidP="00482FDB">
      <w:pPr>
        <w:rPr>
          <w:rFonts w:cstheme="minorHAnsi"/>
          <w:noProof/>
        </w:rPr>
      </w:pPr>
      <w:r>
        <w:rPr>
          <w:rFonts w:cstheme="minorHAnsi"/>
          <w:noProof/>
        </w:rPr>
        <w:pict w14:anchorId="4FDCBDE5">
          <v:rect id="_x0000_i1025" style="width:0;height:1.5pt" o:hralign="center" o:hrstd="t" o:hr="t" fillcolor="#a0a0a0" stroked="f"/>
        </w:pict>
      </w:r>
    </w:p>
    <w:p w14:paraId="67A5663C" w14:textId="77777777" w:rsidR="00482FDB" w:rsidRPr="00301B71" w:rsidRDefault="00482FDB" w:rsidP="00482FDB">
      <w:pPr>
        <w:rPr>
          <w:rFonts w:cstheme="minorHAnsi"/>
          <w:b/>
          <w:bCs/>
          <w:noProof/>
        </w:rPr>
      </w:pPr>
      <w:r w:rsidRPr="00301B71">
        <w:rPr>
          <w:rFonts w:ascii="Segoe UI Emoji" w:hAnsi="Segoe UI Emoji" w:cs="Segoe UI Emoji"/>
          <w:b/>
          <w:bCs/>
          <w:noProof/>
        </w:rPr>
        <w:t>💡</w:t>
      </w:r>
      <w:r w:rsidRPr="00301B71">
        <w:rPr>
          <w:rFonts w:cstheme="minorHAnsi"/>
          <w:b/>
          <w:bCs/>
          <w:noProof/>
        </w:rPr>
        <w:t xml:space="preserve"> Desafio (Bônus)</w:t>
      </w:r>
    </w:p>
    <w:p w14:paraId="4F50028F" w14:textId="77777777" w:rsidR="00482FDB" w:rsidRPr="00301B71" w:rsidRDefault="00482FDB" w:rsidP="00482FDB">
      <w:pPr>
        <w:rPr>
          <w:rFonts w:cstheme="minorHAnsi"/>
          <w:noProof/>
        </w:rPr>
      </w:pPr>
      <w:r w:rsidRPr="00301B71">
        <w:rPr>
          <w:rFonts w:cstheme="minorHAnsi"/>
          <w:noProof/>
        </w:rPr>
        <w:t>Em uma experiência, um aluno percebeu que uma temperatura tinha o mesmo valor numérico em Celsius e Fahrenheit.</w:t>
      </w:r>
    </w:p>
    <w:p w14:paraId="4B7EFDF7" w14:textId="77777777" w:rsidR="00482FDB" w:rsidRPr="00301B71" w:rsidRDefault="00482FDB" w:rsidP="00482FDB">
      <w:pPr>
        <w:rPr>
          <w:rFonts w:cstheme="minorHAnsi"/>
          <w:noProof/>
        </w:rPr>
      </w:pPr>
      <w:r w:rsidRPr="00301B71">
        <w:rPr>
          <w:rFonts w:cstheme="minorHAnsi"/>
          <w:noProof/>
        </w:rPr>
        <w:t>Descubra qual é essa temperatura.</w:t>
      </w:r>
    </w:p>
    <w:p w14:paraId="61E1DAA6" w14:textId="77777777" w:rsidR="00482FDB" w:rsidRDefault="00482FDB" w:rsidP="00482FDB">
      <w:pPr>
        <w:rPr>
          <w:rFonts w:ascii="Segoe UI Emoji" w:hAnsi="Segoe UI Emoji" w:cs="Segoe UI Emoji"/>
          <w:noProof/>
        </w:rPr>
      </w:pPr>
      <w:r>
        <w:rPr>
          <w:rFonts w:cstheme="minorHAnsi"/>
          <w:noProof/>
        </w:rPr>
        <w:pict w14:anchorId="626DE7B3">
          <v:rect id="_x0000_i1026" style="width:0;height:1.5pt" o:hralign="center" o:hrstd="t" o:hr="t" fillcolor="#a0a0a0" stroked="f"/>
        </w:pict>
      </w:r>
    </w:p>
    <w:p w14:paraId="308DFE0E" w14:textId="77777777" w:rsidR="00482FDB" w:rsidRDefault="00482FDB" w:rsidP="00482FDB">
      <w:pPr>
        <w:rPr>
          <w:rFonts w:ascii="Segoe UI Emoji" w:hAnsi="Segoe UI Emoji" w:cs="Segoe UI Emoji"/>
          <w:noProof/>
        </w:rPr>
      </w:pPr>
    </w:p>
    <w:p w14:paraId="52581A34" w14:textId="77777777" w:rsidR="00482FDB" w:rsidRPr="00301B71" w:rsidRDefault="00482FDB" w:rsidP="00482FDB">
      <w:pPr>
        <w:rPr>
          <w:rFonts w:ascii="Segoe UI Emoji" w:hAnsi="Segoe UI Emoji" w:cs="Segoe UI Emoji"/>
          <w:noProof/>
        </w:rPr>
      </w:pPr>
    </w:p>
    <w:p w14:paraId="0B116E0D" w14:textId="77777777" w:rsidR="00C93528" w:rsidRPr="00C93528" w:rsidRDefault="00C93528" w:rsidP="00742F42"/>
    <w:sectPr w:rsidR="00C93528" w:rsidRPr="00C93528" w:rsidSect="00C935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3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0E9A1" w14:textId="77777777" w:rsidR="00E30743" w:rsidRDefault="00E30743" w:rsidP="00742F42">
      <w:pPr>
        <w:spacing w:after="0" w:line="240" w:lineRule="auto"/>
      </w:pPr>
      <w:r>
        <w:separator/>
      </w:r>
    </w:p>
  </w:endnote>
  <w:endnote w:type="continuationSeparator" w:id="0">
    <w:p w14:paraId="69095DE2" w14:textId="77777777" w:rsidR="00E30743" w:rsidRDefault="00E30743" w:rsidP="00742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BE276" w14:textId="77777777" w:rsidR="00742F42" w:rsidRDefault="00742F4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363E9" w14:textId="77777777" w:rsidR="00742F42" w:rsidRDefault="00742F4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B09D5" w14:textId="77777777" w:rsidR="00742F42" w:rsidRDefault="00742F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C90C4" w14:textId="77777777" w:rsidR="00E30743" w:rsidRDefault="00E30743" w:rsidP="00742F42">
      <w:pPr>
        <w:spacing w:after="0" w:line="240" w:lineRule="auto"/>
      </w:pPr>
      <w:r>
        <w:separator/>
      </w:r>
    </w:p>
  </w:footnote>
  <w:footnote w:type="continuationSeparator" w:id="0">
    <w:p w14:paraId="2AF9CCC3" w14:textId="77777777" w:rsidR="00E30743" w:rsidRDefault="00E30743" w:rsidP="00742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2C35A" w14:textId="77777777" w:rsidR="00742F42" w:rsidRDefault="00000000">
    <w:pPr>
      <w:pStyle w:val="Cabealho"/>
    </w:pPr>
    <w:r>
      <w:rPr>
        <w:noProof/>
      </w:rPr>
      <w:pict w14:anchorId="1C60DE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6" o:spid="_x0000_s1026" type="#_x0000_t75" style="position:absolute;margin-left:0;margin-top:0;width:614.4pt;height:921.6pt;z-index:-251657216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CF6E5" w14:textId="77777777" w:rsidR="00742F42" w:rsidRDefault="00000000">
    <w:pPr>
      <w:pStyle w:val="Cabealho"/>
    </w:pPr>
    <w:r>
      <w:rPr>
        <w:noProof/>
      </w:rPr>
      <w:pict w14:anchorId="71D538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7" o:spid="_x0000_s1027" type="#_x0000_t75" style="position:absolute;margin-left:0;margin-top:0;width:614.4pt;height:921.6pt;z-index:-251656192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D1145" w14:textId="77777777" w:rsidR="00742F42" w:rsidRDefault="00000000">
    <w:pPr>
      <w:pStyle w:val="Cabealho"/>
    </w:pPr>
    <w:r>
      <w:rPr>
        <w:noProof/>
      </w:rPr>
      <w:pict w14:anchorId="00C686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5" o:spid="_x0000_s1025" type="#_x0000_t75" style="position:absolute;margin-left:0;margin-top:0;width:614.4pt;height:921.6pt;z-index:-251658240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607D2"/>
    <w:multiLevelType w:val="multilevel"/>
    <w:tmpl w:val="5ABA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E0390A"/>
    <w:multiLevelType w:val="multilevel"/>
    <w:tmpl w:val="DA06C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C459BB"/>
    <w:multiLevelType w:val="multilevel"/>
    <w:tmpl w:val="68F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747628">
    <w:abstractNumId w:val="2"/>
  </w:num>
  <w:num w:numId="2" w16cid:durableId="343703507">
    <w:abstractNumId w:val="1"/>
  </w:num>
  <w:num w:numId="3" w16cid:durableId="1655644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FDB"/>
    <w:rsid w:val="0045558D"/>
    <w:rsid w:val="00482FDB"/>
    <w:rsid w:val="00545B7A"/>
    <w:rsid w:val="005B2082"/>
    <w:rsid w:val="0071663C"/>
    <w:rsid w:val="00742F42"/>
    <w:rsid w:val="007555AB"/>
    <w:rsid w:val="00771BC2"/>
    <w:rsid w:val="007D198B"/>
    <w:rsid w:val="007D654C"/>
    <w:rsid w:val="00B548C3"/>
    <w:rsid w:val="00C56BD1"/>
    <w:rsid w:val="00C93528"/>
    <w:rsid w:val="00CF7CB4"/>
    <w:rsid w:val="00E30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38D146"/>
  <w15:chartTrackingRefBased/>
  <w15:docId w15:val="{D7F3EA4B-EE37-4071-938F-A3F289B8C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FDB"/>
  </w:style>
  <w:style w:type="paragraph" w:styleId="Ttulo1">
    <w:name w:val="heading 1"/>
    <w:basedOn w:val="Normal"/>
    <w:next w:val="Normal"/>
    <w:link w:val="Ttulo1Char"/>
    <w:uiPriority w:val="9"/>
    <w:qFormat/>
    <w:rsid w:val="00CF7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7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7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7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7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7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7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7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7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7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7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7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7C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7CB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7C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7C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7C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7C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7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7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7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7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7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7C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7C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7CB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7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7CB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7CB4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2F42"/>
  </w:style>
  <w:style w:type="paragraph" w:styleId="Rodap">
    <w:name w:val="footer"/>
    <w:basedOn w:val="Normal"/>
    <w:link w:val="Rodap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42F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lis\OneDrive\Documentos\Modelos%20Personalizados%20do%20Office\Padr&#227;o%20Exerc&#237;cios%20-%20Marca%20Dagu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Padrão Exercícios - Marca Dagua</Template>
  <TotalTime>2</TotalTime>
  <Pages>3</Pages>
  <Words>471</Words>
  <Characters>2548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Arlisson Ferreira</dc:creator>
  <cp:keywords/>
  <dc:description/>
  <cp:lastModifiedBy>Arlisson Ferreira</cp:lastModifiedBy>
  <cp:revision>1</cp:revision>
  <cp:lastPrinted>2026-03-23T13:08:00Z</cp:lastPrinted>
  <dcterms:created xsi:type="dcterms:W3CDTF">2026-03-23T13:25:00Z</dcterms:created>
  <dcterms:modified xsi:type="dcterms:W3CDTF">2026-03-23T13:27:00Z</dcterms:modified>
</cp:coreProperties>
</file>