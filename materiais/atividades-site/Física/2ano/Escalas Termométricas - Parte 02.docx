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5020" w14:textId="77777777" w:rsidR="00194499" w:rsidRPr="00194499" w:rsidRDefault="00194499" w:rsidP="00194499">
      <w:pPr>
        <w:jc w:val="center"/>
        <w:rPr>
          <w:b/>
          <w:bCs/>
        </w:rPr>
      </w:pPr>
      <w:r w:rsidRPr="00194499">
        <w:rPr>
          <w:rFonts w:ascii="Segoe UI Emoji" w:hAnsi="Segoe UI Emoji" w:cs="Segoe UI Emoji"/>
          <w:b/>
          <w:bCs/>
        </w:rPr>
        <w:t>🌡️</w:t>
      </w:r>
      <w:r w:rsidRPr="00194499">
        <w:rPr>
          <w:b/>
          <w:bCs/>
        </w:rPr>
        <w:t xml:space="preserve"> ATIVIDADE – ESCALAS TERMOMÉTRICAS (NOVAS SITUAÇÕES)</w:t>
      </w:r>
    </w:p>
    <w:p w14:paraId="0811CCC5" w14:textId="496DC9C3" w:rsidR="00194499" w:rsidRPr="00194499" w:rsidRDefault="00194499" w:rsidP="00194499">
      <w:pPr>
        <w:jc w:val="center"/>
      </w:pPr>
      <w:r w:rsidRPr="00194499">
        <w:rPr>
          <w:b/>
          <w:bCs/>
        </w:rPr>
        <w:t>Instruções:</w:t>
      </w:r>
      <w:r w:rsidRPr="00194499">
        <w:t xml:space="preserve"> Resolva as situações abaixo apresentando </w:t>
      </w:r>
      <w:r w:rsidRPr="00194499">
        <w:rPr>
          <w:b/>
          <w:bCs/>
        </w:rPr>
        <w:t>justificativas claras e os cálculos no caderno</w:t>
      </w:r>
      <w:r w:rsidRPr="00194499">
        <w:t>.</w:t>
      </w:r>
    </w:p>
    <w:p w14:paraId="2DE95FD5" w14:textId="13E21296" w:rsidR="00194499" w:rsidRPr="00194499" w:rsidRDefault="00194499" w:rsidP="00194499"/>
    <w:p w14:paraId="6D0E460B" w14:textId="77777777" w:rsidR="00194499" w:rsidRPr="00194499" w:rsidRDefault="00194499" w:rsidP="00194499">
      <w:pPr>
        <w:rPr>
          <w:b/>
          <w:bCs/>
        </w:rPr>
      </w:pPr>
      <w:r w:rsidRPr="00194499">
        <w:rPr>
          <w:b/>
          <w:bCs/>
        </w:rPr>
        <w:t xml:space="preserve">1. </w:t>
      </w:r>
      <w:r w:rsidRPr="00194499">
        <w:rPr>
          <w:rFonts w:ascii="Segoe UI Emoji" w:hAnsi="Segoe UI Emoji" w:cs="Segoe UI Emoji"/>
          <w:b/>
          <w:bCs/>
        </w:rPr>
        <w:t>🏥</w:t>
      </w:r>
      <w:r w:rsidRPr="00194499">
        <w:rPr>
          <w:b/>
          <w:bCs/>
        </w:rPr>
        <w:t xml:space="preserve"> Hospital</w:t>
      </w:r>
    </w:p>
    <w:p w14:paraId="57A201C4" w14:textId="77777777" w:rsidR="00194499" w:rsidRPr="00194499" w:rsidRDefault="00194499" w:rsidP="00194499">
      <w:r w:rsidRPr="00194499">
        <w:t xml:space="preserve">Em um hospital, um paciente apresentou temperatura de </w:t>
      </w:r>
      <w:r w:rsidRPr="00194499">
        <w:rPr>
          <w:b/>
          <w:bCs/>
        </w:rPr>
        <w:t>39°C</w:t>
      </w:r>
      <w:r w:rsidRPr="00194499">
        <w:t>. O prontuário precisa registrar esse valor em Fahrenheit.</w:t>
      </w:r>
    </w:p>
    <w:p w14:paraId="7D2A9A16" w14:textId="77777777" w:rsidR="00194499" w:rsidRPr="00194499" w:rsidRDefault="00194499" w:rsidP="00194499">
      <w:r w:rsidRPr="00194499">
        <w:t xml:space="preserve">a) Converta essa temperatura para </w:t>
      </w:r>
      <w:proofErr w:type="spellStart"/>
      <w:r w:rsidRPr="00194499">
        <w:t>°F</w:t>
      </w:r>
      <w:proofErr w:type="spellEnd"/>
      <w:r w:rsidRPr="00194499">
        <w:t>.</w:t>
      </w:r>
      <w:r w:rsidRPr="00194499">
        <w:br/>
        <w:t>b) Essa temperatura indica febre? Justifique.</w:t>
      </w:r>
    </w:p>
    <w:p w14:paraId="7919D09A" w14:textId="77777777" w:rsidR="00194499" w:rsidRPr="00194499" w:rsidRDefault="00194499" w:rsidP="00194499">
      <w:pPr>
        <w:rPr>
          <w:b/>
          <w:bCs/>
        </w:rPr>
      </w:pPr>
      <w:r w:rsidRPr="00194499">
        <w:rPr>
          <w:b/>
          <w:bCs/>
        </w:rPr>
        <w:t xml:space="preserve">2. </w:t>
      </w:r>
      <w:r w:rsidRPr="00194499">
        <w:rPr>
          <w:rFonts w:ascii="Segoe UI Emoji" w:hAnsi="Segoe UI Emoji" w:cs="Segoe UI Emoji"/>
          <w:b/>
          <w:bCs/>
        </w:rPr>
        <w:t>❄</w:t>
      </w:r>
      <w:proofErr w:type="gramStart"/>
      <w:r w:rsidRPr="00194499">
        <w:rPr>
          <w:rFonts w:ascii="Segoe UI Emoji" w:hAnsi="Segoe UI Emoji" w:cs="Segoe UI Emoji"/>
          <w:b/>
          <w:bCs/>
        </w:rPr>
        <w:t>️</w:t>
      </w:r>
      <w:r w:rsidRPr="00194499">
        <w:rPr>
          <w:b/>
          <w:bCs/>
        </w:rPr>
        <w:t xml:space="preserve"> Frigorífico</w:t>
      </w:r>
      <w:proofErr w:type="gramEnd"/>
    </w:p>
    <w:p w14:paraId="6E64ACC3" w14:textId="77777777" w:rsidR="00194499" w:rsidRPr="00194499" w:rsidRDefault="00194499" w:rsidP="00194499">
      <w:r w:rsidRPr="00194499">
        <w:t xml:space="preserve">Um frigorífico opera a </w:t>
      </w:r>
      <w:r w:rsidRPr="00194499">
        <w:rPr>
          <w:b/>
          <w:bCs/>
        </w:rPr>
        <w:t>-5°F</w:t>
      </w:r>
      <w:r w:rsidRPr="00194499">
        <w:t xml:space="preserve"> para conservar alimentos.</w:t>
      </w:r>
    </w:p>
    <w:p w14:paraId="2744A8C1" w14:textId="77777777" w:rsidR="00194499" w:rsidRPr="00194499" w:rsidRDefault="00194499" w:rsidP="00194499">
      <w:r w:rsidRPr="00194499">
        <w:t>a) Converta essa temperatura para Celsius.</w:t>
      </w:r>
      <w:r w:rsidRPr="00194499">
        <w:br/>
        <w:t>b) Essa temperatura está acima ou abaixo de 0°C?</w:t>
      </w:r>
    </w:p>
    <w:p w14:paraId="098BDB51" w14:textId="77777777" w:rsidR="00194499" w:rsidRPr="00194499" w:rsidRDefault="00194499" w:rsidP="00194499">
      <w:pPr>
        <w:rPr>
          <w:b/>
          <w:bCs/>
        </w:rPr>
      </w:pPr>
      <w:r w:rsidRPr="00194499">
        <w:rPr>
          <w:b/>
          <w:bCs/>
        </w:rPr>
        <w:t xml:space="preserve">3. </w:t>
      </w:r>
      <w:r w:rsidRPr="00194499">
        <w:rPr>
          <w:rFonts w:ascii="Segoe UI Emoji" w:hAnsi="Segoe UI Emoji" w:cs="Segoe UI Emoji"/>
          <w:b/>
          <w:bCs/>
        </w:rPr>
        <w:t>🔬</w:t>
      </w:r>
      <w:r w:rsidRPr="00194499">
        <w:rPr>
          <w:b/>
          <w:bCs/>
        </w:rPr>
        <w:t xml:space="preserve"> Laboratório</w:t>
      </w:r>
    </w:p>
    <w:p w14:paraId="55696573" w14:textId="77777777" w:rsidR="00194499" w:rsidRPr="00194499" w:rsidRDefault="00194499" w:rsidP="00194499">
      <w:r w:rsidRPr="00194499">
        <w:t xml:space="preserve">Uma substância deve ser mantida a </w:t>
      </w:r>
      <w:r w:rsidRPr="00194499">
        <w:rPr>
          <w:b/>
          <w:bCs/>
        </w:rPr>
        <w:t>310 K</w:t>
      </w:r>
      <w:r w:rsidRPr="00194499">
        <w:t xml:space="preserve"> durante um experimento.</w:t>
      </w:r>
    </w:p>
    <w:p w14:paraId="4765E15E" w14:textId="77777777" w:rsidR="00194499" w:rsidRPr="00194499" w:rsidRDefault="00194499" w:rsidP="00194499">
      <w:r w:rsidRPr="00194499">
        <w:t>a) Converta essa temperatura para °C.</w:t>
      </w:r>
      <w:r w:rsidRPr="00194499">
        <w:br/>
        <w:t>b) Essa temperatura está próxima do corpo humano? Explique.</w:t>
      </w:r>
    </w:p>
    <w:p w14:paraId="1673CFE6" w14:textId="77777777" w:rsidR="00194499" w:rsidRPr="00194499" w:rsidRDefault="00194499" w:rsidP="00194499">
      <w:pPr>
        <w:rPr>
          <w:b/>
          <w:bCs/>
        </w:rPr>
      </w:pPr>
      <w:r w:rsidRPr="00194499">
        <w:rPr>
          <w:b/>
          <w:bCs/>
        </w:rPr>
        <w:t xml:space="preserve">4. </w:t>
      </w:r>
      <w:r w:rsidRPr="00194499">
        <w:rPr>
          <w:rFonts w:ascii="Segoe UI Emoji" w:hAnsi="Segoe UI Emoji" w:cs="Segoe UI Emoji"/>
          <w:b/>
          <w:bCs/>
        </w:rPr>
        <w:t>🌍</w:t>
      </w:r>
      <w:r w:rsidRPr="00194499">
        <w:rPr>
          <w:b/>
          <w:bCs/>
        </w:rPr>
        <w:t xml:space="preserve"> Clima Internacional</w:t>
      </w:r>
    </w:p>
    <w:p w14:paraId="73FB6512" w14:textId="77777777" w:rsidR="00194499" w:rsidRPr="00194499" w:rsidRDefault="00194499" w:rsidP="00194499">
      <w:r w:rsidRPr="00194499">
        <w:t xml:space="preserve">Em uma cidade da Europa, a temperatura foi registrada como </w:t>
      </w:r>
      <w:r w:rsidRPr="00194499">
        <w:rPr>
          <w:b/>
          <w:bCs/>
        </w:rPr>
        <w:t>68°F</w:t>
      </w:r>
      <w:r w:rsidRPr="00194499">
        <w:t>.</w:t>
      </w:r>
    </w:p>
    <w:p w14:paraId="0E615E6D" w14:textId="77777777" w:rsidR="00194499" w:rsidRPr="00194499" w:rsidRDefault="00194499" w:rsidP="00194499">
      <w:r w:rsidRPr="00194499">
        <w:t>a) Converta para Celsius.</w:t>
      </w:r>
      <w:r w:rsidRPr="00194499">
        <w:br/>
        <w:t>b) Esse clima é frio, ameno ou quente?</w:t>
      </w:r>
    </w:p>
    <w:p w14:paraId="1229C4D2" w14:textId="77777777" w:rsidR="00194499" w:rsidRPr="00194499" w:rsidRDefault="00194499" w:rsidP="00194499">
      <w:pPr>
        <w:ind w:left="2127"/>
        <w:rPr>
          <w:b/>
          <w:bCs/>
        </w:rPr>
      </w:pPr>
      <w:r w:rsidRPr="00194499">
        <w:rPr>
          <w:b/>
          <w:bCs/>
        </w:rPr>
        <w:t xml:space="preserve">5. </w:t>
      </w:r>
      <w:r w:rsidRPr="00194499">
        <w:rPr>
          <w:rFonts w:ascii="Segoe UI Emoji" w:hAnsi="Segoe UI Emoji" w:cs="Segoe UI Emoji"/>
          <w:b/>
          <w:bCs/>
        </w:rPr>
        <w:t>🧊</w:t>
      </w:r>
      <w:r w:rsidRPr="00194499">
        <w:rPr>
          <w:b/>
          <w:bCs/>
        </w:rPr>
        <w:t xml:space="preserve"> Produção de Gelo</w:t>
      </w:r>
    </w:p>
    <w:p w14:paraId="67705FEA" w14:textId="77777777" w:rsidR="00194499" w:rsidRPr="00194499" w:rsidRDefault="00194499" w:rsidP="00194499">
      <w:pPr>
        <w:ind w:left="2127"/>
      </w:pPr>
      <w:r w:rsidRPr="00194499">
        <w:t xml:space="preserve">Uma máquina industrial opera a </w:t>
      </w:r>
      <w:r w:rsidRPr="00194499">
        <w:rPr>
          <w:b/>
          <w:bCs/>
        </w:rPr>
        <w:t>263 K</w:t>
      </w:r>
      <w:r w:rsidRPr="00194499">
        <w:t>.</w:t>
      </w:r>
    </w:p>
    <w:p w14:paraId="5D1C739D" w14:textId="77777777" w:rsidR="00194499" w:rsidRPr="00194499" w:rsidRDefault="00194499" w:rsidP="00194499">
      <w:pPr>
        <w:ind w:left="2127"/>
      </w:pPr>
      <w:r w:rsidRPr="00194499">
        <w:t>a) Converta essa temperatura para Celsius.</w:t>
      </w:r>
      <w:r w:rsidRPr="00194499">
        <w:br/>
        <w:t>b) Esse valor permite a formação de gelo? Justifique.</w:t>
      </w:r>
    </w:p>
    <w:p w14:paraId="77786BE2" w14:textId="77777777" w:rsidR="00194499" w:rsidRDefault="00194499">
      <w:pPr>
        <w:rPr>
          <w:b/>
          <w:bCs/>
        </w:rPr>
      </w:pPr>
      <w:r>
        <w:rPr>
          <w:b/>
          <w:bCs/>
        </w:rPr>
        <w:br w:type="page"/>
      </w:r>
    </w:p>
    <w:p w14:paraId="4B54DAD5" w14:textId="014CB996" w:rsidR="00194499" w:rsidRPr="00194499" w:rsidRDefault="00194499" w:rsidP="00194499">
      <w:pPr>
        <w:rPr>
          <w:b/>
          <w:bCs/>
        </w:rPr>
      </w:pPr>
      <w:r w:rsidRPr="00194499">
        <w:rPr>
          <w:b/>
          <w:bCs/>
        </w:rPr>
        <w:lastRenderedPageBreak/>
        <w:t xml:space="preserve">6. </w:t>
      </w:r>
      <w:r w:rsidRPr="00194499">
        <w:rPr>
          <w:rFonts w:ascii="Segoe UI Emoji" w:hAnsi="Segoe UI Emoji" w:cs="Segoe UI Emoji"/>
          <w:b/>
          <w:bCs/>
        </w:rPr>
        <w:t>🔥</w:t>
      </w:r>
      <w:r w:rsidRPr="00194499">
        <w:rPr>
          <w:b/>
          <w:bCs/>
        </w:rPr>
        <w:t xml:space="preserve"> Indústria</w:t>
      </w:r>
    </w:p>
    <w:p w14:paraId="115C0874" w14:textId="77777777" w:rsidR="00194499" w:rsidRPr="00194499" w:rsidRDefault="00194499" w:rsidP="00194499">
      <w:r w:rsidRPr="00194499">
        <w:t xml:space="preserve">Um equipamento industrial trabalha a </w:t>
      </w:r>
      <w:r w:rsidRPr="00194499">
        <w:rPr>
          <w:b/>
          <w:bCs/>
        </w:rPr>
        <w:t>572°F</w:t>
      </w:r>
      <w:r w:rsidRPr="00194499">
        <w:t>.</w:t>
      </w:r>
    </w:p>
    <w:p w14:paraId="12BD1346" w14:textId="77777777" w:rsidR="00194499" w:rsidRPr="00194499" w:rsidRDefault="00194499" w:rsidP="00194499">
      <w:r w:rsidRPr="00194499">
        <w:t>a) Converta essa temperatura para Celsius.</w:t>
      </w:r>
      <w:r w:rsidRPr="00194499">
        <w:br/>
        <w:t>b) Essa temperatura é alta ou moderada? Justifique.</w:t>
      </w:r>
    </w:p>
    <w:p w14:paraId="5FD4DE54" w14:textId="77777777" w:rsidR="00194499" w:rsidRPr="00194499" w:rsidRDefault="00194499" w:rsidP="00194499">
      <w:pPr>
        <w:rPr>
          <w:b/>
          <w:bCs/>
        </w:rPr>
      </w:pPr>
      <w:r w:rsidRPr="00194499">
        <w:rPr>
          <w:b/>
          <w:bCs/>
        </w:rPr>
        <w:t xml:space="preserve">7. </w:t>
      </w:r>
      <w:r w:rsidRPr="00194499">
        <w:rPr>
          <w:rFonts w:ascii="Segoe UI Emoji" w:hAnsi="Segoe UI Emoji" w:cs="Segoe UI Emoji"/>
          <w:b/>
          <w:bCs/>
        </w:rPr>
        <w:t>🧪</w:t>
      </w:r>
      <w:r w:rsidRPr="00194499">
        <w:rPr>
          <w:b/>
          <w:bCs/>
        </w:rPr>
        <w:t xml:space="preserve"> Pesquisa Científica</w:t>
      </w:r>
    </w:p>
    <w:p w14:paraId="04622A70" w14:textId="77777777" w:rsidR="00194499" w:rsidRPr="00194499" w:rsidRDefault="00194499" w:rsidP="00194499">
      <w:r w:rsidRPr="00194499">
        <w:t xml:space="preserve">Um cientista registrou uma temperatura de </w:t>
      </w:r>
      <w:r w:rsidRPr="00194499">
        <w:rPr>
          <w:b/>
          <w:bCs/>
        </w:rPr>
        <w:t>250 K</w:t>
      </w:r>
      <w:r w:rsidRPr="00194499">
        <w:t>.</w:t>
      </w:r>
    </w:p>
    <w:p w14:paraId="4502D012" w14:textId="77777777" w:rsidR="00194499" w:rsidRPr="00194499" w:rsidRDefault="00194499" w:rsidP="00194499">
      <w:r w:rsidRPr="00194499">
        <w:t>a) Converta para Celsius.</w:t>
      </w:r>
      <w:r w:rsidRPr="00194499">
        <w:br/>
        <w:t>b) Essa temperatura é comum no cotidiano? Explique.</w:t>
      </w:r>
    </w:p>
    <w:p w14:paraId="3273B9B8" w14:textId="77777777" w:rsidR="00194499" w:rsidRPr="00194499" w:rsidRDefault="00194499" w:rsidP="00194499">
      <w:pPr>
        <w:rPr>
          <w:b/>
          <w:bCs/>
        </w:rPr>
      </w:pPr>
      <w:r w:rsidRPr="00194499">
        <w:rPr>
          <w:b/>
          <w:bCs/>
        </w:rPr>
        <w:t xml:space="preserve">8. </w:t>
      </w:r>
      <w:r w:rsidRPr="00194499">
        <w:rPr>
          <w:rFonts w:ascii="Segoe UI Emoji" w:hAnsi="Segoe UI Emoji" w:cs="Segoe UI Emoji"/>
          <w:b/>
          <w:bCs/>
        </w:rPr>
        <w:t>🌡️</w:t>
      </w:r>
      <w:r w:rsidRPr="00194499">
        <w:rPr>
          <w:b/>
          <w:bCs/>
        </w:rPr>
        <w:t xml:space="preserve"> Meteorologia</w:t>
      </w:r>
    </w:p>
    <w:p w14:paraId="1CA8A2E2" w14:textId="77777777" w:rsidR="00194499" w:rsidRPr="00194499" w:rsidRDefault="00194499" w:rsidP="00194499">
      <w:r w:rsidRPr="00194499">
        <w:t xml:space="preserve">Uma previsão do tempo indicou </w:t>
      </w:r>
      <w:r w:rsidRPr="00194499">
        <w:rPr>
          <w:b/>
          <w:bCs/>
        </w:rPr>
        <w:t>86°F</w:t>
      </w:r>
      <w:r w:rsidRPr="00194499">
        <w:t xml:space="preserve"> em uma região.</w:t>
      </w:r>
    </w:p>
    <w:p w14:paraId="0C7D862E" w14:textId="77777777" w:rsidR="00194499" w:rsidRPr="00194499" w:rsidRDefault="00194499" w:rsidP="00194499">
      <w:r w:rsidRPr="00194499">
        <w:t>a) Converta essa temperatura para Celsius.</w:t>
      </w:r>
      <w:r w:rsidRPr="00194499">
        <w:br/>
        <w:t>b) Esse dia pode ser considerado quente?</w:t>
      </w:r>
    </w:p>
    <w:p w14:paraId="4FCB1F43" w14:textId="77777777" w:rsidR="00194499" w:rsidRPr="00194499" w:rsidRDefault="00194499" w:rsidP="00194499">
      <w:pPr>
        <w:rPr>
          <w:b/>
          <w:bCs/>
        </w:rPr>
      </w:pPr>
      <w:r w:rsidRPr="00194499">
        <w:rPr>
          <w:b/>
          <w:bCs/>
        </w:rPr>
        <w:t xml:space="preserve">9. </w:t>
      </w:r>
      <w:r w:rsidRPr="00194499">
        <w:rPr>
          <w:rFonts w:ascii="Segoe UI Emoji" w:hAnsi="Segoe UI Emoji" w:cs="Segoe UI Emoji"/>
          <w:b/>
          <w:bCs/>
        </w:rPr>
        <w:t>🚀</w:t>
      </w:r>
      <w:r w:rsidRPr="00194499">
        <w:rPr>
          <w:b/>
          <w:bCs/>
        </w:rPr>
        <w:t xml:space="preserve"> Tecnologia</w:t>
      </w:r>
    </w:p>
    <w:p w14:paraId="3E7B2D79" w14:textId="77777777" w:rsidR="00194499" w:rsidRPr="00194499" w:rsidRDefault="00194499" w:rsidP="00194499">
      <w:r w:rsidRPr="00194499">
        <w:t xml:space="preserve">Um sensor eletrônico funciona melhor a </w:t>
      </w:r>
      <w:r w:rsidRPr="00194499">
        <w:rPr>
          <w:b/>
          <w:bCs/>
        </w:rPr>
        <w:t>20°C</w:t>
      </w:r>
      <w:r w:rsidRPr="00194499">
        <w:t>, mas o sistema está configurado em Kelvin.</w:t>
      </w:r>
    </w:p>
    <w:p w14:paraId="168C5686" w14:textId="77777777" w:rsidR="00194499" w:rsidRPr="00194499" w:rsidRDefault="00194499" w:rsidP="00194499">
      <w:r w:rsidRPr="00194499">
        <w:t>a) Converta essa temperatura para Kelvin.</w:t>
      </w:r>
      <w:r w:rsidRPr="00194499">
        <w:br/>
        <w:t>b) Explique por que é importante usar a unidade correta.</w:t>
      </w:r>
    </w:p>
    <w:p w14:paraId="4D254088" w14:textId="77777777" w:rsidR="00194499" w:rsidRPr="00194499" w:rsidRDefault="00194499" w:rsidP="00194499">
      <w:pPr>
        <w:rPr>
          <w:b/>
          <w:bCs/>
        </w:rPr>
      </w:pPr>
      <w:r w:rsidRPr="00194499">
        <w:rPr>
          <w:b/>
          <w:bCs/>
        </w:rPr>
        <w:t xml:space="preserve">10. </w:t>
      </w:r>
      <w:r w:rsidRPr="00194499">
        <w:rPr>
          <w:rFonts w:ascii="Segoe UI Emoji" w:hAnsi="Segoe UI Emoji" w:cs="Segoe UI Emoji"/>
          <w:b/>
          <w:bCs/>
        </w:rPr>
        <w:t>🧠</w:t>
      </w:r>
      <w:r w:rsidRPr="00194499">
        <w:rPr>
          <w:b/>
          <w:bCs/>
        </w:rPr>
        <w:t xml:space="preserve"> Interpretação</w:t>
      </w:r>
    </w:p>
    <w:p w14:paraId="29297840" w14:textId="77777777" w:rsidR="00194499" w:rsidRPr="00194499" w:rsidRDefault="00194499" w:rsidP="00194499">
      <w:r w:rsidRPr="00194499">
        <w:t xml:space="preserve">Um termômetro marcou </w:t>
      </w:r>
      <w:r w:rsidRPr="00194499">
        <w:rPr>
          <w:b/>
          <w:bCs/>
        </w:rPr>
        <w:t>32°F</w:t>
      </w:r>
      <w:r w:rsidRPr="00194499">
        <w:t>.</w:t>
      </w:r>
    </w:p>
    <w:p w14:paraId="36F6F6BC" w14:textId="77777777" w:rsidR="00194499" w:rsidRPr="00194499" w:rsidRDefault="00194499" w:rsidP="00194499">
      <w:r w:rsidRPr="00194499">
        <w:t>a) Converta essa temperatura para Celsius.</w:t>
      </w:r>
      <w:r w:rsidRPr="00194499">
        <w:br/>
        <w:t>b) O que essa temperatura representa no cotidiano?</w:t>
      </w:r>
    </w:p>
    <w:p w14:paraId="3B6448B6" w14:textId="77777777" w:rsidR="00194499" w:rsidRPr="00194499" w:rsidRDefault="00194499" w:rsidP="00194499">
      <w:pPr>
        <w:ind w:left="1843" w:right="1133"/>
      </w:pPr>
      <w:r w:rsidRPr="00194499">
        <w:pict w14:anchorId="1B216B5F">
          <v:rect id="_x0000_i1114" style="width:0;height:1.5pt" o:hralign="center" o:hrstd="t" o:hr="t" fillcolor="#a0a0a0" stroked="f"/>
        </w:pict>
      </w:r>
    </w:p>
    <w:p w14:paraId="114653B9" w14:textId="77777777" w:rsidR="00194499" w:rsidRPr="00194499" w:rsidRDefault="00194499" w:rsidP="00194499">
      <w:pPr>
        <w:ind w:left="1843" w:right="1133"/>
        <w:rPr>
          <w:b/>
          <w:bCs/>
        </w:rPr>
      </w:pPr>
      <w:r w:rsidRPr="00194499">
        <w:rPr>
          <w:rFonts w:ascii="Segoe UI Emoji" w:hAnsi="Segoe UI Emoji" w:cs="Segoe UI Emoji"/>
          <w:b/>
          <w:bCs/>
        </w:rPr>
        <w:t>💡</w:t>
      </w:r>
      <w:r w:rsidRPr="00194499">
        <w:rPr>
          <w:b/>
          <w:bCs/>
        </w:rPr>
        <w:t xml:space="preserve"> Desafio (Bônus)</w:t>
      </w:r>
    </w:p>
    <w:p w14:paraId="52069F5F" w14:textId="77777777" w:rsidR="00194499" w:rsidRPr="00194499" w:rsidRDefault="00194499" w:rsidP="00194499">
      <w:pPr>
        <w:ind w:left="1843" w:right="1133"/>
      </w:pPr>
      <w:r w:rsidRPr="00194499">
        <w:t xml:space="preserve">Um cientista encontrou uma temperatura de </w:t>
      </w:r>
      <w:r w:rsidRPr="00194499">
        <w:rPr>
          <w:b/>
          <w:bCs/>
        </w:rPr>
        <w:t>-40°</w:t>
      </w:r>
      <w:r w:rsidRPr="00194499">
        <w:t>.</w:t>
      </w:r>
    </w:p>
    <w:p w14:paraId="631CDE12" w14:textId="77777777" w:rsidR="00194499" w:rsidRPr="00194499" w:rsidRDefault="00194499" w:rsidP="00194499">
      <w:pPr>
        <w:ind w:left="1843" w:right="1133"/>
      </w:pPr>
      <w:r w:rsidRPr="00194499">
        <w:t>Mostre que esse valor é o mesmo em Celsius e Fahrenheit.</w:t>
      </w:r>
    </w:p>
    <w:p w14:paraId="2B60A89E" w14:textId="60505FA4" w:rsidR="00C93528" w:rsidRPr="00C93528" w:rsidRDefault="00194499" w:rsidP="00194499">
      <w:pPr>
        <w:ind w:left="1843" w:right="1133"/>
      </w:pPr>
      <w:r w:rsidRPr="00194499">
        <w:pict w14:anchorId="6C20D5E1">
          <v:rect id="_x0000_i1215" style="width:0;height:1.5pt" o:hralign="center" o:hrstd="t" o:hr="t" fillcolor="#a0a0a0" stroked="f"/>
        </w:pict>
      </w:r>
    </w:p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47931" w14:textId="77777777" w:rsidR="00FB0F70" w:rsidRDefault="00FB0F70" w:rsidP="00742F42">
      <w:pPr>
        <w:spacing w:after="0" w:line="240" w:lineRule="auto"/>
      </w:pPr>
      <w:r>
        <w:separator/>
      </w:r>
    </w:p>
  </w:endnote>
  <w:endnote w:type="continuationSeparator" w:id="0">
    <w:p w14:paraId="5B0798C1" w14:textId="77777777" w:rsidR="00FB0F70" w:rsidRDefault="00FB0F70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D1F0A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19F1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32CEA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45F5F" w14:textId="77777777" w:rsidR="00FB0F70" w:rsidRDefault="00FB0F70" w:rsidP="00742F42">
      <w:pPr>
        <w:spacing w:after="0" w:line="240" w:lineRule="auto"/>
      </w:pPr>
      <w:r>
        <w:separator/>
      </w:r>
    </w:p>
  </w:footnote>
  <w:footnote w:type="continuationSeparator" w:id="0">
    <w:p w14:paraId="37883779" w14:textId="77777777" w:rsidR="00FB0F70" w:rsidRDefault="00FB0F70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6377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2C4C3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9AE4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99"/>
    <w:rsid w:val="00194499"/>
    <w:rsid w:val="0045558D"/>
    <w:rsid w:val="00545B7A"/>
    <w:rsid w:val="005B2082"/>
    <w:rsid w:val="00742F42"/>
    <w:rsid w:val="007555AB"/>
    <w:rsid w:val="00771BC2"/>
    <w:rsid w:val="007D198B"/>
    <w:rsid w:val="007D654C"/>
    <w:rsid w:val="00B548C3"/>
    <w:rsid w:val="00C56BD1"/>
    <w:rsid w:val="00C93528"/>
    <w:rsid w:val="00CF7CB4"/>
    <w:rsid w:val="00E633E3"/>
    <w:rsid w:val="00FB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1CE714"/>
  <w15:chartTrackingRefBased/>
  <w15:docId w15:val="{7BEB3D0A-20D5-4E87-B3B5-F607E389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2</TotalTime>
  <Pages>2</Pages>
  <Words>307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2026-03-25T13:48:00Z</dcterms:created>
  <dcterms:modified xsi:type="dcterms:W3CDTF">2026-03-25T13:50:00Z</dcterms:modified>
</cp:coreProperties>
</file>